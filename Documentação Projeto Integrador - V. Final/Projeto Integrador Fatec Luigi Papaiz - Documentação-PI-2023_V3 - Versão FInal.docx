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98474" w14:textId="77777777" w:rsidR="0088458F" w:rsidRPr="004D49AD" w:rsidRDefault="0088458F" w:rsidP="008C42CD">
      <w:pPr>
        <w:rPr>
          <w:rFonts w:cs="Arial"/>
          <w:sz w:val="40"/>
          <w:szCs w:val="40"/>
        </w:rPr>
      </w:pPr>
    </w:p>
    <w:p w14:paraId="512B37EC" w14:textId="77777777" w:rsidR="00D8491C" w:rsidRPr="004D49AD" w:rsidRDefault="00D8491C" w:rsidP="008C42CD">
      <w:pPr>
        <w:rPr>
          <w:rFonts w:cs="Arial"/>
          <w:sz w:val="40"/>
          <w:szCs w:val="40"/>
        </w:rPr>
      </w:pPr>
    </w:p>
    <w:p w14:paraId="020D3427" w14:textId="77777777" w:rsidR="00D8491C" w:rsidRPr="004D49AD" w:rsidRDefault="00D8491C" w:rsidP="008C42CD">
      <w:pPr>
        <w:rPr>
          <w:rFonts w:cs="Arial"/>
          <w:sz w:val="40"/>
          <w:szCs w:val="40"/>
        </w:rPr>
      </w:pPr>
    </w:p>
    <w:p w14:paraId="4F96605C" w14:textId="77777777" w:rsidR="0088458F" w:rsidRPr="004D49AD" w:rsidRDefault="0088458F" w:rsidP="008C42CD">
      <w:pPr>
        <w:rPr>
          <w:rFonts w:cs="Arial"/>
          <w:sz w:val="40"/>
          <w:szCs w:val="40"/>
        </w:rPr>
      </w:pPr>
    </w:p>
    <w:p w14:paraId="56FB78FF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085DBBBC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0EF7E0C2" w14:textId="77777777" w:rsidR="007A654A" w:rsidRPr="004D49AD" w:rsidRDefault="007A654A" w:rsidP="007A654A">
      <w:pPr>
        <w:pStyle w:val="Ttulo"/>
        <w:rPr>
          <w:rFonts w:cs="Arial"/>
          <w:b w:val="0"/>
          <w:bCs w:val="0"/>
          <w:sz w:val="28"/>
          <w:szCs w:val="28"/>
        </w:rPr>
      </w:pPr>
      <w:r w:rsidRPr="004D49AD">
        <w:rPr>
          <w:rFonts w:cs="Arial"/>
          <w:b w:val="0"/>
          <w:bCs w:val="0"/>
          <w:sz w:val="28"/>
          <w:szCs w:val="28"/>
        </w:rPr>
        <w:fldChar w:fldCharType="begin"/>
      </w:r>
      <w:r w:rsidRPr="004D49AD">
        <w:rPr>
          <w:rFonts w:cs="Arial"/>
          <w:b w:val="0"/>
          <w:bCs w:val="0"/>
          <w:sz w:val="28"/>
          <w:szCs w:val="28"/>
        </w:rPr>
        <w:instrText xml:space="preserve"> DOCPROPERTY  Author  \* MERGEFORMAT </w:instrText>
      </w:r>
      <w:r w:rsidRPr="004D49AD">
        <w:rPr>
          <w:rFonts w:cs="Arial"/>
          <w:b w:val="0"/>
          <w:bCs w:val="0"/>
          <w:sz w:val="28"/>
          <w:szCs w:val="28"/>
        </w:rPr>
        <w:fldChar w:fldCharType="separate"/>
      </w:r>
      <w:r w:rsidRPr="004D49AD">
        <w:rPr>
          <w:rStyle w:val="normaltextrun"/>
          <w:rFonts w:cs="Arial"/>
          <w:b w:val="0"/>
          <w:color w:val="000000"/>
          <w:sz w:val="28"/>
          <w:szCs w:val="28"/>
          <w:shd w:val="clear" w:color="auto" w:fill="FFFFFF"/>
        </w:rPr>
        <w:t>Felipe Vilela Dias de Souza</w:t>
      </w:r>
      <w:r w:rsidRPr="004D49AD">
        <w:rPr>
          <w:rFonts w:cs="Arial"/>
          <w:b w:val="0"/>
          <w:bCs w:val="0"/>
          <w:sz w:val="28"/>
          <w:szCs w:val="28"/>
        </w:rPr>
        <w:fldChar w:fldCharType="end"/>
      </w:r>
    </w:p>
    <w:p w14:paraId="56763490" w14:textId="77777777" w:rsidR="007A654A" w:rsidRPr="004D49AD" w:rsidRDefault="007A654A" w:rsidP="007A654A">
      <w:pPr>
        <w:spacing w:line="240" w:lineRule="auto"/>
        <w:jc w:val="center"/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Luciana Guedes de Araújo</w:t>
      </w:r>
    </w:p>
    <w:p w14:paraId="0FCB5A19" w14:textId="77777777" w:rsidR="007A654A" w:rsidRPr="004D49AD" w:rsidRDefault="007A654A" w:rsidP="007A654A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Marcos Vinicius de Oliveira</w:t>
      </w:r>
    </w:p>
    <w:p w14:paraId="074C2623" w14:textId="77777777" w:rsidR="007A654A" w:rsidRPr="004D49AD" w:rsidRDefault="007A654A" w:rsidP="007A654A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Matheus da Silva Ferreira</w:t>
      </w:r>
    </w:p>
    <w:p w14:paraId="0F5FB0E9" w14:textId="77777777" w:rsidR="007A654A" w:rsidRPr="004D49AD" w:rsidRDefault="007A654A" w:rsidP="007A654A">
      <w:pPr>
        <w:spacing w:line="240" w:lineRule="auto"/>
        <w:jc w:val="center"/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</w:pPr>
      <w:r w:rsidRPr="004D49AD"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  <w:t>Pedro H. Santos Bernardo</w:t>
      </w:r>
    </w:p>
    <w:p w14:paraId="651283DA" w14:textId="77777777" w:rsidR="007A654A" w:rsidRPr="004D49AD" w:rsidRDefault="007A654A" w:rsidP="007A654A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  <w:t>Renato W. de Lima Jacob</w:t>
      </w:r>
    </w:p>
    <w:p w14:paraId="12593EA8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04C55B32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22484E6E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4AF58D74" w14:textId="77777777" w:rsidR="00654CB8" w:rsidRPr="004D49AD" w:rsidRDefault="00654CB8" w:rsidP="008C42CD">
      <w:pPr>
        <w:rPr>
          <w:rFonts w:cs="Arial"/>
          <w:sz w:val="40"/>
          <w:szCs w:val="40"/>
        </w:rPr>
      </w:pPr>
    </w:p>
    <w:p w14:paraId="49407D85" w14:textId="77777777" w:rsidR="00654CB8" w:rsidRPr="004D49AD" w:rsidRDefault="00654CB8" w:rsidP="00654CB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36"/>
          <w:szCs w:val="36"/>
        </w:rPr>
      </w:pPr>
      <w:r w:rsidRPr="004D49AD">
        <w:rPr>
          <w:rStyle w:val="normaltextrun"/>
          <w:rFonts w:ascii="Arial" w:hAnsi="Arial" w:cs="Arial"/>
          <w:sz w:val="28"/>
          <w:szCs w:val="28"/>
        </w:rPr>
        <w:t>Sistema Informativo e Detalhado Sobre Vacinação</w:t>
      </w:r>
      <w:r w:rsidRPr="004D49AD">
        <w:rPr>
          <w:rStyle w:val="eop"/>
          <w:rFonts w:ascii="Arial" w:hAnsi="Arial" w:cs="Arial"/>
          <w:sz w:val="28"/>
          <w:szCs w:val="28"/>
        </w:rPr>
        <w:t> </w:t>
      </w:r>
    </w:p>
    <w:p w14:paraId="4A1C441D" w14:textId="77777777" w:rsidR="00654CB8" w:rsidRPr="004D49AD" w:rsidRDefault="00654CB8" w:rsidP="00654CB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36"/>
          <w:szCs w:val="36"/>
        </w:rPr>
      </w:pPr>
      <w:r w:rsidRPr="004D49AD">
        <w:rPr>
          <w:rStyle w:val="normaltextrun"/>
          <w:rFonts w:ascii="Arial" w:hAnsi="Arial" w:cs="Arial"/>
          <w:sz w:val="28"/>
          <w:szCs w:val="28"/>
        </w:rPr>
        <w:t>Autoimune</w:t>
      </w:r>
      <w:r w:rsidRPr="004D49AD">
        <w:rPr>
          <w:rStyle w:val="eop"/>
          <w:rFonts w:ascii="Arial" w:hAnsi="Arial" w:cs="Arial"/>
          <w:sz w:val="28"/>
          <w:szCs w:val="28"/>
        </w:rPr>
        <w:t> </w:t>
      </w:r>
    </w:p>
    <w:p w14:paraId="396DDC7C" w14:textId="77777777" w:rsidR="00D8491C" w:rsidRPr="004D49AD" w:rsidRDefault="00D8491C" w:rsidP="00D8491C">
      <w:pPr>
        <w:spacing w:line="240" w:lineRule="auto"/>
        <w:ind w:left="5760"/>
        <w:rPr>
          <w:rFonts w:cs="Arial"/>
          <w:sz w:val="28"/>
          <w:szCs w:val="28"/>
        </w:rPr>
      </w:pPr>
    </w:p>
    <w:p w14:paraId="46B0539E" w14:textId="77777777" w:rsidR="00D8491C" w:rsidRPr="004D49AD" w:rsidRDefault="00D8491C" w:rsidP="00D8491C">
      <w:pPr>
        <w:rPr>
          <w:rFonts w:cs="Arial"/>
        </w:rPr>
      </w:pPr>
    </w:p>
    <w:p w14:paraId="7584B4AE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7F1460B5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4BCEF65D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5DCE3C4E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4BEC531A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443CF352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714F79B0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10FC3A2B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37504662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1DA8F160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7540A632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4C34C074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1EC7F863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</w:p>
    <w:p w14:paraId="7890A40F" w14:textId="77777777" w:rsidR="00D8491C" w:rsidRPr="004D49AD" w:rsidRDefault="00D8491C" w:rsidP="00D8491C">
      <w:pPr>
        <w:jc w:val="center"/>
        <w:rPr>
          <w:rFonts w:cs="Arial"/>
          <w:sz w:val="28"/>
          <w:szCs w:val="28"/>
        </w:rPr>
      </w:pPr>
      <w:r w:rsidRPr="004D49AD">
        <w:rPr>
          <w:rFonts w:cs="Arial"/>
          <w:sz w:val="28"/>
          <w:szCs w:val="28"/>
        </w:rPr>
        <w:t>Diadema</w:t>
      </w:r>
    </w:p>
    <w:p w14:paraId="5FF2D932" w14:textId="77777777" w:rsidR="0088458F" w:rsidRPr="004D49AD" w:rsidRDefault="00D8491C" w:rsidP="0088458F">
      <w:pPr>
        <w:jc w:val="center"/>
        <w:rPr>
          <w:rFonts w:cs="Arial"/>
          <w:sz w:val="28"/>
          <w:szCs w:val="28"/>
        </w:rPr>
        <w:sectPr w:rsidR="0088458F" w:rsidRPr="004D49AD" w:rsidSect="003A41B7">
          <w:footerReference w:type="default" r:id="rId11"/>
          <w:headerReference w:type="first" r:id="rId12"/>
          <w:pgSz w:w="12240" w:h="15840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004D49AD">
        <w:rPr>
          <w:rFonts w:cs="Arial"/>
          <w:sz w:val="28"/>
          <w:szCs w:val="28"/>
        </w:rPr>
        <w:t>2023</w:t>
      </w:r>
    </w:p>
    <w:p w14:paraId="028335D9" w14:textId="77777777" w:rsidR="00403CF1" w:rsidRPr="004D49AD" w:rsidRDefault="00403CF1" w:rsidP="00D8491C">
      <w:pPr>
        <w:widowControl/>
        <w:tabs>
          <w:tab w:val="left" w:pos="3970"/>
        </w:tabs>
        <w:autoSpaceDE/>
        <w:autoSpaceDN/>
        <w:spacing w:line="240" w:lineRule="auto"/>
        <w:rPr>
          <w:rFonts w:cs="Arial"/>
        </w:rPr>
      </w:pPr>
    </w:p>
    <w:p w14:paraId="7EB581C5" w14:textId="77777777" w:rsidR="00403CF1" w:rsidRPr="004D49AD" w:rsidRDefault="00403CF1" w:rsidP="003540BA">
      <w:pPr>
        <w:rPr>
          <w:rFonts w:cs="Arial"/>
        </w:rPr>
      </w:pPr>
    </w:p>
    <w:p w14:paraId="14406EC3" w14:textId="1C228C45" w:rsidR="00D8491C" w:rsidRPr="004D49AD" w:rsidRDefault="00A31671" w:rsidP="003540BA">
      <w:pPr>
        <w:pStyle w:val="Ttulo"/>
        <w:spacing w:after="120" w:line="360" w:lineRule="auto"/>
        <w:ind w:left="5760"/>
        <w:jc w:val="left"/>
        <w:rPr>
          <w:rFonts w:cs="Arial"/>
          <w:b w:val="0"/>
          <w:bCs w:val="0"/>
          <w:sz w:val="28"/>
          <w:szCs w:val="28"/>
        </w:rPr>
      </w:pPr>
      <w:r w:rsidRPr="004D49AD">
        <w:rPr>
          <w:rFonts w:cs="Arial"/>
          <w:b w:val="0"/>
          <w:bCs w:val="0"/>
          <w:sz w:val="28"/>
          <w:szCs w:val="28"/>
        </w:rPr>
        <w:fldChar w:fldCharType="begin"/>
      </w:r>
      <w:r w:rsidR="003540BA" w:rsidRPr="004D49AD">
        <w:rPr>
          <w:rFonts w:cs="Arial"/>
          <w:b w:val="0"/>
          <w:bCs w:val="0"/>
          <w:sz w:val="28"/>
          <w:szCs w:val="28"/>
        </w:rPr>
        <w:instrText xml:space="preserve"> SUBJECT  \* MERGEFORMAT </w:instrText>
      </w:r>
      <w:r w:rsidRPr="004D49AD">
        <w:rPr>
          <w:rFonts w:cs="Arial"/>
          <w:b w:val="0"/>
          <w:bCs w:val="0"/>
          <w:sz w:val="28"/>
          <w:szCs w:val="28"/>
        </w:rPr>
        <w:fldChar w:fldCharType="separate"/>
      </w:r>
    </w:p>
    <w:p w14:paraId="06E5F38E" w14:textId="77777777" w:rsidR="00D8491C" w:rsidRPr="004D49AD" w:rsidRDefault="00D8491C" w:rsidP="003540BA">
      <w:pPr>
        <w:pStyle w:val="Ttulo"/>
        <w:spacing w:after="120" w:line="360" w:lineRule="auto"/>
        <w:ind w:left="5760"/>
        <w:jc w:val="left"/>
        <w:rPr>
          <w:rFonts w:cs="Arial"/>
          <w:b w:val="0"/>
          <w:bCs w:val="0"/>
          <w:sz w:val="28"/>
          <w:szCs w:val="28"/>
        </w:rPr>
      </w:pPr>
    </w:p>
    <w:p w14:paraId="3EBD315A" w14:textId="77777777" w:rsidR="007A654A" w:rsidRPr="004D49AD" w:rsidRDefault="007A654A" w:rsidP="007A654A">
      <w:pPr>
        <w:rPr>
          <w:rFonts w:cs="Arial"/>
          <w:sz w:val="40"/>
          <w:szCs w:val="40"/>
        </w:rPr>
      </w:pPr>
    </w:p>
    <w:p w14:paraId="7B1B2E52" w14:textId="77777777" w:rsidR="007A654A" w:rsidRPr="004D49AD" w:rsidRDefault="007A654A" w:rsidP="007A654A">
      <w:pPr>
        <w:rPr>
          <w:rFonts w:cs="Arial"/>
          <w:sz w:val="40"/>
          <w:szCs w:val="40"/>
        </w:rPr>
      </w:pPr>
    </w:p>
    <w:p w14:paraId="5CCCFDD1" w14:textId="77777777" w:rsidR="00702721" w:rsidRPr="004D49AD" w:rsidRDefault="00000000" w:rsidP="00702721">
      <w:pPr>
        <w:pStyle w:val="Ttulo"/>
        <w:rPr>
          <w:rFonts w:cs="Arial"/>
          <w:b w:val="0"/>
          <w:bCs w:val="0"/>
          <w:sz w:val="28"/>
          <w:szCs w:val="28"/>
        </w:rPr>
      </w:pPr>
      <w:r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DOCPROPERTY  Author  \* MERGEFORMAT </w:instrText>
      </w:r>
      <w:r w:rsidRPr="004D49AD">
        <w:rPr>
          <w:rFonts w:cs="Arial"/>
        </w:rPr>
        <w:fldChar w:fldCharType="separate"/>
      </w:r>
      <w:r w:rsidR="00702721" w:rsidRPr="004D49AD">
        <w:rPr>
          <w:rStyle w:val="normaltextrun"/>
          <w:rFonts w:cs="Arial"/>
          <w:b w:val="0"/>
          <w:color w:val="000000"/>
          <w:sz w:val="28"/>
          <w:szCs w:val="28"/>
          <w:shd w:val="clear" w:color="auto" w:fill="FFFFFF"/>
        </w:rPr>
        <w:t>Felipe Vilela Dias de Souza</w:t>
      </w:r>
      <w:r w:rsidRPr="004D49AD">
        <w:rPr>
          <w:rStyle w:val="normaltextrun"/>
          <w:rFonts w:cs="Arial"/>
          <w:b w:val="0"/>
          <w:color w:val="000000"/>
          <w:sz w:val="28"/>
          <w:szCs w:val="28"/>
          <w:shd w:val="clear" w:color="auto" w:fill="FFFFFF"/>
        </w:rPr>
        <w:fldChar w:fldCharType="end"/>
      </w:r>
    </w:p>
    <w:p w14:paraId="3F3228D9" w14:textId="77777777" w:rsidR="00702721" w:rsidRPr="004D49AD" w:rsidRDefault="00702721" w:rsidP="00702721">
      <w:pPr>
        <w:spacing w:line="240" w:lineRule="auto"/>
        <w:jc w:val="center"/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Luciana Guedes de Araújo</w:t>
      </w:r>
    </w:p>
    <w:p w14:paraId="0255D238" w14:textId="77777777" w:rsidR="00702721" w:rsidRPr="004D49AD" w:rsidRDefault="00702721" w:rsidP="00702721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Marcos Vinicius de Oliveira</w:t>
      </w:r>
    </w:p>
    <w:p w14:paraId="316E6977" w14:textId="77777777" w:rsidR="00702721" w:rsidRPr="004D49AD" w:rsidRDefault="00702721" w:rsidP="00702721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shd w:val="clear" w:color="auto" w:fill="FFFFFF"/>
        </w:rPr>
        <w:t>Matheus da Silva Ferreira</w:t>
      </w:r>
    </w:p>
    <w:p w14:paraId="73D0B9C5" w14:textId="77777777" w:rsidR="00702721" w:rsidRPr="004D49AD" w:rsidRDefault="00702721" w:rsidP="00702721">
      <w:pPr>
        <w:spacing w:line="240" w:lineRule="auto"/>
        <w:jc w:val="center"/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</w:pPr>
      <w:r w:rsidRPr="004D49AD"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  <w:t>Pedro H. Santos Bernardo</w:t>
      </w:r>
    </w:p>
    <w:p w14:paraId="2973AC9C" w14:textId="77777777" w:rsidR="00702721" w:rsidRPr="004D49AD" w:rsidRDefault="00702721" w:rsidP="00702721">
      <w:pPr>
        <w:spacing w:line="240" w:lineRule="auto"/>
        <w:jc w:val="center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normaltextrun"/>
          <w:rFonts w:cs="Arial"/>
          <w:color w:val="000000"/>
          <w:sz w:val="28"/>
          <w:szCs w:val="28"/>
          <w:bdr w:val="none" w:sz="0" w:space="0" w:color="auto" w:frame="1"/>
        </w:rPr>
        <w:t>Renato W. de Lima Jacob</w:t>
      </w:r>
    </w:p>
    <w:p w14:paraId="55B1A1D4" w14:textId="77777777" w:rsidR="00702721" w:rsidRPr="004D49AD" w:rsidRDefault="00702721" w:rsidP="00702721">
      <w:pPr>
        <w:rPr>
          <w:rFonts w:cs="Arial"/>
          <w:sz w:val="40"/>
          <w:szCs w:val="40"/>
        </w:rPr>
      </w:pPr>
    </w:p>
    <w:p w14:paraId="1A9A34F5" w14:textId="77777777" w:rsidR="00702721" w:rsidRPr="004D49AD" w:rsidRDefault="00702721" w:rsidP="00702721">
      <w:pPr>
        <w:rPr>
          <w:rFonts w:cs="Arial"/>
          <w:sz w:val="40"/>
          <w:szCs w:val="40"/>
        </w:rPr>
      </w:pPr>
    </w:p>
    <w:p w14:paraId="28EE66E8" w14:textId="77777777" w:rsidR="00702721" w:rsidRPr="004D49AD" w:rsidRDefault="00702721" w:rsidP="00702721">
      <w:pPr>
        <w:rPr>
          <w:rFonts w:cs="Arial"/>
          <w:sz w:val="40"/>
          <w:szCs w:val="40"/>
        </w:rPr>
      </w:pPr>
    </w:p>
    <w:p w14:paraId="5CEEAC32" w14:textId="77777777" w:rsidR="00B54E87" w:rsidRPr="004D49AD" w:rsidRDefault="00B54E87" w:rsidP="00702721">
      <w:pPr>
        <w:rPr>
          <w:rFonts w:cs="Arial"/>
          <w:sz w:val="40"/>
          <w:szCs w:val="40"/>
        </w:rPr>
      </w:pPr>
    </w:p>
    <w:p w14:paraId="4B50D2CE" w14:textId="77777777" w:rsidR="00702721" w:rsidRPr="004D49AD" w:rsidRDefault="00702721" w:rsidP="00702721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36"/>
          <w:szCs w:val="36"/>
        </w:rPr>
      </w:pPr>
      <w:r w:rsidRPr="004D49AD">
        <w:rPr>
          <w:rStyle w:val="normaltextrun"/>
          <w:rFonts w:ascii="Arial" w:hAnsi="Arial" w:cs="Arial"/>
          <w:sz w:val="28"/>
          <w:szCs w:val="28"/>
        </w:rPr>
        <w:t>Sistema Informativo e Detalhado Sobre Vacinação</w:t>
      </w:r>
      <w:r w:rsidRPr="004D49AD">
        <w:rPr>
          <w:rStyle w:val="eop"/>
          <w:rFonts w:ascii="Arial" w:hAnsi="Arial" w:cs="Arial"/>
          <w:sz w:val="28"/>
          <w:szCs w:val="28"/>
        </w:rPr>
        <w:t> </w:t>
      </w:r>
    </w:p>
    <w:p w14:paraId="76B3FE1A" w14:textId="77777777" w:rsidR="00702721" w:rsidRPr="004D49AD" w:rsidRDefault="00702721" w:rsidP="00702721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36"/>
          <w:szCs w:val="36"/>
        </w:rPr>
      </w:pPr>
      <w:r w:rsidRPr="004D49AD">
        <w:rPr>
          <w:rStyle w:val="normaltextrun"/>
          <w:rFonts w:ascii="Arial" w:hAnsi="Arial" w:cs="Arial"/>
          <w:sz w:val="28"/>
          <w:szCs w:val="28"/>
        </w:rPr>
        <w:t>Autoimune</w:t>
      </w:r>
      <w:r w:rsidRPr="004D49AD">
        <w:rPr>
          <w:rStyle w:val="eop"/>
          <w:rFonts w:ascii="Arial" w:hAnsi="Arial" w:cs="Arial"/>
          <w:sz w:val="28"/>
          <w:szCs w:val="28"/>
        </w:rPr>
        <w:t> </w:t>
      </w:r>
    </w:p>
    <w:p w14:paraId="72282068" w14:textId="1F6AB927" w:rsidR="00654CB8" w:rsidRPr="004D49AD" w:rsidRDefault="00654CB8" w:rsidP="007A654A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Cs/>
          <w:sz w:val="28"/>
          <w:szCs w:val="28"/>
        </w:rPr>
      </w:pPr>
      <w:r w:rsidRPr="004D49AD">
        <w:rPr>
          <w:rStyle w:val="eop"/>
          <w:rFonts w:ascii="Arial" w:hAnsi="Arial" w:cs="Arial"/>
          <w:sz w:val="28"/>
          <w:szCs w:val="28"/>
        </w:rPr>
        <w:t> </w:t>
      </w:r>
      <w:r w:rsidR="00A31671" w:rsidRPr="004D49AD">
        <w:rPr>
          <w:rFonts w:ascii="Arial" w:hAnsi="Arial" w:cs="Arial"/>
          <w:bCs/>
          <w:sz w:val="28"/>
          <w:szCs w:val="28"/>
        </w:rPr>
        <w:fldChar w:fldCharType="end"/>
      </w:r>
      <w:r w:rsidRPr="004D49AD">
        <w:rPr>
          <w:rFonts w:ascii="Arial" w:hAnsi="Arial" w:cs="Arial"/>
          <w:bCs/>
          <w:sz w:val="28"/>
          <w:szCs w:val="28"/>
        </w:rPr>
        <w:t xml:space="preserve">Software: Site </w:t>
      </w:r>
      <w:proofErr w:type="spellStart"/>
      <w:r w:rsidRPr="004D49AD">
        <w:rPr>
          <w:rFonts w:ascii="Arial" w:hAnsi="Arial" w:cs="Arial"/>
          <w:bCs/>
          <w:sz w:val="28"/>
          <w:szCs w:val="28"/>
        </w:rPr>
        <w:t>Imun</w:t>
      </w:r>
      <w:r w:rsidR="00225382" w:rsidRPr="004D49AD">
        <w:rPr>
          <w:rFonts w:ascii="Arial" w:hAnsi="Arial" w:cs="Arial"/>
          <w:bCs/>
          <w:sz w:val="28"/>
          <w:szCs w:val="28"/>
        </w:rPr>
        <w:t>i</w:t>
      </w:r>
      <w:proofErr w:type="spellEnd"/>
      <w:r w:rsidRPr="004D49AD">
        <w:rPr>
          <w:rFonts w:ascii="Arial" w:hAnsi="Arial" w:cs="Arial"/>
          <w:bCs/>
          <w:sz w:val="28"/>
          <w:szCs w:val="28"/>
        </w:rPr>
        <w:t xml:space="preserve"> Brasil</w:t>
      </w:r>
    </w:p>
    <w:p w14:paraId="08702474" w14:textId="77777777" w:rsidR="007A654A" w:rsidRPr="004D49AD" w:rsidRDefault="007A654A" w:rsidP="007A654A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Cs/>
          <w:sz w:val="28"/>
          <w:szCs w:val="28"/>
        </w:rPr>
      </w:pPr>
    </w:p>
    <w:p w14:paraId="5133348E" w14:textId="77777777" w:rsidR="00B54E87" w:rsidRPr="004D49AD" w:rsidRDefault="00B54E87" w:rsidP="007A654A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Cs/>
          <w:sz w:val="28"/>
          <w:szCs w:val="28"/>
        </w:rPr>
      </w:pPr>
    </w:p>
    <w:p w14:paraId="34741131" w14:textId="77777777" w:rsidR="007A654A" w:rsidRPr="004D49AD" w:rsidRDefault="007A654A" w:rsidP="007A654A">
      <w:pPr>
        <w:rPr>
          <w:rFonts w:cs="Arial"/>
        </w:rPr>
      </w:pPr>
    </w:p>
    <w:p w14:paraId="63C443F7" w14:textId="77777777" w:rsidR="00654CB8" w:rsidRPr="004D49AD" w:rsidRDefault="007A654A" w:rsidP="00B54E87">
      <w:pPr>
        <w:spacing w:line="240" w:lineRule="auto"/>
        <w:ind w:left="5387"/>
        <w:jc w:val="both"/>
        <w:rPr>
          <w:rStyle w:val="eop"/>
          <w:rFonts w:cs="Arial"/>
          <w:color w:val="000000"/>
          <w:sz w:val="28"/>
          <w:szCs w:val="28"/>
          <w:shd w:val="clear" w:color="auto" w:fill="FFFFFF"/>
        </w:rPr>
      </w:pPr>
      <w:r w:rsidRPr="004D49AD">
        <w:rPr>
          <w:rStyle w:val="eop"/>
          <w:rFonts w:cs="Arial"/>
          <w:color w:val="000000"/>
          <w:sz w:val="28"/>
          <w:szCs w:val="28"/>
          <w:shd w:val="clear" w:color="auto" w:fill="FFFFFF"/>
        </w:rPr>
        <w:t>Projeto Integrador apresentado à Faculdade de Tecnologia Luigi Papaiz (FATEC), como parte das exigências para as Disciplinas</w:t>
      </w:r>
      <w:r w:rsidR="00702721" w:rsidRPr="004D49AD">
        <w:rPr>
          <w:rStyle w:val="eop"/>
          <w:rFonts w:cs="Arial"/>
          <w:color w:val="000000"/>
          <w:sz w:val="28"/>
          <w:szCs w:val="28"/>
          <w:shd w:val="clear" w:color="auto" w:fill="FFFFFF"/>
        </w:rPr>
        <w:t>:</w:t>
      </w:r>
      <w:r w:rsidRPr="004D49AD">
        <w:rPr>
          <w:rStyle w:val="eop"/>
          <w:rFonts w:cs="Arial"/>
          <w:color w:val="000000"/>
          <w:sz w:val="28"/>
          <w:szCs w:val="28"/>
          <w:shd w:val="clear" w:color="auto" w:fill="FFFFFF"/>
        </w:rPr>
        <w:t xml:space="preserve"> Engenharia de Software, Desenvolvimento Web e Design Digital.</w:t>
      </w:r>
    </w:p>
    <w:p w14:paraId="7B703949" w14:textId="77777777" w:rsidR="003540BA" w:rsidRPr="004D49AD" w:rsidRDefault="003540BA" w:rsidP="003540BA">
      <w:pPr>
        <w:spacing w:line="240" w:lineRule="auto"/>
        <w:ind w:left="5760"/>
        <w:rPr>
          <w:rFonts w:cs="Arial"/>
          <w:sz w:val="28"/>
          <w:szCs w:val="28"/>
        </w:rPr>
      </w:pPr>
    </w:p>
    <w:p w14:paraId="1B52AE91" w14:textId="77777777" w:rsidR="003540BA" w:rsidRPr="004D49AD" w:rsidRDefault="003540BA" w:rsidP="003540BA">
      <w:pPr>
        <w:rPr>
          <w:rFonts w:cs="Arial"/>
        </w:rPr>
      </w:pPr>
    </w:p>
    <w:p w14:paraId="4DFFACB1" w14:textId="77777777" w:rsidR="6BA64C16" w:rsidRPr="004D49AD" w:rsidRDefault="6BA64C16" w:rsidP="6BA64C16">
      <w:pPr>
        <w:jc w:val="center"/>
        <w:rPr>
          <w:rFonts w:cs="Arial"/>
          <w:sz w:val="28"/>
          <w:szCs w:val="28"/>
        </w:rPr>
      </w:pPr>
    </w:p>
    <w:p w14:paraId="6490EF18" w14:textId="77777777" w:rsidR="6BA64C16" w:rsidRPr="004D49AD" w:rsidRDefault="6BA64C16" w:rsidP="6BA64C16">
      <w:pPr>
        <w:jc w:val="center"/>
        <w:rPr>
          <w:rFonts w:cs="Arial"/>
          <w:sz w:val="28"/>
          <w:szCs w:val="28"/>
        </w:rPr>
      </w:pPr>
    </w:p>
    <w:p w14:paraId="27316208" w14:textId="77777777" w:rsidR="00AC13A7" w:rsidRPr="004D49AD" w:rsidRDefault="00AC13A7" w:rsidP="003540BA">
      <w:pPr>
        <w:jc w:val="center"/>
        <w:rPr>
          <w:rFonts w:cs="Arial"/>
          <w:sz w:val="28"/>
          <w:szCs w:val="28"/>
        </w:rPr>
      </w:pPr>
    </w:p>
    <w:p w14:paraId="2C8A9F7B" w14:textId="77777777" w:rsidR="003540BA" w:rsidRPr="004D49AD" w:rsidRDefault="003540BA" w:rsidP="003540BA">
      <w:pPr>
        <w:jc w:val="center"/>
        <w:rPr>
          <w:rFonts w:cs="Arial"/>
          <w:sz w:val="28"/>
          <w:szCs w:val="28"/>
        </w:rPr>
      </w:pPr>
      <w:r w:rsidRPr="004D49AD">
        <w:rPr>
          <w:rFonts w:cs="Arial"/>
          <w:sz w:val="28"/>
          <w:szCs w:val="28"/>
        </w:rPr>
        <w:t>Diadema</w:t>
      </w:r>
    </w:p>
    <w:p w14:paraId="5D14EB9A" w14:textId="77777777" w:rsidR="007A654A" w:rsidRPr="004D49AD" w:rsidRDefault="003540BA" w:rsidP="007A654A">
      <w:pPr>
        <w:jc w:val="center"/>
        <w:rPr>
          <w:rFonts w:cs="Arial"/>
          <w:sz w:val="28"/>
          <w:szCs w:val="28"/>
        </w:rPr>
      </w:pPr>
      <w:r w:rsidRPr="004D49AD">
        <w:rPr>
          <w:rFonts w:cs="Arial"/>
          <w:sz w:val="28"/>
          <w:szCs w:val="28"/>
        </w:rPr>
        <w:t>202</w:t>
      </w:r>
      <w:r w:rsidR="0010500A" w:rsidRPr="004D49AD">
        <w:rPr>
          <w:rFonts w:cs="Arial"/>
          <w:sz w:val="28"/>
          <w:szCs w:val="28"/>
        </w:rPr>
        <w:t>3</w:t>
      </w:r>
    </w:p>
    <w:p w14:paraId="069F5C73" w14:textId="77777777" w:rsidR="00372464" w:rsidRPr="004D49AD" w:rsidRDefault="00372464" w:rsidP="007A654A">
      <w:pPr>
        <w:jc w:val="center"/>
        <w:rPr>
          <w:rFonts w:cs="Arial"/>
        </w:rPr>
      </w:pPr>
      <w:r w:rsidRPr="004D49AD">
        <w:rPr>
          <w:rFonts w:cs="Arial"/>
        </w:rPr>
        <w:lastRenderedPageBreak/>
        <w:t>Lista de Ilustrações</w:t>
      </w:r>
    </w:p>
    <w:p w14:paraId="2AAA51AA" w14:textId="77777777" w:rsidR="002C1E8B" w:rsidRPr="004D49AD" w:rsidRDefault="002C1E8B" w:rsidP="00372464">
      <w:pPr>
        <w:widowControl/>
        <w:autoSpaceDE/>
        <w:autoSpaceDN/>
        <w:spacing w:line="240" w:lineRule="auto"/>
        <w:jc w:val="center"/>
        <w:rPr>
          <w:rFonts w:cs="Arial"/>
        </w:rPr>
      </w:pPr>
    </w:p>
    <w:p w14:paraId="492E039D" w14:textId="5B1FA82D" w:rsidR="00537127" w:rsidRPr="004D49AD" w:rsidRDefault="00A31671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r w:rsidRPr="004D49AD">
        <w:rPr>
          <w:rFonts w:cs="Arial"/>
        </w:rPr>
        <w:fldChar w:fldCharType="begin"/>
      </w:r>
      <w:r w:rsidR="002C1E8B" w:rsidRPr="004D49AD">
        <w:rPr>
          <w:rFonts w:cs="Arial"/>
        </w:rPr>
        <w:instrText xml:space="preserve"> TOC \h \z \c "Figura" </w:instrText>
      </w:r>
      <w:r w:rsidRPr="004D49AD">
        <w:rPr>
          <w:rFonts w:cs="Arial"/>
        </w:rPr>
        <w:fldChar w:fldCharType="separate"/>
      </w:r>
      <w:hyperlink w:anchor="_Toc151659870" w:history="1">
        <w:r w:rsidR="00537127" w:rsidRPr="004D49AD">
          <w:rPr>
            <w:rStyle w:val="Hyperlink"/>
            <w:rFonts w:cs="Arial"/>
            <w:noProof/>
          </w:rPr>
          <w:t>Figura 1 Modelo de Projeto Canvas</w:t>
        </w:r>
        <w:r w:rsidR="00537127" w:rsidRPr="004D49AD">
          <w:rPr>
            <w:rFonts w:cs="Arial"/>
            <w:noProof/>
            <w:webHidden/>
          </w:rPr>
          <w:tab/>
        </w:r>
        <w:r w:rsidR="00537127" w:rsidRPr="004D49AD">
          <w:rPr>
            <w:rFonts w:cs="Arial"/>
            <w:noProof/>
            <w:webHidden/>
          </w:rPr>
          <w:fldChar w:fldCharType="begin"/>
        </w:r>
        <w:r w:rsidR="00537127" w:rsidRPr="004D49AD">
          <w:rPr>
            <w:rFonts w:cs="Arial"/>
            <w:noProof/>
            <w:webHidden/>
          </w:rPr>
          <w:instrText xml:space="preserve"> PAGEREF _Toc151659870 \h </w:instrText>
        </w:r>
        <w:r w:rsidR="00537127" w:rsidRPr="004D49AD">
          <w:rPr>
            <w:rFonts w:cs="Arial"/>
            <w:noProof/>
            <w:webHidden/>
          </w:rPr>
        </w:r>
        <w:r w:rsidR="00537127"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18</w:t>
        </w:r>
        <w:r w:rsidR="00537127" w:rsidRPr="004D49AD">
          <w:rPr>
            <w:rFonts w:cs="Arial"/>
            <w:noProof/>
            <w:webHidden/>
          </w:rPr>
          <w:fldChar w:fldCharType="end"/>
        </w:r>
      </w:hyperlink>
    </w:p>
    <w:p w14:paraId="5F36B1EA" w14:textId="054D709C" w:rsidR="009C6119" w:rsidRPr="004D49AD" w:rsidRDefault="00A31671">
      <w:pPr>
        <w:widowControl/>
        <w:autoSpaceDE/>
        <w:autoSpaceDN/>
        <w:spacing w:line="240" w:lineRule="auto"/>
        <w:rPr>
          <w:rFonts w:cs="Arial"/>
        </w:rPr>
      </w:pPr>
      <w:r w:rsidRPr="004D49AD">
        <w:rPr>
          <w:rFonts w:cs="Arial"/>
        </w:rPr>
        <w:fldChar w:fldCharType="end"/>
      </w:r>
      <w:r w:rsidR="009C6119" w:rsidRPr="004D49AD">
        <w:rPr>
          <w:rFonts w:cs="Arial"/>
        </w:rPr>
        <w:br w:type="page"/>
      </w:r>
    </w:p>
    <w:p w14:paraId="50544688" w14:textId="77777777" w:rsidR="009C6119" w:rsidRPr="004D49AD" w:rsidRDefault="009C6119" w:rsidP="009C6119">
      <w:pPr>
        <w:widowControl/>
        <w:autoSpaceDE/>
        <w:autoSpaceDN/>
        <w:spacing w:line="240" w:lineRule="auto"/>
        <w:jc w:val="center"/>
        <w:rPr>
          <w:rFonts w:cs="Arial"/>
        </w:rPr>
      </w:pPr>
      <w:r w:rsidRPr="004D49AD">
        <w:rPr>
          <w:rFonts w:cs="Arial"/>
        </w:rPr>
        <w:lastRenderedPageBreak/>
        <w:t>Lista de Quadros</w:t>
      </w:r>
    </w:p>
    <w:p w14:paraId="4C22B828" w14:textId="77777777" w:rsidR="009C6119" w:rsidRPr="004D49AD" w:rsidRDefault="009C6119">
      <w:pPr>
        <w:widowControl/>
        <w:autoSpaceDE/>
        <w:autoSpaceDN/>
        <w:spacing w:line="240" w:lineRule="auto"/>
        <w:rPr>
          <w:rFonts w:cs="Arial"/>
        </w:rPr>
      </w:pPr>
    </w:p>
    <w:p w14:paraId="47D1529B" w14:textId="3A12F001" w:rsidR="00537127" w:rsidRPr="004D49AD" w:rsidRDefault="00A31671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r w:rsidRPr="004D49AD">
        <w:rPr>
          <w:rFonts w:cs="Arial"/>
        </w:rPr>
        <w:fldChar w:fldCharType="begin"/>
      </w:r>
      <w:r w:rsidR="009C6119" w:rsidRPr="004D49AD">
        <w:rPr>
          <w:rFonts w:cs="Arial"/>
        </w:rPr>
        <w:instrText xml:space="preserve"> TOC \h \z \c "Quadro" </w:instrText>
      </w:r>
      <w:r w:rsidRPr="004D49AD">
        <w:rPr>
          <w:rFonts w:cs="Arial"/>
        </w:rPr>
        <w:fldChar w:fldCharType="separate"/>
      </w:r>
      <w:hyperlink w:anchor="_Toc151659887" w:history="1">
        <w:r w:rsidR="00537127" w:rsidRPr="004D49AD">
          <w:rPr>
            <w:rStyle w:val="Hyperlink"/>
            <w:rFonts w:cs="Arial"/>
            <w:noProof/>
          </w:rPr>
          <w:t>Quadro 1 Estimativa de custo com recursos humanos</w:t>
        </w:r>
        <w:r w:rsidR="00537127" w:rsidRPr="004D49AD">
          <w:rPr>
            <w:rFonts w:cs="Arial"/>
            <w:noProof/>
            <w:webHidden/>
          </w:rPr>
          <w:tab/>
        </w:r>
        <w:r w:rsidR="00537127" w:rsidRPr="004D49AD">
          <w:rPr>
            <w:rFonts w:cs="Arial"/>
            <w:noProof/>
            <w:webHidden/>
          </w:rPr>
          <w:fldChar w:fldCharType="begin"/>
        </w:r>
        <w:r w:rsidR="00537127" w:rsidRPr="004D49AD">
          <w:rPr>
            <w:rFonts w:cs="Arial"/>
            <w:noProof/>
            <w:webHidden/>
          </w:rPr>
          <w:instrText xml:space="preserve"> PAGEREF _Toc151659887 \h </w:instrText>
        </w:r>
        <w:r w:rsidR="00537127" w:rsidRPr="004D49AD">
          <w:rPr>
            <w:rFonts w:cs="Arial"/>
            <w:noProof/>
            <w:webHidden/>
          </w:rPr>
        </w:r>
        <w:r w:rsidR="00537127"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16</w:t>
        </w:r>
        <w:r w:rsidR="00537127" w:rsidRPr="004D49AD">
          <w:rPr>
            <w:rFonts w:cs="Arial"/>
            <w:noProof/>
            <w:webHidden/>
          </w:rPr>
          <w:fldChar w:fldCharType="end"/>
        </w:r>
      </w:hyperlink>
    </w:p>
    <w:p w14:paraId="445ACFC3" w14:textId="7FD39875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88" w:history="1">
        <w:r w:rsidRPr="004D49AD">
          <w:rPr>
            <w:rStyle w:val="Hyperlink"/>
            <w:rFonts w:cs="Arial"/>
            <w:noProof/>
          </w:rPr>
          <w:t>Quadro 2 Estimativa de depreciação de equipamentos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_Toc151659888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16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6AE1424E" w14:textId="790BFA08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89" w:history="1">
        <w:r w:rsidRPr="004D49AD">
          <w:rPr>
            <w:rStyle w:val="Hyperlink"/>
            <w:rFonts w:cs="Arial"/>
            <w:noProof/>
          </w:rPr>
          <w:t>Quadro 3 Estimativa de despesas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_Toc151659889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17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5EB99BB3" w14:textId="74460396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0" w:history="1">
        <w:r w:rsidRPr="004D49AD">
          <w:rPr>
            <w:rStyle w:val="Hyperlink"/>
            <w:rFonts w:cs="Arial"/>
            <w:noProof/>
          </w:rPr>
          <w:t>Quadro 4 Análise de viabilidade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_Toc151659890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17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11971B7D" w14:textId="720B9A35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1" w:history="1">
        <w:r w:rsidRPr="004D49AD">
          <w:rPr>
            <w:rStyle w:val="Hyperlink"/>
            <w:rFonts w:cs="Arial"/>
            <w:noProof/>
          </w:rPr>
          <w:t>Quadro 5 Requisitos não funcionais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_Toc151659891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19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6D064EBE" w14:textId="0B851CE9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2" w:history="1">
        <w:r w:rsidRPr="004D49AD">
          <w:rPr>
            <w:rStyle w:val="Hyperlink"/>
            <w:rFonts w:cs="Arial"/>
            <w:noProof/>
          </w:rPr>
          <w:t>Quadro 6 Regras de negócio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_Toc151659892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20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2607C20A" w14:textId="452E5456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3" w:history="1">
        <w:r w:rsidRPr="004D49AD">
          <w:rPr>
            <w:rStyle w:val="Hyperlink"/>
            <w:rFonts w:cs="Arial"/>
            <w:noProof/>
          </w:rPr>
          <w:t>Quadro 7 Ferramentas para elaboração de portfólio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_Toc151659893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38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12ABCC95" w14:textId="747D0F96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4" w:history="1">
        <w:r w:rsidRPr="004D49AD">
          <w:rPr>
            <w:rStyle w:val="Hyperlink"/>
            <w:rFonts w:cs="Arial"/>
            <w:noProof/>
          </w:rPr>
          <w:t>Quadro 8 Lista com as ferramentas utilizadas para a elaboração dos artefatos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_Toc151659894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38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63D42686" w14:textId="346DCE61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5" w:history="1">
        <w:r w:rsidRPr="004D49AD">
          <w:rPr>
            <w:rStyle w:val="Hyperlink"/>
            <w:rFonts w:cs="Arial"/>
            <w:noProof/>
          </w:rPr>
          <w:t>Quadro 9 Cronograma do projeto para o semestre atual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_Toc151659895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39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5CD6DDEF" w14:textId="6E5E2FD6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6" w:history="1">
        <w:r w:rsidRPr="004D49AD">
          <w:rPr>
            <w:rStyle w:val="Hyperlink"/>
            <w:rFonts w:cs="Arial"/>
            <w:noProof/>
          </w:rPr>
          <w:t>Quadro 10 Atribuição das responsabilidades para os membros da equipe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_Toc151659896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40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3A0D124F" w14:textId="6B91371C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7" w:history="1">
        <w:r w:rsidRPr="004D49AD">
          <w:rPr>
            <w:rStyle w:val="Hyperlink"/>
            <w:rFonts w:cs="Arial"/>
            <w:noProof/>
          </w:rPr>
          <w:t>Quadro 11 Rubrica para avaliação individual da entrega parcial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_Toc151659897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41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22843D8A" w14:textId="2D9CD948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8" w:history="1">
        <w:r w:rsidRPr="004D49AD">
          <w:rPr>
            <w:rStyle w:val="Hyperlink"/>
            <w:rFonts w:cs="Arial"/>
            <w:noProof/>
          </w:rPr>
          <w:t>Quadro 12 Rubrica da avaliação em grupo da solução proposta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_Toc151659898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42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46398CA2" w14:textId="75C45DEC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899" w:history="1">
        <w:r w:rsidRPr="004D49AD">
          <w:rPr>
            <w:rStyle w:val="Hyperlink"/>
            <w:rFonts w:cs="Arial"/>
            <w:noProof/>
          </w:rPr>
          <w:t>Quadro 13 Rubrica de avaliação em grupo da documentação entregue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_Toc151659899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43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28D4F0DB" w14:textId="7A0AF217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900" w:history="1">
        <w:r w:rsidRPr="004D49AD">
          <w:rPr>
            <w:rStyle w:val="Hyperlink"/>
            <w:rFonts w:cs="Arial"/>
            <w:noProof/>
          </w:rPr>
          <w:t>Quadro 14 Rubrica da avaliação em grupo para a apresentação do projeto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_Toc151659900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43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0C28B869" w14:textId="54BA1D99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901" w:history="1">
        <w:r w:rsidRPr="004D49AD">
          <w:rPr>
            <w:rStyle w:val="Hyperlink"/>
            <w:rFonts w:cs="Arial"/>
            <w:noProof/>
          </w:rPr>
          <w:t>Quadro 15 Rubrica da avaliação individual para portfólio, pitch e apresentação do projeto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_Toc151659901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44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11374620" w14:textId="56BA3635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902" w:history="1">
        <w:r w:rsidRPr="004D49AD">
          <w:rPr>
            <w:rStyle w:val="Hyperlink"/>
            <w:rFonts w:cs="Arial"/>
            <w:noProof/>
          </w:rPr>
          <w:t>Quadro 16 Rubrica da avaliação 360o.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_Toc151659902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45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1089F306" w14:textId="66146C66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903" w:history="1">
        <w:r w:rsidRPr="004D49AD">
          <w:rPr>
            <w:rStyle w:val="Hyperlink"/>
            <w:rFonts w:cs="Arial"/>
            <w:noProof/>
          </w:rPr>
          <w:t>Quadro 17 Rubrica de autoavaliação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_Toc151659903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45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173CE5E7" w14:textId="7023FE42" w:rsidR="00537127" w:rsidRPr="004D49AD" w:rsidRDefault="00537127">
      <w:pPr>
        <w:pStyle w:val="ndicedeilustraes"/>
        <w:tabs>
          <w:tab w:val="right" w:leader="dot" w:pos="9350"/>
        </w:tabs>
        <w:rPr>
          <w:rFonts w:eastAsiaTheme="minorEastAsia" w:cs="Arial"/>
          <w:noProof/>
          <w:snapToGrid/>
          <w:kern w:val="2"/>
          <w:sz w:val="22"/>
          <w:szCs w:val="22"/>
          <w:lang w:eastAsia="pt-BR"/>
          <w14:ligatures w14:val="standardContextual"/>
        </w:rPr>
      </w:pPr>
      <w:hyperlink w:anchor="_Toc151659904" w:history="1">
        <w:r w:rsidRPr="004D49AD">
          <w:rPr>
            <w:rStyle w:val="Hyperlink"/>
            <w:rFonts w:cs="Arial"/>
            <w:noProof/>
          </w:rPr>
          <w:t>Quadro 18 Rubrica de autoavaliação - Comprometimento</w:t>
        </w:r>
        <w:r w:rsidRPr="004D49AD">
          <w:rPr>
            <w:rFonts w:cs="Arial"/>
            <w:noProof/>
            <w:webHidden/>
          </w:rPr>
          <w:tab/>
        </w:r>
        <w:r w:rsidRPr="004D49AD">
          <w:rPr>
            <w:rFonts w:cs="Arial"/>
            <w:noProof/>
            <w:webHidden/>
          </w:rPr>
          <w:fldChar w:fldCharType="begin"/>
        </w:r>
        <w:r w:rsidRPr="004D49AD">
          <w:rPr>
            <w:rFonts w:cs="Arial"/>
            <w:noProof/>
            <w:webHidden/>
          </w:rPr>
          <w:instrText xml:space="preserve"> PAGEREF _Toc151659904 \h </w:instrText>
        </w:r>
        <w:r w:rsidRPr="004D49AD">
          <w:rPr>
            <w:rFonts w:cs="Arial"/>
            <w:noProof/>
            <w:webHidden/>
          </w:rPr>
        </w:r>
        <w:r w:rsidRPr="004D49AD">
          <w:rPr>
            <w:rFonts w:cs="Arial"/>
            <w:noProof/>
            <w:webHidden/>
          </w:rPr>
          <w:fldChar w:fldCharType="separate"/>
        </w:r>
        <w:r w:rsidR="00C04818">
          <w:rPr>
            <w:rFonts w:cs="Arial"/>
            <w:noProof/>
            <w:webHidden/>
          </w:rPr>
          <w:t>46</w:t>
        </w:r>
        <w:r w:rsidRPr="004D49AD">
          <w:rPr>
            <w:rFonts w:cs="Arial"/>
            <w:noProof/>
            <w:webHidden/>
          </w:rPr>
          <w:fldChar w:fldCharType="end"/>
        </w:r>
      </w:hyperlink>
    </w:p>
    <w:p w14:paraId="2B45420F" w14:textId="164C95A7" w:rsidR="00372464" w:rsidRPr="004D49AD" w:rsidRDefault="00A31671">
      <w:pPr>
        <w:widowControl/>
        <w:autoSpaceDE/>
        <w:autoSpaceDN/>
        <w:spacing w:line="240" w:lineRule="auto"/>
        <w:rPr>
          <w:rFonts w:cs="Arial"/>
        </w:rPr>
      </w:pPr>
      <w:r w:rsidRPr="004D49AD">
        <w:rPr>
          <w:rFonts w:cs="Arial"/>
        </w:rPr>
        <w:fldChar w:fldCharType="end"/>
      </w:r>
    </w:p>
    <w:p w14:paraId="1B03F83E" w14:textId="77777777" w:rsidR="00372464" w:rsidRPr="004D49AD" w:rsidRDefault="00372464">
      <w:pPr>
        <w:widowControl/>
        <w:autoSpaceDE/>
        <w:autoSpaceDN/>
        <w:spacing w:line="240" w:lineRule="auto"/>
        <w:rPr>
          <w:rFonts w:cs="Arial"/>
        </w:rPr>
      </w:pPr>
    </w:p>
    <w:p w14:paraId="02571E3F" w14:textId="77777777" w:rsidR="00372464" w:rsidRPr="004D49AD" w:rsidRDefault="00372464">
      <w:pPr>
        <w:widowControl/>
        <w:autoSpaceDE/>
        <w:autoSpaceDN/>
        <w:spacing w:line="240" w:lineRule="auto"/>
        <w:rPr>
          <w:rFonts w:cs="Arial"/>
        </w:rPr>
      </w:pPr>
    </w:p>
    <w:p w14:paraId="63300172" w14:textId="77777777" w:rsidR="00372464" w:rsidRPr="004D49AD" w:rsidRDefault="00372464">
      <w:pPr>
        <w:widowControl/>
        <w:autoSpaceDE/>
        <w:autoSpaceDN/>
        <w:spacing w:line="240" w:lineRule="auto"/>
        <w:rPr>
          <w:rFonts w:cs="Arial"/>
        </w:rPr>
      </w:pPr>
      <w:r w:rsidRPr="004D49AD">
        <w:rPr>
          <w:rFonts w:cs="Arial"/>
        </w:rPr>
        <w:br w:type="page"/>
      </w:r>
    </w:p>
    <w:p w14:paraId="40739CEC" w14:textId="77777777" w:rsidR="00C410D5" w:rsidRPr="004D49AD" w:rsidRDefault="00C410D5" w:rsidP="00C410D5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bookmarkStart w:id="0" w:name="_Hlk151622523"/>
      <w:r w:rsidRPr="004D49AD">
        <w:rPr>
          <w:rFonts w:cs="Arial"/>
          <w:b/>
          <w:bCs/>
          <w:snapToGrid/>
          <w:sz w:val="36"/>
          <w:szCs w:val="36"/>
          <w:lang w:eastAsia="pt-BR"/>
        </w:rPr>
        <w:lastRenderedPageBreak/>
        <w:t>Histórico da Revisão</w:t>
      </w:r>
      <w:r w:rsidRPr="004D49AD">
        <w:rPr>
          <w:rFonts w:cs="Arial"/>
          <w:snapToGrid/>
          <w:sz w:val="36"/>
          <w:szCs w:val="36"/>
          <w:lang w:eastAsia="pt-BR"/>
        </w:rPr>
        <w:t> </w:t>
      </w:r>
    </w:p>
    <w:tbl>
      <w:tblPr>
        <w:tblW w:w="93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1276"/>
        <w:gridCol w:w="4106"/>
        <w:gridCol w:w="2255"/>
      </w:tblGrid>
      <w:tr w:rsidR="00C410D5" w:rsidRPr="004D49AD" w14:paraId="3C04C11B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7E346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szCs w:val="24"/>
                <w:lang w:eastAsia="pt-BR"/>
              </w:rPr>
              <w:t>Data</w:t>
            </w: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6D097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szCs w:val="24"/>
                <w:lang w:eastAsia="pt-BR"/>
              </w:rPr>
              <w:t>Versão</w:t>
            </w: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6D1ABC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szCs w:val="24"/>
                <w:lang w:eastAsia="pt-BR"/>
              </w:rPr>
              <w:t>Descrição</w:t>
            </w: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4BC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szCs w:val="24"/>
                <w:lang w:eastAsia="pt-BR"/>
              </w:rPr>
              <w:t>Autor</w:t>
            </w: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</w:tr>
      <w:tr w:rsidR="00C410D5" w:rsidRPr="004D49AD" w14:paraId="1A5E49B5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0F65D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28/08/2023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0130" w14:textId="0F4C48B3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1.0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25923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Inserindo as primeiras informações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29798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Matheus Ferreira </w:t>
            </w:r>
          </w:p>
        </w:tc>
      </w:tr>
      <w:tr w:rsidR="00C410D5" w:rsidRPr="004D49AD" w14:paraId="3EB231D7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7408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18/09/2023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61121" w14:textId="7C8DBF95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1.1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FBD7A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informações: problematização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C47F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</w:tr>
      <w:tr w:rsidR="00C410D5" w:rsidRPr="004D49AD" w14:paraId="20AB08C5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ECDC9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18/09/2023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97933" w14:textId="64FBBF0C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1.2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B89EC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informações e tabela: aplicativos semelhantes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6E7E5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</w:tr>
      <w:tr w:rsidR="00C410D5" w:rsidRPr="004D49AD" w14:paraId="32A8F7F9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7C3978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24/09/2023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58A82" w14:textId="28DD1C62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1.3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F75DD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Membros, turma e docentes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99AEC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</w:tr>
      <w:tr w:rsidR="00C410D5" w:rsidRPr="004D49AD" w14:paraId="5AF86208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DD3B1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24/09/2023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EE4AC" w14:textId="45969A17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1.4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C77D3E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informações sobre objetivos, metodologia e partes interessadas 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C7670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</w:tr>
      <w:tr w:rsidR="00C410D5" w:rsidRPr="004D49AD" w14:paraId="1BFE96F0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D5A15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25/09/2023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BC85E" w14:textId="3DA250ED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1.5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62B3B6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Revisando as seções de Problematização e Metodologia; expandindo Objetivos; inserindo novas informações em Contexto.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526CE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Renato Jacob </w:t>
            </w:r>
          </w:p>
        </w:tc>
      </w:tr>
      <w:tr w:rsidR="00C410D5" w:rsidRPr="004D49AD" w14:paraId="082A65DE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13075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25/09/2023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CC5FC" w14:textId="17077582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1.6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400F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Reajustando e adicionando identificação e organização do projeto.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66C0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</w:tr>
      <w:tr w:rsidR="00C410D5" w:rsidRPr="004D49AD" w14:paraId="4E1D3120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2A0A8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02/10/2023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A30E9" w14:textId="1433B4CD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1.7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3395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lista de requisitos de usuário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C2250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</w:tr>
      <w:tr w:rsidR="00C410D5" w:rsidRPr="004D49AD" w14:paraId="5B80BE95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27F33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02/10/2023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6BAEC" w14:textId="1EABD545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1.8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D98B8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escopo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8B265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</w:tr>
      <w:tr w:rsidR="004D49AD" w:rsidRPr="004D49AD" w14:paraId="6D3C4FFE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8CC6DD" w14:textId="24AB9834" w:rsidR="004D49AD" w:rsidRPr="004D49AD" w:rsidRDefault="004D49AD" w:rsidP="004D49A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Style w:val="normaltextrun"/>
                <w:rFonts w:cs="Arial"/>
              </w:rPr>
              <w:t>22/</w:t>
            </w:r>
            <w:r>
              <w:rPr>
                <w:rStyle w:val="normaltextrun"/>
                <w:rFonts w:cs="Arial"/>
              </w:rPr>
              <w:t>11</w:t>
            </w:r>
            <w:r w:rsidRPr="004D49AD">
              <w:rPr>
                <w:rStyle w:val="normaltextrun"/>
                <w:rFonts w:cs="Arial"/>
              </w:rPr>
              <w:t>/2023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B5C4C9" w14:textId="557A820A" w:rsidR="004D49AD" w:rsidRPr="004D49AD" w:rsidRDefault="004D49AD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>
              <w:rPr>
                <w:rFonts w:cs="Arial"/>
                <w:snapToGrid/>
                <w:szCs w:val="24"/>
                <w:lang w:eastAsia="pt-BR"/>
              </w:rPr>
              <w:t>1</w:t>
            </w:r>
            <w:r>
              <w:rPr>
                <w:snapToGrid/>
                <w:szCs w:val="24"/>
                <w:lang w:eastAsia="pt-BR"/>
              </w:rPr>
              <w:t>.9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4B04D9" w14:textId="352DF00B" w:rsidR="004D49AD" w:rsidRPr="004D49AD" w:rsidRDefault="004D49AD" w:rsidP="004D49A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Style w:val="normaltextrun"/>
                <w:rFonts w:cs="Arial"/>
              </w:rPr>
              <w:t xml:space="preserve">Implementação das Páginas Web 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05CAA8" w14:textId="5D45AA8F" w:rsidR="004D49AD" w:rsidRPr="004D49AD" w:rsidRDefault="004D49AD" w:rsidP="004D49A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>
              <w:rPr>
                <w:rStyle w:val="normaltextrun"/>
              </w:rPr>
              <w:t>Pedro Bernado e Felipe Vilela</w:t>
            </w:r>
          </w:p>
        </w:tc>
      </w:tr>
      <w:tr w:rsidR="00C410D5" w:rsidRPr="004D49AD" w14:paraId="6AF8B9A8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C3790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02/10/2023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C7C8F" w14:textId="412185C4" w:rsidR="00C410D5" w:rsidRPr="004D49AD" w:rsidRDefault="004D49AD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>
              <w:rPr>
                <w:rFonts w:cs="Arial"/>
                <w:snapToGrid/>
                <w:szCs w:val="24"/>
                <w:lang w:eastAsia="pt-BR"/>
              </w:rPr>
              <w:t>2.0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34D7E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e reescrevendo escopo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0C8E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Renato Jacob </w:t>
            </w:r>
          </w:p>
        </w:tc>
      </w:tr>
      <w:tr w:rsidR="00C410D5" w:rsidRPr="004D49AD" w14:paraId="58BCA56F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5D83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08/10/2023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B519E" w14:textId="3E1597E8" w:rsidR="00C410D5" w:rsidRPr="004D49AD" w:rsidRDefault="004D49AD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>
              <w:rPr>
                <w:rFonts w:cs="Arial"/>
                <w:snapToGrid/>
                <w:szCs w:val="24"/>
                <w:lang w:eastAsia="pt-BR"/>
              </w:rPr>
              <w:t>2.1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6EAE0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requisitos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D4A00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Pedro Bernardo </w:t>
            </w:r>
          </w:p>
        </w:tc>
      </w:tr>
      <w:tr w:rsidR="00C410D5" w:rsidRPr="004D49AD" w14:paraId="184CB704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38AF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23/10/2023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3B8E" w14:textId="61BF9448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4D49AD">
              <w:rPr>
                <w:rFonts w:cs="Arial"/>
                <w:snapToGrid/>
                <w:szCs w:val="24"/>
                <w:lang w:eastAsia="pt-BR"/>
              </w:rPr>
              <w:t>2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7A807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Revisão e ajustes 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75EE89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</w:tr>
      <w:tr w:rsidR="00C410D5" w:rsidRPr="004D49AD" w14:paraId="6D1A701F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5E59A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30/10/2023 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1613EC" w14:textId="31B05242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4D49AD">
              <w:rPr>
                <w:rFonts w:cs="Arial"/>
                <w:snapToGrid/>
                <w:szCs w:val="24"/>
                <w:lang w:eastAsia="pt-BR"/>
              </w:rPr>
              <w:t>3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7097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Revisão e ajustes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2238C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</w:tr>
      <w:tr w:rsidR="00C410D5" w:rsidRPr="004D49AD" w14:paraId="16A2D5DE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C534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06/11/2023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43997" w14:textId="0DA87B55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8C01B3">
              <w:rPr>
                <w:rFonts w:cs="Arial"/>
                <w:snapToGrid/>
                <w:szCs w:val="24"/>
                <w:lang w:eastAsia="pt-BR"/>
              </w:rPr>
              <w:t>4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22B6D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Revisão e ajustes metodologia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8B8B6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Pedro Bernardo </w:t>
            </w:r>
          </w:p>
        </w:tc>
      </w:tr>
      <w:tr w:rsidR="00C410D5" w:rsidRPr="004D49AD" w14:paraId="7141348F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37585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06/11/2023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06148" w14:textId="139011F2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8C01B3">
              <w:rPr>
                <w:rFonts w:cs="Arial"/>
                <w:snapToGrid/>
                <w:szCs w:val="24"/>
                <w:lang w:eastAsia="pt-BR"/>
              </w:rPr>
              <w:t>5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D0EBA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Inclusão de requisitos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C95F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</w:tr>
      <w:tr w:rsidR="00C410D5" w:rsidRPr="004D49AD" w14:paraId="47952892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A555F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06/11/2023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A0E6D" w14:textId="190D2EE2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8C01B3">
              <w:rPr>
                <w:rFonts w:cs="Arial"/>
                <w:snapToGrid/>
                <w:szCs w:val="24"/>
                <w:lang w:eastAsia="pt-BR"/>
              </w:rPr>
              <w:t>6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8619D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Inclusão de custos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57ACE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Renato Jacob </w:t>
            </w:r>
          </w:p>
        </w:tc>
      </w:tr>
      <w:tr w:rsidR="00C410D5" w:rsidRPr="004D49AD" w14:paraId="2967D993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24D1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06/11/2023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FC001" w14:textId="4355B81C" w:rsidR="008C01B3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8C01B3">
              <w:rPr>
                <w:rFonts w:cs="Arial"/>
                <w:snapToGrid/>
                <w:szCs w:val="24"/>
                <w:lang w:eastAsia="pt-BR"/>
              </w:rPr>
              <w:t>7</w:t>
            </w:r>
          </w:p>
          <w:p w14:paraId="4A9371D2" w14:textId="29CC4FE5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26DAB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Inclusão do Diagrama de caso de uso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5ED92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</w:tr>
      <w:tr w:rsidR="00C410D5" w:rsidRPr="004D49AD" w14:paraId="145E3546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2A696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14/11/2023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D753A" w14:textId="1E21DC16" w:rsidR="00C410D5" w:rsidRPr="004D49AD" w:rsidRDefault="00C410D5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2.</w:t>
            </w:r>
            <w:r w:rsidR="008C01B3">
              <w:rPr>
                <w:rFonts w:cs="Arial"/>
                <w:snapToGrid/>
                <w:szCs w:val="24"/>
                <w:lang w:eastAsia="pt-BR"/>
              </w:rPr>
              <w:t>8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6F667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Inclusão dos requisitos funcionais e não funcionais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7C06F" w14:textId="77777777" w:rsidR="00C410D5" w:rsidRPr="004D49AD" w:rsidRDefault="00C410D5" w:rsidP="00C410D5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</w:tr>
      <w:tr w:rsidR="008C01B3" w:rsidRPr="004D49AD" w14:paraId="21DD34CE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A522DA" w14:textId="09D0FC31" w:rsidR="008C01B3" w:rsidRPr="004D49AD" w:rsidRDefault="008C01B3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>
              <w:rPr>
                <w:rStyle w:val="normaltextrun"/>
              </w:rPr>
              <w:t>14/11/2023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36DD04" w14:textId="7FA34228" w:rsidR="008C01B3" w:rsidRPr="004D49AD" w:rsidRDefault="008C01B3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>
              <w:rPr>
                <w:rStyle w:val="normaltextrun"/>
                <w:rFonts w:cs="Arial"/>
              </w:rPr>
              <w:t>2.9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C9916F" w14:textId="709D782A" w:rsidR="008C01B3" w:rsidRPr="004D49AD" w:rsidRDefault="008C01B3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>
              <w:rPr>
                <w:rStyle w:val="normaltextrun"/>
                <w:rFonts w:cs="Arial"/>
              </w:rPr>
              <w:t>Aprimoramento das páginas web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DD24E5" w14:textId="2933A27C" w:rsidR="008C01B3" w:rsidRPr="004D49AD" w:rsidRDefault="008C01B3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>
              <w:rPr>
                <w:rStyle w:val="normaltextrun"/>
                <w:rFonts w:cs="Arial"/>
              </w:rPr>
              <w:t>Luciana Guedes, Marcos Vinicius e Renato Jacob</w:t>
            </w:r>
          </w:p>
        </w:tc>
      </w:tr>
      <w:tr w:rsidR="00C301AE" w:rsidRPr="004D49AD" w14:paraId="64DDBE41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E74D3" w14:textId="3A817A31" w:rsidR="00C301AE" w:rsidRPr="004D49AD" w:rsidRDefault="00C301AE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Style w:val="normaltextrun"/>
                <w:rFonts w:cs="Arial"/>
              </w:rPr>
              <w:t>21/11/2023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4BDE8" w14:textId="1404EDF2" w:rsidR="00C301AE" w:rsidRPr="004D49AD" w:rsidRDefault="008C01B3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>
              <w:rPr>
                <w:rStyle w:val="eop"/>
                <w:rFonts w:cs="Arial"/>
              </w:rPr>
              <w:t>3</w:t>
            </w:r>
            <w:r>
              <w:rPr>
                <w:rStyle w:val="eop"/>
              </w:rPr>
              <w:t>.0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665D7" w14:textId="6641BEDF" w:rsidR="00C301AE" w:rsidRPr="004D49AD" w:rsidRDefault="00C301AE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Style w:val="normaltextrun"/>
                <w:rFonts w:cs="Arial"/>
              </w:rPr>
              <w:t>Revisão do diagrama de casos de uso e custos; Inclusão de especificação de casos de uso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44064" w14:textId="77777777" w:rsidR="00C301AE" w:rsidRPr="004D49AD" w:rsidRDefault="00C301AE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eop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Renato Jacob</w:t>
            </w:r>
            <w:r w:rsidRPr="004D49AD">
              <w:rPr>
                <w:rStyle w:val="eop"/>
                <w:rFonts w:cs="Arial"/>
              </w:rPr>
              <w:t> </w:t>
            </w:r>
          </w:p>
          <w:p w14:paraId="3C85972A" w14:textId="77777777" w:rsidR="00C301AE" w:rsidRPr="004D49AD" w:rsidRDefault="00C301AE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eop"/>
                <w:rFonts w:cs="Arial"/>
              </w:rPr>
            </w:pPr>
          </w:p>
          <w:p w14:paraId="53EDCCFC" w14:textId="717656A5" w:rsidR="00C301AE" w:rsidRPr="004D49AD" w:rsidRDefault="00C301AE" w:rsidP="00C301A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</w:p>
        </w:tc>
      </w:tr>
      <w:tr w:rsidR="00C301AE" w:rsidRPr="004D49AD" w14:paraId="0EA9127F" w14:textId="77777777" w:rsidTr="008C01B3">
        <w:trPr>
          <w:trHeight w:val="300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BF5766" w14:textId="20BA5FAF" w:rsidR="00C301AE" w:rsidRPr="004D49AD" w:rsidRDefault="00C301AE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21/11/2023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889DE6" w14:textId="3D19512F" w:rsidR="00C301AE" w:rsidRPr="004D49AD" w:rsidRDefault="008C01B3" w:rsidP="008C01B3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>
              <w:rPr>
                <w:rStyle w:val="normaltextrun"/>
                <w:rFonts w:cs="Arial"/>
              </w:rPr>
              <w:t>3.1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1E6316" w14:textId="03984B5B" w:rsidR="00C301AE" w:rsidRPr="004D49AD" w:rsidRDefault="00987BD4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Revisão de todos os tópicos do projeto e formatação para entrega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EF43DE" w14:textId="77777777" w:rsidR="00C301AE" w:rsidRPr="004D49AD" w:rsidRDefault="00987BD4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Matheus Ferreira</w:t>
            </w:r>
          </w:p>
          <w:p w14:paraId="76CC175C" w14:textId="6F47337A" w:rsidR="0044669D" w:rsidRPr="004D49AD" w:rsidRDefault="0044669D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</w:p>
        </w:tc>
      </w:tr>
      <w:tr w:rsidR="0044669D" w:rsidRPr="004D49AD" w14:paraId="757AA4E9" w14:textId="77777777" w:rsidTr="008C01B3">
        <w:trPr>
          <w:trHeight w:val="406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49FEC0" w14:textId="1CE15956" w:rsidR="0044669D" w:rsidRPr="004D49AD" w:rsidRDefault="0044669D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22/11/2023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BEC419" w14:textId="6D24AC7B" w:rsidR="0044669D" w:rsidRPr="004D49AD" w:rsidRDefault="0044669D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3.</w:t>
            </w:r>
            <w:r w:rsidR="008C01B3">
              <w:rPr>
                <w:rStyle w:val="normaltextrun"/>
                <w:rFonts w:cs="Arial"/>
              </w:rPr>
              <w:t>2</w:t>
            </w:r>
          </w:p>
        </w:tc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75BD56" w14:textId="671FB1B8" w:rsidR="0044669D" w:rsidRPr="004D49AD" w:rsidRDefault="0044669D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Inclusão d</w:t>
            </w:r>
            <w:r w:rsidR="00A35F50" w:rsidRPr="004D49AD">
              <w:rPr>
                <w:rStyle w:val="normaltextrun"/>
                <w:rFonts w:cs="Arial"/>
              </w:rPr>
              <w:t xml:space="preserve">a Implementação das Páginas Web 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ED664E" w14:textId="113988F7" w:rsidR="0044669D" w:rsidRPr="004D49AD" w:rsidRDefault="00A35F50" w:rsidP="00C301A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Style w:val="normaltextrun"/>
                <w:rFonts w:cs="Arial"/>
              </w:rPr>
            </w:pPr>
            <w:r w:rsidRPr="004D49AD">
              <w:rPr>
                <w:rStyle w:val="normaltextrun"/>
                <w:rFonts w:cs="Arial"/>
              </w:rPr>
              <w:t>Matheus Ferreira</w:t>
            </w:r>
          </w:p>
        </w:tc>
      </w:tr>
      <w:bookmarkEnd w:id="0"/>
    </w:tbl>
    <w:p w14:paraId="01007AC3" w14:textId="77777777" w:rsidR="006D0164" w:rsidRPr="004D49AD" w:rsidRDefault="006D0164">
      <w:pPr>
        <w:pStyle w:val="Corpodetexto"/>
        <w:rPr>
          <w:rFonts w:cs="Arial"/>
        </w:rPr>
      </w:pPr>
    </w:p>
    <w:p w14:paraId="0A724643" w14:textId="77777777" w:rsidR="006D0164" w:rsidRPr="004D49AD" w:rsidRDefault="005A599C">
      <w:pPr>
        <w:pStyle w:val="Ttulo"/>
        <w:rPr>
          <w:rFonts w:cs="Arial"/>
        </w:rPr>
      </w:pPr>
      <w:r w:rsidRPr="004D49AD">
        <w:rPr>
          <w:rFonts w:cs="Arial"/>
        </w:rPr>
        <w:br w:type="page"/>
      </w:r>
      <w:r w:rsidRPr="004D49AD">
        <w:rPr>
          <w:rFonts w:cs="Arial"/>
        </w:rPr>
        <w:lastRenderedPageBreak/>
        <w:t>Índice Analítico</w:t>
      </w:r>
    </w:p>
    <w:p w14:paraId="5CFE2D64" w14:textId="744DAEC6" w:rsidR="00346651" w:rsidRPr="004D49AD" w:rsidRDefault="00A3167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</w:rPr>
        <w:fldChar w:fldCharType="begin"/>
      </w:r>
      <w:r w:rsidR="00017B11" w:rsidRPr="004D49AD">
        <w:rPr>
          <w:rFonts w:cs="Arial"/>
        </w:rPr>
        <w:instrText>TOC \o "1-3"</w:instrText>
      </w:r>
      <w:r w:rsidRPr="004D49AD">
        <w:rPr>
          <w:rFonts w:cs="Arial"/>
        </w:rPr>
        <w:fldChar w:fldCharType="separate"/>
      </w:r>
      <w:r w:rsidR="00346651" w:rsidRPr="004D49AD">
        <w:rPr>
          <w:rFonts w:cs="Arial"/>
          <w:noProof/>
        </w:rPr>
        <w:t>1.</w:t>
      </w:r>
      <w:r w:rsidR="00346651"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="00346651" w:rsidRPr="004D49AD">
        <w:rPr>
          <w:rFonts w:cs="Arial"/>
          <w:noProof/>
        </w:rPr>
        <w:t>Introdução</w:t>
      </w:r>
      <w:r w:rsidR="00346651" w:rsidRPr="004D49AD">
        <w:rPr>
          <w:rFonts w:cs="Arial"/>
          <w:noProof/>
        </w:rPr>
        <w:tab/>
      </w:r>
      <w:r w:rsidRPr="004D49AD">
        <w:rPr>
          <w:rFonts w:cs="Arial"/>
          <w:noProof/>
        </w:rPr>
        <w:fldChar w:fldCharType="begin"/>
      </w:r>
      <w:r w:rsidR="00346651" w:rsidRPr="004D49AD">
        <w:rPr>
          <w:rFonts w:cs="Arial"/>
          <w:noProof/>
        </w:rPr>
        <w:instrText xml:space="preserve"> PAGEREF _Toc144101624 \h </w:instrText>
      </w:r>
      <w:r w:rsidRPr="004D49AD">
        <w:rPr>
          <w:rFonts w:cs="Arial"/>
          <w:noProof/>
        </w:rPr>
      </w:r>
      <w:r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7</w:t>
      </w:r>
      <w:r w:rsidRPr="004D49AD">
        <w:rPr>
          <w:rFonts w:cs="Arial"/>
          <w:noProof/>
        </w:rPr>
        <w:fldChar w:fldCharType="end"/>
      </w:r>
    </w:p>
    <w:p w14:paraId="1E202B63" w14:textId="4774D361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1.1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Problema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_Toc144101625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7</w:t>
      </w:r>
      <w:r w:rsidR="00A31671" w:rsidRPr="004D49AD">
        <w:rPr>
          <w:rFonts w:cs="Arial"/>
          <w:noProof/>
        </w:rPr>
        <w:fldChar w:fldCharType="end"/>
      </w:r>
    </w:p>
    <w:p w14:paraId="532D2CDC" w14:textId="49AEB009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1.2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Contexto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_Toc144101626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7</w:t>
      </w:r>
      <w:r w:rsidR="00A31671" w:rsidRPr="004D49AD">
        <w:rPr>
          <w:rFonts w:cs="Arial"/>
          <w:noProof/>
        </w:rPr>
        <w:fldChar w:fldCharType="end"/>
      </w:r>
    </w:p>
    <w:p w14:paraId="071EE119" w14:textId="2DCC905F" w:rsidR="00346651" w:rsidRPr="004D49AD" w:rsidRDefault="00346651" w:rsidP="00225382">
      <w:pPr>
        <w:pStyle w:val="Sumrio2"/>
        <w:tabs>
          <w:tab w:val="left" w:pos="990"/>
        </w:tabs>
        <w:rPr>
          <w:rFonts w:cs="Arial"/>
          <w:noProof/>
        </w:rPr>
      </w:pPr>
      <w:r w:rsidRPr="004D49AD">
        <w:rPr>
          <w:rFonts w:cs="Arial"/>
          <w:noProof/>
        </w:rPr>
        <w:t>1.3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Objetivos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_Toc144101627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7</w:t>
      </w:r>
      <w:r w:rsidR="00A31671" w:rsidRPr="004D49AD">
        <w:rPr>
          <w:rFonts w:cs="Arial"/>
          <w:noProof/>
        </w:rPr>
        <w:fldChar w:fldCharType="end"/>
      </w:r>
    </w:p>
    <w:p w14:paraId="46AE2225" w14:textId="61092B92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1.4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Metodologia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_Toc144101628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8</w:t>
      </w:r>
      <w:r w:rsidR="00A31671" w:rsidRPr="004D49AD">
        <w:rPr>
          <w:rFonts w:cs="Arial"/>
          <w:noProof/>
        </w:rPr>
        <w:fldChar w:fldCharType="end"/>
      </w:r>
    </w:p>
    <w:p w14:paraId="2160C9C6" w14:textId="297C315A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1.5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Partes Interessadas (Stakeholders)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_Toc144101629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9</w:t>
      </w:r>
      <w:r w:rsidR="00A31671" w:rsidRPr="004D49AD">
        <w:rPr>
          <w:rFonts w:cs="Arial"/>
          <w:noProof/>
        </w:rPr>
        <w:fldChar w:fldCharType="end"/>
      </w:r>
    </w:p>
    <w:p w14:paraId="19296CBA" w14:textId="2932697A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1.6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Softwares Similares ou Concorrentes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_Toc144101630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9</w:t>
      </w:r>
      <w:r w:rsidR="00A31671" w:rsidRPr="004D49AD">
        <w:rPr>
          <w:rFonts w:cs="Arial"/>
          <w:noProof/>
        </w:rPr>
        <w:fldChar w:fldCharType="end"/>
      </w:r>
    </w:p>
    <w:p w14:paraId="653CCD19" w14:textId="77DBCBDA" w:rsidR="00346651" w:rsidRPr="004D49AD" w:rsidRDefault="0034665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Levantamento dos Requisitos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_Toc144101631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11</w:t>
      </w:r>
      <w:r w:rsidR="00A31671" w:rsidRPr="004D49AD">
        <w:rPr>
          <w:rFonts w:cs="Arial"/>
          <w:noProof/>
        </w:rPr>
        <w:fldChar w:fldCharType="end"/>
      </w:r>
    </w:p>
    <w:p w14:paraId="68951464" w14:textId="18303540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2.1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Escopo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_Toc144101632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11</w:t>
      </w:r>
      <w:r w:rsidR="00A31671" w:rsidRPr="004D49AD">
        <w:rPr>
          <w:rFonts w:cs="Arial"/>
          <w:noProof/>
        </w:rPr>
        <w:fldChar w:fldCharType="end"/>
      </w:r>
    </w:p>
    <w:p w14:paraId="3A3C3824" w14:textId="614C4F56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2.2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Modelagem do Processo de Negócio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_Toc144101633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12</w:t>
      </w:r>
      <w:r w:rsidR="00A31671" w:rsidRPr="004D49AD">
        <w:rPr>
          <w:rFonts w:cs="Arial"/>
          <w:noProof/>
        </w:rPr>
        <w:fldChar w:fldCharType="end"/>
      </w:r>
    </w:p>
    <w:p w14:paraId="33428190" w14:textId="731077A6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2.3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Normas, Processos e Formulários Utilizados no Processo de Negócio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_Toc144101634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13</w:t>
      </w:r>
      <w:r w:rsidR="00A31671" w:rsidRPr="004D49AD">
        <w:rPr>
          <w:rFonts w:cs="Arial"/>
          <w:noProof/>
        </w:rPr>
        <w:fldChar w:fldCharType="end"/>
      </w:r>
    </w:p>
    <w:p w14:paraId="19714BE7" w14:textId="5FDCBCB1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2.4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Descrição dos requisitos de usuário.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_Toc144101635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13</w:t>
      </w:r>
      <w:r w:rsidR="00A31671" w:rsidRPr="004D49AD">
        <w:rPr>
          <w:rFonts w:cs="Arial"/>
          <w:noProof/>
        </w:rPr>
        <w:fldChar w:fldCharType="end"/>
      </w:r>
    </w:p>
    <w:p w14:paraId="2A79A78C" w14:textId="54D797E8" w:rsidR="00346651" w:rsidRPr="004D49AD" w:rsidRDefault="00346651">
      <w:pPr>
        <w:pStyle w:val="Sumrio3"/>
        <w:rPr>
          <w:rFonts w:eastAsiaTheme="minorEastAsia" w:cs="Arial"/>
          <w:snapToGrid/>
          <w:sz w:val="22"/>
          <w:szCs w:val="22"/>
          <w:lang w:eastAsia="pt-BR"/>
        </w:rPr>
      </w:pPr>
      <w:r w:rsidRPr="004D49AD">
        <w:rPr>
          <w:rFonts w:cs="Arial"/>
        </w:rPr>
        <w:t>2.4.1</w:t>
      </w:r>
      <w:r w:rsidRPr="004D49AD">
        <w:rPr>
          <w:rFonts w:eastAsiaTheme="minorEastAsia" w:cs="Arial"/>
          <w:snapToGrid/>
          <w:sz w:val="22"/>
          <w:szCs w:val="22"/>
          <w:lang w:eastAsia="pt-BR"/>
        </w:rPr>
        <w:tab/>
      </w:r>
      <w:r w:rsidRPr="004D49AD">
        <w:rPr>
          <w:rFonts w:cs="Arial"/>
        </w:rPr>
        <w:t>Lista de Requisitos do Usuário</w:t>
      </w:r>
      <w:r w:rsidRPr="004D49AD">
        <w:rPr>
          <w:rFonts w:cs="Arial"/>
        </w:rPr>
        <w:tab/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PAGEREF _Toc144101636 \h </w:instrText>
      </w:r>
      <w:r w:rsidR="00A31671" w:rsidRPr="004D49AD">
        <w:rPr>
          <w:rFonts w:cs="Arial"/>
        </w:rPr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</w:rPr>
        <w:t>13</w:t>
      </w:r>
      <w:r w:rsidR="00A31671" w:rsidRPr="004D49AD">
        <w:rPr>
          <w:rFonts w:cs="Arial"/>
        </w:rPr>
        <w:fldChar w:fldCharType="end"/>
      </w:r>
    </w:p>
    <w:p w14:paraId="181D7C68" w14:textId="7E36448F" w:rsidR="00346651" w:rsidRPr="004D49AD" w:rsidRDefault="00346651">
      <w:pPr>
        <w:pStyle w:val="Sumrio3"/>
        <w:rPr>
          <w:rFonts w:eastAsiaTheme="minorEastAsia" w:cs="Arial"/>
          <w:snapToGrid/>
          <w:sz w:val="22"/>
          <w:szCs w:val="22"/>
          <w:lang w:eastAsia="pt-BR"/>
        </w:rPr>
      </w:pPr>
      <w:r w:rsidRPr="004D49AD">
        <w:rPr>
          <w:rFonts w:cs="Arial"/>
        </w:rPr>
        <w:t>2.4.2</w:t>
      </w:r>
      <w:r w:rsidRPr="004D49AD">
        <w:rPr>
          <w:rFonts w:eastAsiaTheme="minorEastAsia" w:cs="Arial"/>
          <w:snapToGrid/>
          <w:sz w:val="22"/>
          <w:szCs w:val="22"/>
          <w:lang w:eastAsia="pt-BR"/>
        </w:rPr>
        <w:tab/>
      </w:r>
      <w:r w:rsidRPr="004D49AD">
        <w:rPr>
          <w:rFonts w:cs="Arial"/>
        </w:rPr>
        <w:t>Descrição dos Atores</w:t>
      </w:r>
      <w:r w:rsidRPr="004D49AD">
        <w:rPr>
          <w:rFonts w:cs="Arial"/>
        </w:rPr>
        <w:tab/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PAGEREF _Toc144101637 \h </w:instrText>
      </w:r>
      <w:r w:rsidR="00A31671" w:rsidRPr="004D49AD">
        <w:rPr>
          <w:rFonts w:cs="Arial"/>
        </w:rPr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</w:rPr>
        <w:t>14</w:t>
      </w:r>
      <w:r w:rsidR="00A31671" w:rsidRPr="004D49AD">
        <w:rPr>
          <w:rFonts w:cs="Arial"/>
        </w:rPr>
        <w:fldChar w:fldCharType="end"/>
      </w:r>
    </w:p>
    <w:p w14:paraId="3E3A4D64" w14:textId="76F48CB5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2.5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Estrutura Analítica do Projeto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_Toc144101638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14</w:t>
      </w:r>
      <w:r w:rsidR="00A31671" w:rsidRPr="004D49AD">
        <w:rPr>
          <w:rFonts w:cs="Arial"/>
          <w:noProof/>
        </w:rPr>
        <w:fldChar w:fldCharType="end"/>
      </w:r>
    </w:p>
    <w:p w14:paraId="5DB7C43A" w14:textId="4FB7918B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2.6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Estimativa de Custo do Projeto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_Toc144101639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15</w:t>
      </w:r>
      <w:r w:rsidR="00A31671" w:rsidRPr="004D49AD">
        <w:rPr>
          <w:rFonts w:cs="Arial"/>
          <w:noProof/>
        </w:rPr>
        <w:fldChar w:fldCharType="end"/>
      </w:r>
    </w:p>
    <w:p w14:paraId="6DEFC92C" w14:textId="415DAF2A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2.7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Estudo de Viabilidade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_Toc144101640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17</w:t>
      </w:r>
      <w:r w:rsidR="00A31671" w:rsidRPr="004D49AD">
        <w:rPr>
          <w:rFonts w:cs="Arial"/>
          <w:noProof/>
        </w:rPr>
        <w:fldChar w:fldCharType="end"/>
      </w:r>
    </w:p>
    <w:p w14:paraId="2305909A" w14:textId="582FF2A3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2.8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Modelo de Projeto Canvas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_Toc144101641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18</w:t>
      </w:r>
      <w:r w:rsidR="00A31671" w:rsidRPr="004D49AD">
        <w:rPr>
          <w:rFonts w:cs="Arial"/>
          <w:noProof/>
        </w:rPr>
        <w:fldChar w:fldCharType="end"/>
      </w:r>
    </w:p>
    <w:p w14:paraId="278921EA" w14:textId="3501EEC3" w:rsidR="00346651" w:rsidRPr="004D49AD" w:rsidRDefault="0034665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3.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Especificação dos Requisitos do Sistema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_Toc144101642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19</w:t>
      </w:r>
      <w:r w:rsidR="00A31671" w:rsidRPr="004D49AD">
        <w:rPr>
          <w:rFonts w:cs="Arial"/>
          <w:noProof/>
        </w:rPr>
        <w:fldChar w:fldCharType="end"/>
      </w:r>
    </w:p>
    <w:p w14:paraId="52E6C9CD" w14:textId="54F67126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3.1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Requisitos Funcionais do Sistema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_Toc144101643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19</w:t>
      </w:r>
      <w:r w:rsidR="00A31671" w:rsidRPr="004D49AD">
        <w:rPr>
          <w:rFonts w:cs="Arial"/>
          <w:noProof/>
        </w:rPr>
        <w:fldChar w:fldCharType="end"/>
      </w:r>
    </w:p>
    <w:p w14:paraId="7AD8955C" w14:textId="2A80804F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3.2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Requisitos Não Funcionais do Sistema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_Toc144101644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19</w:t>
      </w:r>
      <w:r w:rsidR="00A31671" w:rsidRPr="004D49AD">
        <w:rPr>
          <w:rFonts w:cs="Arial"/>
          <w:noProof/>
        </w:rPr>
        <w:fldChar w:fldCharType="end"/>
      </w:r>
    </w:p>
    <w:p w14:paraId="61E6ED18" w14:textId="58ACA62D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3.3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Regras de Negócio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_Toc144101645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20</w:t>
      </w:r>
      <w:r w:rsidR="00A31671" w:rsidRPr="004D49AD">
        <w:rPr>
          <w:rFonts w:cs="Arial"/>
          <w:noProof/>
        </w:rPr>
        <w:fldChar w:fldCharType="end"/>
      </w:r>
    </w:p>
    <w:p w14:paraId="7322A987" w14:textId="4D28CB37" w:rsidR="00346651" w:rsidRPr="004D49AD" w:rsidRDefault="0034665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4.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Modelos do Sistema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_Toc144101646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20</w:t>
      </w:r>
      <w:r w:rsidR="00A31671" w:rsidRPr="004D49AD">
        <w:rPr>
          <w:rFonts w:cs="Arial"/>
          <w:noProof/>
        </w:rPr>
        <w:fldChar w:fldCharType="end"/>
      </w:r>
    </w:p>
    <w:p w14:paraId="13CE8AE5" w14:textId="3E1CE5D2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4.1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Diagrama de Casos de Uso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_Toc144101647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21</w:t>
      </w:r>
      <w:r w:rsidR="00A31671" w:rsidRPr="004D49AD">
        <w:rPr>
          <w:rFonts w:cs="Arial"/>
          <w:noProof/>
        </w:rPr>
        <w:fldChar w:fldCharType="end"/>
      </w:r>
    </w:p>
    <w:p w14:paraId="75B32790" w14:textId="00F6333C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4.2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Especificação dos Casos de Uso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_Toc144101648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22</w:t>
      </w:r>
      <w:r w:rsidR="00A31671" w:rsidRPr="004D49AD">
        <w:rPr>
          <w:rFonts w:cs="Arial"/>
          <w:noProof/>
        </w:rPr>
        <w:fldChar w:fldCharType="end"/>
      </w:r>
    </w:p>
    <w:p w14:paraId="7501BE3D" w14:textId="0A96B47B" w:rsidR="00346651" w:rsidRPr="004D49AD" w:rsidRDefault="00346651">
      <w:pPr>
        <w:pStyle w:val="Sumrio3"/>
        <w:rPr>
          <w:rFonts w:eastAsiaTheme="minorEastAsia" w:cs="Arial"/>
          <w:snapToGrid/>
          <w:sz w:val="22"/>
          <w:szCs w:val="22"/>
          <w:lang w:eastAsia="pt-BR"/>
        </w:rPr>
      </w:pPr>
      <w:r w:rsidRPr="004D49AD">
        <w:rPr>
          <w:rFonts w:cs="Arial"/>
        </w:rPr>
        <w:t>4.2.1</w:t>
      </w:r>
      <w:r w:rsidRPr="004D49AD">
        <w:rPr>
          <w:rFonts w:eastAsiaTheme="minorEastAsia" w:cs="Arial"/>
          <w:snapToGrid/>
          <w:sz w:val="22"/>
          <w:szCs w:val="22"/>
          <w:lang w:eastAsia="pt-BR"/>
        </w:rPr>
        <w:tab/>
      </w:r>
      <w:r w:rsidRPr="004D49AD">
        <w:rPr>
          <w:rFonts w:cs="Arial"/>
        </w:rPr>
        <w:t>Especificação do Caso de Uso-1</w:t>
      </w:r>
      <w:r w:rsidRPr="004D49AD">
        <w:rPr>
          <w:rFonts w:cs="Arial"/>
        </w:rPr>
        <w:tab/>
      </w:r>
      <w:r w:rsidR="00F06657" w:rsidRPr="004D49AD">
        <w:rPr>
          <w:rFonts w:cs="Arial"/>
        </w:rPr>
        <w:t>23</w:t>
      </w:r>
    </w:p>
    <w:p w14:paraId="236D1731" w14:textId="3E7E0CB8" w:rsidR="00346651" w:rsidRPr="004D49AD" w:rsidRDefault="0034665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5.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Implementação das Páginas Web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_Toc144101651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25</w:t>
      </w:r>
      <w:r w:rsidR="00A31671" w:rsidRPr="004D49AD">
        <w:rPr>
          <w:rFonts w:cs="Arial"/>
          <w:noProof/>
        </w:rPr>
        <w:fldChar w:fldCharType="end"/>
      </w:r>
    </w:p>
    <w:p w14:paraId="2B1F7963" w14:textId="0ED8159E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5.1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Páginas Web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_Toc144101652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25</w:t>
      </w:r>
      <w:r w:rsidR="00A31671" w:rsidRPr="004D49AD">
        <w:rPr>
          <w:rFonts w:cs="Arial"/>
          <w:noProof/>
        </w:rPr>
        <w:fldChar w:fldCharType="end"/>
      </w:r>
    </w:p>
    <w:p w14:paraId="7180827C" w14:textId="36D4AB4D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5.2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Diagrama de Navegação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_Toc144101653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35</w:t>
      </w:r>
      <w:r w:rsidR="00A31671" w:rsidRPr="004D49AD">
        <w:rPr>
          <w:rFonts w:cs="Arial"/>
          <w:noProof/>
        </w:rPr>
        <w:fldChar w:fldCharType="end"/>
      </w:r>
    </w:p>
    <w:p w14:paraId="6A1ABFBD" w14:textId="321F0356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5.3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Decisões do Design Digital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_Toc144101654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35</w:t>
      </w:r>
      <w:r w:rsidR="00A31671" w:rsidRPr="004D49AD">
        <w:rPr>
          <w:rFonts w:cs="Arial"/>
          <w:noProof/>
        </w:rPr>
        <w:fldChar w:fldCharType="end"/>
      </w:r>
    </w:p>
    <w:p w14:paraId="1F3A96B2" w14:textId="78946139" w:rsidR="00346651" w:rsidRPr="004D49AD" w:rsidRDefault="00346651">
      <w:pPr>
        <w:pStyle w:val="Sumrio1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Identificação e Organização do Projeto</w:t>
      </w:r>
      <w:r w:rsidRPr="004D49AD">
        <w:rPr>
          <w:rFonts w:cs="Arial"/>
          <w:noProof/>
        </w:rPr>
        <w:tab/>
      </w:r>
      <w:r w:rsidR="00537127" w:rsidRPr="004D49AD">
        <w:rPr>
          <w:rFonts w:cs="Arial"/>
          <w:noProof/>
        </w:rPr>
        <w:t>35</w:t>
      </w:r>
    </w:p>
    <w:p w14:paraId="25B3E6C2" w14:textId="5D47C079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Membros da Equipe e seu RA</w:t>
      </w:r>
      <w:r w:rsidRPr="004D49AD">
        <w:rPr>
          <w:rFonts w:cs="Arial"/>
          <w:noProof/>
        </w:rPr>
        <w:tab/>
      </w:r>
      <w:r w:rsidR="00537127" w:rsidRPr="004D49AD">
        <w:rPr>
          <w:rFonts w:cs="Arial"/>
          <w:noProof/>
        </w:rPr>
        <w:t>35</w:t>
      </w:r>
    </w:p>
    <w:p w14:paraId="01A86DE2" w14:textId="3FD77485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 xml:space="preserve">Turma    1 DSM- </w:t>
      </w:r>
      <w:r w:rsidRPr="004D49AD">
        <w:rPr>
          <w:rFonts w:cs="Arial"/>
          <w:noProof/>
          <w:u w:val="single"/>
        </w:rPr>
        <w:t>&lt;ano&gt; / &lt;semestre&gt;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_Toc144101657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37</w:t>
      </w:r>
      <w:r w:rsidR="00A31671" w:rsidRPr="004D49AD">
        <w:rPr>
          <w:rFonts w:cs="Arial"/>
          <w:noProof/>
        </w:rPr>
        <w:fldChar w:fldCharType="end"/>
      </w:r>
    </w:p>
    <w:p w14:paraId="358C1C91" w14:textId="101D9058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Disciplinas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_Toc144101658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37</w:t>
      </w:r>
      <w:r w:rsidR="00A31671" w:rsidRPr="004D49AD">
        <w:rPr>
          <w:rFonts w:cs="Arial"/>
          <w:noProof/>
        </w:rPr>
        <w:fldChar w:fldCharType="end"/>
      </w:r>
    </w:p>
    <w:p w14:paraId="5B30B99F" w14:textId="383011E5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Endereço dos Entregáveis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_Toc144101659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37</w:t>
      </w:r>
      <w:r w:rsidR="00A31671" w:rsidRPr="004D49AD">
        <w:rPr>
          <w:rFonts w:cs="Arial"/>
          <w:noProof/>
        </w:rPr>
        <w:fldChar w:fldCharType="end"/>
      </w:r>
    </w:p>
    <w:p w14:paraId="774DF0FC" w14:textId="42649908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Ferramentas Adotadas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_Toc144101660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38</w:t>
      </w:r>
      <w:r w:rsidR="00A31671" w:rsidRPr="004D49AD">
        <w:rPr>
          <w:rFonts w:cs="Arial"/>
          <w:noProof/>
        </w:rPr>
        <w:fldChar w:fldCharType="end"/>
      </w:r>
    </w:p>
    <w:p w14:paraId="0422E6CA" w14:textId="0FCF4727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Cronograma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_Toc144101661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39</w:t>
      </w:r>
      <w:r w:rsidR="00A31671" w:rsidRPr="004D49AD">
        <w:rPr>
          <w:rFonts w:cs="Arial"/>
          <w:noProof/>
        </w:rPr>
        <w:fldChar w:fldCharType="end"/>
      </w:r>
    </w:p>
    <w:p w14:paraId="49FC94F2" w14:textId="1AB0D4FF" w:rsidR="00346651" w:rsidRPr="004D49AD" w:rsidRDefault="00346651">
      <w:pPr>
        <w:pStyle w:val="Sumrio2"/>
        <w:tabs>
          <w:tab w:val="left" w:pos="99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5.4</w:t>
      </w:r>
      <w:r w:rsidRPr="004D49AD">
        <w:rPr>
          <w:rFonts w:eastAsiaTheme="minorEastAsia" w:cs="Arial"/>
          <w:noProof/>
          <w:snapToGrid/>
          <w:sz w:val="22"/>
          <w:szCs w:val="22"/>
          <w:lang w:eastAsia="pt-BR"/>
        </w:rPr>
        <w:tab/>
      </w:r>
      <w:r w:rsidRPr="004D49AD">
        <w:rPr>
          <w:rFonts w:cs="Arial"/>
          <w:noProof/>
        </w:rPr>
        <w:t>Funções dos Membros do Projeto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_Toc144101662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40</w:t>
      </w:r>
      <w:r w:rsidR="00A31671" w:rsidRPr="004D49AD">
        <w:rPr>
          <w:rFonts w:cs="Arial"/>
          <w:noProof/>
        </w:rPr>
        <w:fldChar w:fldCharType="end"/>
      </w:r>
    </w:p>
    <w:p w14:paraId="79EADF47" w14:textId="3B3042FB" w:rsidR="00346651" w:rsidRPr="004D49AD" w:rsidRDefault="00346651">
      <w:pPr>
        <w:pStyle w:val="Sumrio2"/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  <w:noProof/>
        </w:rPr>
        <w:t>Referência Bibliográfica</w:t>
      </w:r>
      <w:r w:rsidRPr="004D49AD">
        <w:rPr>
          <w:rFonts w:cs="Arial"/>
          <w:noProof/>
        </w:rPr>
        <w:tab/>
      </w:r>
      <w:r w:rsidR="00A31671" w:rsidRPr="004D49AD">
        <w:rPr>
          <w:rFonts w:cs="Arial"/>
          <w:noProof/>
        </w:rPr>
        <w:fldChar w:fldCharType="begin"/>
      </w:r>
      <w:r w:rsidRPr="004D49AD">
        <w:rPr>
          <w:rFonts w:cs="Arial"/>
          <w:noProof/>
        </w:rPr>
        <w:instrText xml:space="preserve"> PAGEREF _Toc144101663 \h </w:instrText>
      </w:r>
      <w:r w:rsidR="00A31671" w:rsidRPr="004D49AD">
        <w:rPr>
          <w:rFonts w:cs="Arial"/>
          <w:noProof/>
        </w:rPr>
      </w:r>
      <w:r w:rsidR="00A31671" w:rsidRPr="004D49AD">
        <w:rPr>
          <w:rFonts w:cs="Arial"/>
          <w:noProof/>
        </w:rPr>
        <w:fldChar w:fldCharType="separate"/>
      </w:r>
      <w:r w:rsidR="00C04818">
        <w:rPr>
          <w:rFonts w:cs="Arial"/>
          <w:noProof/>
        </w:rPr>
        <w:t>48</w:t>
      </w:r>
      <w:r w:rsidR="00A31671" w:rsidRPr="004D49AD">
        <w:rPr>
          <w:rFonts w:cs="Arial"/>
          <w:noProof/>
        </w:rPr>
        <w:fldChar w:fldCharType="end"/>
      </w:r>
    </w:p>
    <w:p w14:paraId="42849F0E" w14:textId="77777777" w:rsidR="00825966" w:rsidRPr="004D49AD" w:rsidRDefault="00A31671" w:rsidP="49AF51CF">
      <w:pPr>
        <w:pStyle w:val="Sumrio2"/>
        <w:tabs>
          <w:tab w:val="right" w:leader="dot" w:pos="9360"/>
        </w:tabs>
        <w:rPr>
          <w:rFonts w:eastAsiaTheme="minorEastAsia" w:cs="Arial"/>
          <w:noProof/>
          <w:snapToGrid/>
          <w:sz w:val="22"/>
          <w:szCs w:val="22"/>
          <w:lang w:eastAsia="pt-BR"/>
        </w:rPr>
      </w:pPr>
      <w:r w:rsidRPr="004D49AD">
        <w:rPr>
          <w:rFonts w:cs="Arial"/>
        </w:rPr>
        <w:fldChar w:fldCharType="end"/>
      </w:r>
    </w:p>
    <w:p w14:paraId="3AC5F96D" w14:textId="77777777" w:rsidR="00001F4B" w:rsidRPr="008C01B3" w:rsidRDefault="00001F4B" w:rsidP="008C01B3">
      <w:pPr>
        <w:pStyle w:val="Ttulo1"/>
        <w:spacing w:line="360" w:lineRule="auto"/>
        <w:rPr>
          <w:rFonts w:cs="Arial"/>
        </w:rPr>
      </w:pPr>
      <w:bookmarkStart w:id="1" w:name="_Toc106706799"/>
      <w:bookmarkStart w:id="2" w:name="_Toc144101624"/>
      <w:bookmarkStart w:id="3" w:name="_Toc425054504"/>
      <w:bookmarkStart w:id="4" w:name="_Toc423410238"/>
      <w:r w:rsidRPr="008C01B3">
        <w:rPr>
          <w:rFonts w:cs="Arial"/>
        </w:rPr>
        <w:lastRenderedPageBreak/>
        <w:t>Introdução</w:t>
      </w:r>
      <w:bookmarkEnd w:id="1"/>
      <w:bookmarkEnd w:id="2"/>
    </w:p>
    <w:p w14:paraId="2D5A51D3" w14:textId="175379A3" w:rsidR="00225382" w:rsidRPr="008C01B3" w:rsidRDefault="00BF7EAF" w:rsidP="008C01B3">
      <w:pPr>
        <w:pStyle w:val="Ttulo2"/>
        <w:spacing w:line="360" w:lineRule="auto"/>
        <w:rPr>
          <w:rFonts w:cs="Arial"/>
        </w:rPr>
      </w:pPr>
      <w:bookmarkStart w:id="5" w:name="_Toc106706800"/>
      <w:bookmarkStart w:id="6" w:name="_Toc144101625"/>
      <w:r w:rsidRPr="008C01B3">
        <w:rPr>
          <w:rFonts w:cs="Arial"/>
        </w:rPr>
        <w:t>Problema</w:t>
      </w:r>
      <w:bookmarkEnd w:id="5"/>
      <w:bookmarkEnd w:id="6"/>
    </w:p>
    <w:p w14:paraId="7F8F8EFE" w14:textId="3191B68B" w:rsidR="00225382" w:rsidRDefault="00C410D5" w:rsidP="008C01B3">
      <w:pPr>
        <w:spacing w:line="360" w:lineRule="auto"/>
        <w:ind w:firstLine="720"/>
        <w:rPr>
          <w:rStyle w:val="eop"/>
          <w:rFonts w:cs="Arial"/>
          <w:color w:val="000000"/>
          <w:shd w:val="clear" w:color="auto" w:fill="FFFFFF"/>
        </w:rPr>
      </w:pPr>
      <w:r w:rsidRPr="008C01B3">
        <w:rPr>
          <w:rStyle w:val="normaltextrun"/>
          <w:rFonts w:cs="Arial"/>
          <w:color w:val="000000"/>
          <w:shd w:val="clear" w:color="auto" w:fill="FFFFFF"/>
        </w:rPr>
        <w:t>Como divulgar o calendário vacinal de acordo com a idade de uma pessoa?</w:t>
      </w:r>
    </w:p>
    <w:p w14:paraId="3B385BB9" w14:textId="77777777" w:rsidR="008C01B3" w:rsidRPr="008C01B3" w:rsidRDefault="008C01B3" w:rsidP="008C01B3">
      <w:pPr>
        <w:spacing w:line="360" w:lineRule="auto"/>
        <w:ind w:firstLine="720"/>
        <w:rPr>
          <w:rFonts w:cs="Arial"/>
          <w:color w:val="000000"/>
          <w:shd w:val="clear" w:color="auto" w:fill="FFFFFF"/>
        </w:rPr>
      </w:pPr>
    </w:p>
    <w:p w14:paraId="1EF91740" w14:textId="77777777" w:rsidR="00001F4B" w:rsidRPr="008C01B3" w:rsidRDefault="00001F4B" w:rsidP="008C01B3">
      <w:pPr>
        <w:pStyle w:val="Ttulo2"/>
        <w:spacing w:line="360" w:lineRule="auto"/>
        <w:rPr>
          <w:rFonts w:cs="Arial"/>
        </w:rPr>
      </w:pPr>
      <w:bookmarkStart w:id="7" w:name="_Toc106706801"/>
      <w:bookmarkStart w:id="8" w:name="_Toc144101626"/>
      <w:r w:rsidRPr="008C01B3">
        <w:rPr>
          <w:rFonts w:cs="Arial"/>
        </w:rPr>
        <w:t>Contexto</w:t>
      </w:r>
      <w:bookmarkEnd w:id="7"/>
      <w:bookmarkEnd w:id="8"/>
    </w:p>
    <w:p w14:paraId="498A8A70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 xml:space="preserve">A disseminação do calendário vacinal atualmente é feita por diferentes meios. Segundo Castro et al. (2022), os meios de comunicação e pessoas de influência são capazes de aumentar a conscientização sobre o tópico, enquanto </w:t>
      </w:r>
      <w:proofErr w:type="spellStart"/>
      <w:r w:rsidRPr="008C01B3">
        <w:rPr>
          <w:rStyle w:val="normaltextrun"/>
          <w:rFonts w:ascii="Arial" w:hAnsi="Arial" w:cs="Arial"/>
        </w:rPr>
        <w:t>Dottes</w:t>
      </w:r>
      <w:proofErr w:type="spellEnd"/>
      <w:r w:rsidRPr="008C01B3">
        <w:rPr>
          <w:rStyle w:val="normaltextrun"/>
          <w:rFonts w:ascii="Arial" w:hAnsi="Arial" w:cs="Arial"/>
        </w:rPr>
        <w:t xml:space="preserve"> e Borges (2021) enfatizam o papel do agente comunitário de saúde a esse efeito. Na internet, a Sociedade Brasileira de Imunizações (</w:t>
      </w:r>
      <w:proofErr w:type="spellStart"/>
      <w:r w:rsidRPr="008C01B3">
        <w:rPr>
          <w:rStyle w:val="normaltextrun"/>
          <w:rFonts w:ascii="Arial" w:hAnsi="Arial" w:cs="Arial"/>
        </w:rPr>
        <w:t>SBIm</w:t>
      </w:r>
      <w:proofErr w:type="spellEnd"/>
      <w:r w:rsidRPr="008C01B3">
        <w:rPr>
          <w:rStyle w:val="normaltextrun"/>
          <w:rFonts w:ascii="Arial" w:hAnsi="Arial" w:cs="Arial"/>
        </w:rPr>
        <w:t>) disponibiliza calendários de vacinação específicos a faixas etárias diversas em seu site (REPA; SILVA, 2018).</w:t>
      </w:r>
      <w:r w:rsidRPr="008C01B3">
        <w:rPr>
          <w:rStyle w:val="eop"/>
          <w:rFonts w:ascii="Arial" w:hAnsi="Arial" w:cs="Arial"/>
        </w:rPr>
        <w:t> </w:t>
      </w:r>
    </w:p>
    <w:p w14:paraId="62EDC50D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 xml:space="preserve">A importância da propagação de informações pertinentes acerca da vacinação e seus efeitos (ou a falta dela) não pode ser subestimada. </w:t>
      </w:r>
      <w:proofErr w:type="spellStart"/>
      <w:r w:rsidRPr="008C01B3">
        <w:rPr>
          <w:rStyle w:val="normaltextrun"/>
          <w:rFonts w:ascii="Arial" w:hAnsi="Arial" w:cs="Arial"/>
        </w:rPr>
        <w:t>Newcomer</w:t>
      </w:r>
      <w:proofErr w:type="spellEnd"/>
      <w:r w:rsidRPr="008C01B3">
        <w:rPr>
          <w:rStyle w:val="normaltextrun"/>
          <w:rFonts w:ascii="Arial" w:hAnsi="Arial" w:cs="Arial"/>
        </w:rPr>
        <w:t xml:space="preserve">, </w:t>
      </w:r>
      <w:proofErr w:type="spellStart"/>
      <w:r w:rsidRPr="008C01B3">
        <w:rPr>
          <w:rStyle w:val="normaltextrun"/>
          <w:rFonts w:ascii="Arial" w:hAnsi="Arial" w:cs="Arial"/>
        </w:rPr>
        <w:t>Glanz</w:t>
      </w:r>
      <w:proofErr w:type="spellEnd"/>
      <w:r w:rsidRPr="008C01B3">
        <w:rPr>
          <w:rStyle w:val="normaltextrun"/>
          <w:rFonts w:ascii="Arial" w:hAnsi="Arial" w:cs="Arial"/>
        </w:rPr>
        <w:t xml:space="preserve"> e Daley (2023) constatam que crianças que recebem vacinas tardiamente logicamente estendem o período no qual estão vulneráveis (RANE, 2021), além de estarem sujeitas a não completarem seu calendário vacinal (NEWCOMER et al., 2021). Não apenas menores estão vulneráveis na ausência de vacinação; segundo Choi et al. (2022), houve um ressurgimento da coqueluche em adultos e adolescentes na Suécia (PUBLIC HEALTH AGENCY OF SWEDEN, 2021 apud CHOI et al., 2022) que poderia ser atribuído à falta de vacinação em geral.</w:t>
      </w:r>
      <w:r w:rsidRPr="008C01B3">
        <w:rPr>
          <w:rStyle w:val="eop"/>
          <w:rFonts w:ascii="Arial" w:hAnsi="Arial" w:cs="Arial"/>
        </w:rPr>
        <w:t> </w:t>
      </w:r>
    </w:p>
    <w:p w14:paraId="3BB2DD88" w14:textId="10E8361A" w:rsidR="00225382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8C01B3">
        <w:rPr>
          <w:rStyle w:val="normaltextrun"/>
          <w:rFonts w:ascii="Arial" w:hAnsi="Arial" w:cs="Arial"/>
        </w:rPr>
        <w:t>Portanto, devido ao uso de calendários de vacinação como um meio de conscientização acerca da vacinação, é interessante a criação de um site com o fim de informar o usuário baseado na sua idade.</w:t>
      </w:r>
      <w:r w:rsidRPr="008C01B3">
        <w:rPr>
          <w:rStyle w:val="eop"/>
          <w:rFonts w:ascii="Arial" w:hAnsi="Arial" w:cs="Arial"/>
        </w:rPr>
        <w:t> </w:t>
      </w:r>
    </w:p>
    <w:p w14:paraId="6A72E550" w14:textId="77777777" w:rsidR="00225382" w:rsidRPr="008C01B3" w:rsidRDefault="00225382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7A8FB5C1" w14:textId="77777777" w:rsidR="00001F4B" w:rsidRPr="008C01B3" w:rsidRDefault="00001F4B" w:rsidP="008C01B3">
      <w:pPr>
        <w:pStyle w:val="Ttulo2"/>
        <w:spacing w:line="360" w:lineRule="auto"/>
        <w:rPr>
          <w:rFonts w:cs="Arial"/>
        </w:rPr>
      </w:pPr>
      <w:bookmarkStart w:id="9" w:name="_Toc106706802"/>
      <w:bookmarkStart w:id="10" w:name="_Toc144101627"/>
      <w:r w:rsidRPr="008C01B3">
        <w:rPr>
          <w:rFonts w:cs="Arial"/>
        </w:rPr>
        <w:t>Objetivo</w:t>
      </w:r>
      <w:r w:rsidR="52890B5B" w:rsidRPr="008C01B3">
        <w:rPr>
          <w:rFonts w:cs="Arial"/>
        </w:rPr>
        <w:t>s</w:t>
      </w:r>
      <w:bookmarkEnd w:id="9"/>
      <w:bookmarkEnd w:id="10"/>
    </w:p>
    <w:p w14:paraId="0B137293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 xml:space="preserve">Desenvolver um site com informações sobre vacinas a serem tomadas, de acordo com faixa etária do usuário, favorecendo o amplo acesso ao calendário vacinal individualizado, com o fim de que o público geral tenha acesso ao mesmo conteúdo, orientá-lo acerca da importância das vacinas e da imunização, seus benefícios e </w:t>
      </w:r>
      <w:r w:rsidRPr="008C01B3">
        <w:rPr>
          <w:rStyle w:val="normaltextrun"/>
          <w:rFonts w:ascii="Arial" w:hAnsi="Arial" w:cs="Arial"/>
        </w:rPr>
        <w:lastRenderedPageBreak/>
        <w:t>incentivá-lo a buscar este tipo de conhecimento, influenciar a comunidade a buscar mais conhecimento sobre vacinas, contribuindo assim para o desenvolvimento da saúde básica.</w:t>
      </w:r>
      <w:r w:rsidRPr="008C01B3">
        <w:rPr>
          <w:rStyle w:val="eop"/>
          <w:rFonts w:ascii="Arial" w:hAnsi="Arial" w:cs="Arial"/>
        </w:rPr>
        <w:t> </w:t>
      </w:r>
    </w:p>
    <w:p w14:paraId="041F23AF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Permitir instituições gratuitas e privadas a usarem nosso software, auxiliando médicos, professores, recepcionistas e qualquer pessoa que possua interesse em vacinas.</w:t>
      </w:r>
      <w:r w:rsidRPr="008C01B3">
        <w:rPr>
          <w:rStyle w:val="eop"/>
          <w:rFonts w:ascii="Arial" w:hAnsi="Arial" w:cs="Arial"/>
        </w:rPr>
        <w:t> </w:t>
      </w:r>
    </w:p>
    <w:p w14:paraId="39A89F7B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 </w:t>
      </w:r>
      <w:r w:rsidRPr="008C01B3">
        <w:rPr>
          <w:rStyle w:val="eop"/>
          <w:rFonts w:ascii="Arial" w:hAnsi="Arial" w:cs="Arial"/>
        </w:rPr>
        <w:t> </w:t>
      </w:r>
    </w:p>
    <w:p w14:paraId="14FB0049" w14:textId="409ABD17" w:rsidR="00C410D5" w:rsidRPr="008C01B3" w:rsidRDefault="00C410D5" w:rsidP="008C01B3">
      <w:pPr>
        <w:pStyle w:val="Ttulo3"/>
        <w:spacing w:line="360" w:lineRule="auto"/>
        <w:rPr>
          <w:rStyle w:val="eop"/>
          <w:rFonts w:cs="Arial"/>
          <w:b/>
          <w:bCs/>
          <w:i w:val="0"/>
          <w:iCs w:val="0"/>
        </w:rPr>
      </w:pPr>
      <w:r w:rsidRPr="008C01B3">
        <w:rPr>
          <w:rStyle w:val="normaltextrun"/>
          <w:rFonts w:cs="Arial"/>
          <w:b/>
          <w:bCs/>
          <w:i w:val="0"/>
          <w:iCs w:val="0"/>
        </w:rPr>
        <w:t>Objetivos específicos</w:t>
      </w:r>
    </w:p>
    <w:p w14:paraId="7C46B8BF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Desenvolver um site na internet, implementando a interface e o layout;</w:t>
      </w:r>
      <w:r w:rsidRPr="008C01B3">
        <w:rPr>
          <w:rStyle w:val="eop"/>
          <w:rFonts w:ascii="Arial" w:hAnsi="Arial" w:cs="Arial"/>
        </w:rPr>
        <w:t> </w:t>
      </w:r>
    </w:p>
    <w:p w14:paraId="402A7B7C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Desenvolver páginas com informação sobre as vacinas (vantagens, benefícios, as razões);</w:t>
      </w:r>
      <w:r w:rsidRPr="008C01B3">
        <w:rPr>
          <w:rStyle w:val="eop"/>
          <w:rFonts w:ascii="Arial" w:hAnsi="Arial" w:cs="Arial"/>
        </w:rPr>
        <w:t> </w:t>
      </w:r>
    </w:p>
    <w:p w14:paraId="38D026E1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Desenvolver páginas com informações para desenvolver a saúde;</w:t>
      </w:r>
      <w:r w:rsidRPr="008C01B3">
        <w:rPr>
          <w:rStyle w:val="eop"/>
          <w:rFonts w:ascii="Arial" w:hAnsi="Arial" w:cs="Arial"/>
        </w:rPr>
        <w:t> </w:t>
      </w:r>
    </w:p>
    <w:p w14:paraId="24704F9F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Implementar a funcionalidade de registro de usuários;</w:t>
      </w:r>
      <w:r w:rsidRPr="008C01B3">
        <w:rPr>
          <w:rStyle w:val="eop"/>
          <w:rFonts w:ascii="Arial" w:hAnsi="Arial" w:cs="Arial"/>
        </w:rPr>
        <w:t> </w:t>
      </w:r>
    </w:p>
    <w:p w14:paraId="03AB3DFD" w14:textId="77777777" w:rsidR="00C410D5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Desenvolver páginas sobre o calendário vacinal (qual deveria ter tomado, quais as futuras);</w:t>
      </w:r>
      <w:r w:rsidRPr="008C01B3">
        <w:rPr>
          <w:rStyle w:val="eop"/>
          <w:rFonts w:ascii="Arial" w:hAnsi="Arial" w:cs="Arial"/>
        </w:rPr>
        <w:t> </w:t>
      </w:r>
    </w:p>
    <w:p w14:paraId="4846CDC6" w14:textId="4FE058E5" w:rsidR="00BF7EAF" w:rsidRPr="008C01B3" w:rsidRDefault="00C410D5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8C01B3">
        <w:rPr>
          <w:rStyle w:val="normaltextrun"/>
          <w:rFonts w:ascii="Arial" w:hAnsi="Arial" w:cs="Arial"/>
        </w:rPr>
        <w:t>Desenvolver páginas para o usuário cadastrar as vacinas já tomadas (auxiliar na organização pessoal).</w:t>
      </w:r>
      <w:r w:rsidRPr="008C01B3">
        <w:rPr>
          <w:rStyle w:val="eop"/>
          <w:rFonts w:ascii="Arial" w:hAnsi="Arial" w:cs="Arial"/>
        </w:rPr>
        <w:t> </w:t>
      </w:r>
    </w:p>
    <w:p w14:paraId="79983672" w14:textId="77777777" w:rsidR="00225382" w:rsidRPr="008C01B3" w:rsidRDefault="00225382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5F510151" w14:textId="77777777" w:rsidR="00001F4B" w:rsidRPr="008C01B3" w:rsidRDefault="00001F4B" w:rsidP="008C01B3">
      <w:pPr>
        <w:pStyle w:val="Ttulo2"/>
        <w:spacing w:line="360" w:lineRule="auto"/>
        <w:rPr>
          <w:rFonts w:cs="Arial"/>
        </w:rPr>
      </w:pPr>
      <w:bookmarkStart w:id="11" w:name="_Toc106706803"/>
      <w:bookmarkStart w:id="12" w:name="_Toc144101628"/>
      <w:r w:rsidRPr="008C01B3">
        <w:rPr>
          <w:rFonts w:cs="Arial"/>
        </w:rPr>
        <w:t>Metodologia</w:t>
      </w:r>
      <w:bookmarkEnd w:id="11"/>
      <w:bookmarkEnd w:id="12"/>
    </w:p>
    <w:p w14:paraId="65643C0E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O Projeto iniciou com uma pesquisa em grupo sobre as necessidades relacionadas aos Objetivos de Desenvolvimento Sustentável da Organização das Nações Unidas, sendo o item: 3, garantir vidas saudáveis e promover o bem-estar para todos em todas as idades.</w:t>
      </w:r>
      <w:r w:rsidRPr="008C01B3">
        <w:rPr>
          <w:rStyle w:val="eop"/>
          <w:rFonts w:ascii="Arial" w:hAnsi="Arial" w:cs="Arial"/>
        </w:rPr>
        <w:t> </w:t>
      </w:r>
    </w:p>
    <w:p w14:paraId="5160D913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No dia a dia da vida de adulto percebe-se que as pessoas deixam sempre algo passar, com isso analisou-se durante as pesquisas que a saúde vai ficando de lado, e assim, houve a necessidade de desenvolver esse software para ajudar toda a comunidade a acompanhar melhor a saúde dos seus filhos e a própria saúde, juntamente com notícias sobre campanhas de vacinas e datas, criar e administrar uma carteira de vacina virtual tanto de seus filhos, familiares ou outros., garantindo assim, saúde e bem-estar para todos.</w:t>
      </w:r>
      <w:r w:rsidRPr="008C01B3">
        <w:rPr>
          <w:rStyle w:val="eop"/>
          <w:rFonts w:ascii="Arial" w:hAnsi="Arial" w:cs="Arial"/>
        </w:rPr>
        <w:t> </w:t>
      </w:r>
    </w:p>
    <w:p w14:paraId="0B748EA3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lastRenderedPageBreak/>
        <w:t>O desenvolvimento do sistema será iniciado considerando o ciclo de vida em cascata.</w:t>
      </w:r>
      <w:r w:rsidRPr="008C01B3">
        <w:rPr>
          <w:rStyle w:val="eop"/>
          <w:rFonts w:ascii="Arial" w:hAnsi="Arial" w:cs="Arial"/>
        </w:rPr>
        <w:t> </w:t>
      </w:r>
    </w:p>
    <w:p w14:paraId="1190C9CD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Foi feito uma pesquisa Descritiva Qualitativa onde analisou-se diversos (</w:t>
      </w:r>
      <w:proofErr w:type="spellStart"/>
      <w:r w:rsidRPr="008C01B3">
        <w:rPr>
          <w:rStyle w:val="normaltextrun"/>
          <w:rFonts w:ascii="Arial" w:hAnsi="Arial" w:cs="Arial"/>
        </w:rPr>
        <w:t>TCCs</w:t>
      </w:r>
      <w:proofErr w:type="spellEnd"/>
      <w:r w:rsidRPr="008C01B3">
        <w:rPr>
          <w:rStyle w:val="normaltextrun"/>
          <w:rFonts w:ascii="Arial" w:hAnsi="Arial" w:cs="Arial"/>
        </w:rPr>
        <w:t>) e diversos software similares, onde foi encontrado muitas “falhas”. Com isso, decidiu-se desenvolver este software para poder assimilar todas as lacunas existentes e criar pequenas soluções.</w:t>
      </w:r>
      <w:r w:rsidRPr="008C01B3">
        <w:rPr>
          <w:rStyle w:val="eop"/>
          <w:rFonts w:ascii="Arial" w:hAnsi="Arial" w:cs="Arial"/>
        </w:rPr>
        <w:t> </w:t>
      </w:r>
    </w:p>
    <w:p w14:paraId="7A9A74FE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Problemas cruciais são o fato de não terem informações ou notícias de fácil acesso, sendo necessárias pesquisas para obter conhecimento em localizá-las, desta forma, este problema foi resolvido com a criação do software.</w:t>
      </w:r>
      <w:r w:rsidRPr="008C01B3">
        <w:rPr>
          <w:rStyle w:val="eop"/>
          <w:rFonts w:ascii="Arial" w:hAnsi="Arial" w:cs="Arial"/>
        </w:rPr>
        <w:t> </w:t>
      </w:r>
    </w:p>
    <w:p w14:paraId="128724F8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Outra questão identificada é a falta de saúde nas comunidades, ligada diretamente ao saneamento básico, então através do software será possível exibir campanhas atualizadas e locais de vacinação.</w:t>
      </w:r>
      <w:r w:rsidRPr="008C01B3">
        <w:rPr>
          <w:rStyle w:val="eop"/>
          <w:rFonts w:ascii="Arial" w:hAnsi="Arial" w:cs="Arial"/>
        </w:rPr>
        <w:t> </w:t>
      </w:r>
    </w:p>
    <w:p w14:paraId="65A1F8C3" w14:textId="77777777" w:rsidR="008A29DC" w:rsidRPr="008C01B3" w:rsidRDefault="008A29DC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 xml:space="preserve">O site será dividido em 5 páginas web, cada uma com processos e objetivos únicos, que usarão as seguintes tecnologias: HTML, CSS, Javascript e </w:t>
      </w:r>
      <w:proofErr w:type="spellStart"/>
      <w:r w:rsidRPr="008C01B3">
        <w:rPr>
          <w:rStyle w:val="normaltextrun"/>
          <w:rFonts w:ascii="Arial" w:hAnsi="Arial" w:cs="Arial"/>
        </w:rPr>
        <w:t>Bootstrap</w:t>
      </w:r>
      <w:proofErr w:type="spellEnd"/>
      <w:r w:rsidRPr="008C01B3">
        <w:rPr>
          <w:rStyle w:val="normaltextrun"/>
          <w:rFonts w:ascii="Arial" w:hAnsi="Arial" w:cs="Arial"/>
        </w:rPr>
        <w:t>.</w:t>
      </w:r>
      <w:r w:rsidRPr="008C01B3">
        <w:rPr>
          <w:rStyle w:val="eop"/>
          <w:rFonts w:ascii="Arial" w:hAnsi="Arial" w:cs="Arial"/>
        </w:rPr>
        <w:t> </w:t>
      </w:r>
    </w:p>
    <w:p w14:paraId="382BE217" w14:textId="77777777" w:rsidR="00001F4B" w:rsidRPr="008C01B3" w:rsidRDefault="00001F4B" w:rsidP="008C01B3">
      <w:pPr>
        <w:spacing w:line="360" w:lineRule="auto"/>
        <w:rPr>
          <w:rFonts w:cs="Arial"/>
        </w:rPr>
      </w:pPr>
    </w:p>
    <w:p w14:paraId="068D70C4" w14:textId="77777777" w:rsidR="0089201D" w:rsidRPr="008C01B3" w:rsidRDefault="0089201D" w:rsidP="008C01B3">
      <w:pPr>
        <w:pStyle w:val="Ttulo2"/>
        <w:spacing w:line="360" w:lineRule="auto"/>
        <w:rPr>
          <w:rFonts w:cs="Arial"/>
        </w:rPr>
      </w:pPr>
      <w:bookmarkStart w:id="13" w:name="_Toc106706804"/>
      <w:bookmarkStart w:id="14" w:name="_Toc144101629"/>
      <w:r w:rsidRPr="008C01B3">
        <w:rPr>
          <w:rFonts w:cs="Arial"/>
        </w:rPr>
        <w:t>Partes Interessadas (Stakeholders)</w:t>
      </w:r>
      <w:bookmarkEnd w:id="13"/>
      <w:bookmarkEnd w:id="14"/>
    </w:p>
    <w:p w14:paraId="1601E5C7" w14:textId="77777777" w:rsidR="00462D17" w:rsidRPr="008C01B3" w:rsidRDefault="00462D17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População em geral serão os interessados, facilitando, assim, o conhecimento sobre as vacinas, para que servem e quais idades devem ser tomadas. </w:t>
      </w:r>
      <w:r w:rsidRPr="008C01B3">
        <w:rPr>
          <w:rStyle w:val="eop"/>
          <w:rFonts w:ascii="Arial" w:hAnsi="Arial" w:cs="Arial"/>
        </w:rPr>
        <w:t> </w:t>
      </w:r>
    </w:p>
    <w:p w14:paraId="61D8C1A2" w14:textId="77777777" w:rsidR="00462D17" w:rsidRPr="008C01B3" w:rsidRDefault="00462D17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Órgãos públicos e empresas de saúde privadas, para obter o maior número de imunizados, evitando-se assim proliferação de doenças. </w:t>
      </w:r>
      <w:r w:rsidRPr="008C01B3">
        <w:rPr>
          <w:rStyle w:val="eop"/>
          <w:rFonts w:ascii="Arial" w:hAnsi="Arial" w:cs="Arial"/>
        </w:rPr>
        <w:t> </w:t>
      </w:r>
    </w:p>
    <w:p w14:paraId="5389427C" w14:textId="77777777" w:rsidR="00462D17" w:rsidRPr="008C01B3" w:rsidRDefault="00462D17" w:rsidP="008C01B3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8C01B3">
        <w:rPr>
          <w:rStyle w:val="normaltextrun"/>
          <w:rFonts w:ascii="Arial" w:hAnsi="Arial" w:cs="Arial"/>
        </w:rPr>
        <w:t>Gestores, clínicas e prontos-socorros, públicos ou privados, que exercem atividades relacionadas à vacinação, como conscientização, aplicação de doses e tratamento de doenças.</w:t>
      </w:r>
      <w:r w:rsidRPr="008C01B3">
        <w:rPr>
          <w:rStyle w:val="eop"/>
          <w:rFonts w:ascii="Arial" w:hAnsi="Arial" w:cs="Arial"/>
        </w:rPr>
        <w:t> </w:t>
      </w:r>
    </w:p>
    <w:p w14:paraId="576E2F2D" w14:textId="77777777" w:rsidR="0089201D" w:rsidRPr="008C01B3" w:rsidRDefault="0089201D" w:rsidP="008C01B3">
      <w:pPr>
        <w:spacing w:line="360" w:lineRule="auto"/>
        <w:rPr>
          <w:rFonts w:cs="Arial"/>
        </w:rPr>
      </w:pPr>
    </w:p>
    <w:p w14:paraId="6BFA7F73" w14:textId="6FDF45FD" w:rsidR="00D966BE" w:rsidRPr="008C01B3" w:rsidRDefault="004D1B5B" w:rsidP="008C01B3">
      <w:pPr>
        <w:pStyle w:val="Ttulo2"/>
        <w:spacing w:line="360" w:lineRule="auto"/>
        <w:rPr>
          <w:rFonts w:cs="Arial"/>
        </w:rPr>
      </w:pPr>
      <w:bookmarkStart w:id="15" w:name="_Toc106706805"/>
      <w:bookmarkStart w:id="16" w:name="_Toc144101630"/>
      <w:r w:rsidRPr="008C01B3">
        <w:rPr>
          <w:rFonts w:cs="Arial"/>
        </w:rPr>
        <w:t>Software</w:t>
      </w:r>
      <w:r w:rsidR="00D87139" w:rsidRPr="008C01B3">
        <w:rPr>
          <w:rFonts w:cs="Arial"/>
        </w:rPr>
        <w:t>s</w:t>
      </w:r>
      <w:r w:rsidRPr="008C01B3">
        <w:rPr>
          <w:rFonts w:cs="Arial"/>
        </w:rPr>
        <w:t xml:space="preserve"> Similares ou Concorrentes</w:t>
      </w:r>
      <w:bookmarkEnd w:id="15"/>
      <w:bookmarkEnd w:id="16"/>
      <w:r w:rsidRPr="008C01B3">
        <w:rPr>
          <w:rFonts w:cs="Arial"/>
        </w:rPr>
        <w:t xml:space="preserve"> </w:t>
      </w:r>
    </w:p>
    <w:p w14:paraId="65C609F4" w14:textId="23DE6AB8" w:rsidR="004D1B5B" w:rsidRPr="008C01B3" w:rsidRDefault="00462D17" w:rsidP="008C01B3">
      <w:pPr>
        <w:spacing w:line="360" w:lineRule="auto"/>
        <w:ind w:firstLine="720"/>
        <w:jc w:val="both"/>
        <w:rPr>
          <w:rStyle w:val="normaltextrun"/>
          <w:rFonts w:cs="Arial"/>
          <w:color w:val="000000"/>
          <w:bdr w:val="none" w:sz="0" w:space="0" w:color="auto" w:frame="1"/>
        </w:rPr>
      </w:pPr>
      <w:r w:rsidRPr="008C01B3">
        <w:rPr>
          <w:rStyle w:val="normaltextrun"/>
          <w:rFonts w:cs="Arial"/>
          <w:color w:val="000000"/>
          <w:bdr w:val="none" w:sz="0" w:space="0" w:color="auto" w:frame="1"/>
        </w:rPr>
        <w:t>Atualmente já existe algumas aplicações voltados a área da saúde que apresentam propostas similares, sendo alguns deles mais completos que abrangem vários recursos e outros mais específicos para um público mais específico. Foi listado abaixo algumas das principais aplicações junto a suas características principais e meios de acesso:</w:t>
      </w:r>
    </w:p>
    <w:p w14:paraId="2515FB6C" w14:textId="1C6E64A4" w:rsidR="00462D17" w:rsidRPr="008C01B3" w:rsidRDefault="00462D17" w:rsidP="008C01B3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lastRenderedPageBreak/>
        <w:t>Conecte SUS:</w:t>
      </w:r>
      <w:r w:rsidRPr="008C01B3">
        <w:rPr>
          <w:rStyle w:val="normaltextrun"/>
          <w:rFonts w:ascii="Arial" w:hAnsi="Arial" w:cs="Arial"/>
          <w:color w:val="000000"/>
        </w:rPr>
        <w:t xml:space="preserve"> aplicativo do ministério da saúde, onde o cidadão pode acompanhar seu histórico de ações dentro do SUS, o app ficou popular devido a pandemia de covid-19. Acessível na web e nas lojas de aplicativo para celular.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5F583B88" w14:textId="5229516E" w:rsidR="00462D17" w:rsidRPr="008C01B3" w:rsidRDefault="00462D17" w:rsidP="008C01B3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minhas vacinas:</w:t>
      </w:r>
      <w:r w:rsidRPr="008C01B3">
        <w:rPr>
          <w:rStyle w:val="normaltextrun"/>
          <w:rFonts w:ascii="Arial" w:hAnsi="Arial" w:cs="Arial"/>
          <w:color w:val="000000"/>
        </w:rPr>
        <w:t xml:space="preserve"> aplicativo da </w:t>
      </w:r>
      <w:proofErr w:type="spellStart"/>
      <w:r w:rsidRPr="008C01B3">
        <w:rPr>
          <w:rStyle w:val="normaltextrun"/>
          <w:rFonts w:ascii="Arial" w:hAnsi="Arial" w:cs="Arial"/>
          <w:color w:val="000000"/>
        </w:rPr>
        <w:t>SBIm</w:t>
      </w:r>
      <w:proofErr w:type="spellEnd"/>
      <w:r w:rsidRPr="008C01B3">
        <w:rPr>
          <w:rStyle w:val="normaltextrun"/>
          <w:rFonts w:ascii="Arial" w:hAnsi="Arial" w:cs="Arial"/>
          <w:color w:val="000000"/>
        </w:rPr>
        <w:t xml:space="preserve">, voltado a uma caderneta virtual de vacinação e acompanhamento das vacinas já tomadas e das recomendadas para o perfil do cidadão, junto a informações sobre </w:t>
      </w:r>
      <w:proofErr w:type="gramStart"/>
      <w:r w:rsidRPr="008C01B3">
        <w:rPr>
          <w:rStyle w:val="normaltextrun"/>
          <w:rFonts w:ascii="Arial" w:hAnsi="Arial" w:cs="Arial"/>
          <w:color w:val="000000"/>
        </w:rPr>
        <w:t>as mesmas</w:t>
      </w:r>
      <w:proofErr w:type="gramEnd"/>
      <w:r w:rsidRPr="008C01B3">
        <w:rPr>
          <w:rStyle w:val="normaltextrun"/>
          <w:rFonts w:ascii="Arial" w:hAnsi="Arial" w:cs="Arial"/>
          <w:color w:val="000000"/>
        </w:rPr>
        <w:t>. Acessível nas lojas de aplicativo para celular.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77F003B6" w14:textId="5CF46A76" w:rsidR="00462D17" w:rsidRPr="008C01B3" w:rsidRDefault="00462D17" w:rsidP="008C01B3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vacina App:</w:t>
      </w:r>
      <w:r w:rsidRPr="008C01B3">
        <w:rPr>
          <w:rStyle w:val="normaltextrun"/>
          <w:rFonts w:ascii="Arial" w:hAnsi="Arial" w:cs="Arial"/>
          <w:color w:val="000000"/>
        </w:rPr>
        <w:t xml:space="preserve"> App voltado ao cadastramento de pessoas para a vacinação contra a covid-19. Acessível apenas na web.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14CE61CE" w14:textId="51C04C5F" w:rsidR="00462D17" w:rsidRPr="008C01B3" w:rsidRDefault="00462D17" w:rsidP="008C01B3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Carteira de vacinação Digital:</w:t>
      </w:r>
      <w:r w:rsidRPr="008C01B3">
        <w:rPr>
          <w:rStyle w:val="normaltextrun"/>
          <w:rFonts w:ascii="Arial" w:hAnsi="Arial" w:cs="Arial"/>
          <w:color w:val="000000"/>
        </w:rPr>
        <w:t xml:space="preserve"> atua como a caderneta virtual do cidadão, mostrando seu histórico vacinal, status de imunização e informações sobre as doses já tomadas. Acessível pela loja de aplicativo para celular.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04F7F976" w14:textId="70680D29" w:rsidR="00462D17" w:rsidRPr="008C01B3" w:rsidRDefault="00462D17" w:rsidP="008C01B3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e-SUS Vacinação:</w:t>
      </w:r>
      <w:r w:rsidRPr="008C01B3">
        <w:rPr>
          <w:rStyle w:val="normaltextrun"/>
          <w:rFonts w:ascii="Arial" w:hAnsi="Arial" w:cs="Arial"/>
          <w:color w:val="000000"/>
        </w:rPr>
        <w:t xml:space="preserve"> App voltado ao profissional de saúde, usado para registro e cadastramento de vacinas. Acessível pela loja de aplicativo para celular.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38DDD524" w14:textId="5E6C35F8" w:rsidR="00462D17" w:rsidRPr="008C01B3" w:rsidRDefault="00462D17" w:rsidP="008C01B3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calendário de vacinação:</w:t>
      </w:r>
      <w:r w:rsidRPr="008C01B3">
        <w:rPr>
          <w:rStyle w:val="normaltextrun"/>
          <w:rFonts w:ascii="Arial" w:hAnsi="Arial" w:cs="Arial"/>
          <w:color w:val="000000"/>
        </w:rPr>
        <w:t xml:space="preserve"> App destinado a necessidade de estudantes e profissionais, visando atualizar o usuário sobre as melhorias do programa nacional de imunização, e ampliar o conhecimento a respeito das vacinas disponíveis. Acessível pela loja de aplicativo para celular.</w:t>
      </w:r>
      <w:r w:rsidRPr="008C01B3">
        <w:rPr>
          <w:rStyle w:val="eop"/>
          <w:rFonts w:ascii="Arial" w:hAnsi="Arial" w:cs="Arial"/>
          <w:color w:val="000000"/>
        </w:rPr>
        <w:t>  </w:t>
      </w:r>
    </w:p>
    <w:p w14:paraId="3D439707" w14:textId="4D3F23EF" w:rsidR="00462D17" w:rsidRPr="008C01B3" w:rsidRDefault="00462D17" w:rsidP="008C01B3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eop"/>
          <w:rFonts w:ascii="Arial" w:hAnsi="Arial" w:cs="Arial"/>
        </w:rPr>
      </w:pPr>
      <w:r w:rsidRPr="008C01B3">
        <w:rPr>
          <w:rStyle w:val="normaltextrun"/>
          <w:rFonts w:ascii="Arial" w:hAnsi="Arial" w:cs="Arial"/>
          <w:b/>
          <w:bCs/>
          <w:color w:val="000000"/>
        </w:rPr>
        <w:t>Vacinei - Carteira de Vacinas:</w:t>
      </w:r>
      <w:r w:rsidRPr="008C01B3">
        <w:rPr>
          <w:rStyle w:val="normaltextrun"/>
          <w:rFonts w:ascii="Arial" w:hAnsi="Arial" w:cs="Arial"/>
          <w:color w:val="000000"/>
        </w:rPr>
        <w:t xml:space="preserve"> App focado na modernização das cadernetas de vacina, tornando-as mais ilustradas e organizadas. Acessível pela loja de aplicativo para celular.</w:t>
      </w:r>
      <w:r w:rsidRPr="008C01B3">
        <w:rPr>
          <w:rStyle w:val="eop"/>
          <w:rFonts w:ascii="Arial" w:hAnsi="Arial" w:cs="Arial"/>
          <w:color w:val="000000"/>
        </w:rPr>
        <w:t> </w:t>
      </w:r>
    </w:p>
    <w:p w14:paraId="362A2046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684639B9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3E45B57A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7C291DC9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595DEC36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2703AA71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0830CDC3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1DC8C649" w14:textId="77777777" w:rsidR="00225382" w:rsidRPr="004D49AD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76CF0F1A" w14:textId="77777777" w:rsidR="00225382" w:rsidRDefault="00225382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7B6EB629" w14:textId="77777777" w:rsidR="008C01B3" w:rsidRPr="004D49AD" w:rsidRDefault="008C01B3" w:rsidP="0022538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tbl>
      <w:tblPr>
        <w:tblW w:w="89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9"/>
        <w:gridCol w:w="2229"/>
        <w:gridCol w:w="2230"/>
        <w:gridCol w:w="2231"/>
      </w:tblGrid>
      <w:tr w:rsidR="00462D17" w:rsidRPr="004D49AD" w14:paraId="6623BF37" w14:textId="77777777" w:rsidTr="00225382">
        <w:trPr>
          <w:trHeight w:val="289"/>
        </w:trPr>
        <w:tc>
          <w:tcPr>
            <w:tcW w:w="891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5B9BD5"/>
            <w:vAlign w:val="bottom"/>
            <w:hideMark/>
          </w:tcPr>
          <w:p w14:paraId="59C14292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color w:val="FFFFFF"/>
                <w:szCs w:val="24"/>
                <w:lang w:eastAsia="pt-BR"/>
              </w:rPr>
              <w:lastRenderedPageBreak/>
              <w:t>Tabela de Apps similares e suas características</w:t>
            </w:r>
            <w:r w:rsidRPr="004D49AD">
              <w:rPr>
                <w:rFonts w:cs="Arial"/>
                <w:snapToGrid/>
                <w:color w:val="FFFFFF"/>
                <w:szCs w:val="24"/>
                <w:lang w:eastAsia="pt-BR"/>
              </w:rPr>
              <w:t> </w:t>
            </w:r>
          </w:p>
        </w:tc>
      </w:tr>
      <w:tr w:rsidR="00462D17" w:rsidRPr="004D49AD" w14:paraId="3E4DB665" w14:textId="77777777" w:rsidTr="00225382">
        <w:trPr>
          <w:trHeight w:val="289"/>
        </w:trPr>
        <w:tc>
          <w:tcPr>
            <w:tcW w:w="2229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5B9BD5"/>
            <w:vAlign w:val="bottom"/>
            <w:hideMark/>
          </w:tcPr>
          <w:p w14:paraId="046B9B91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color w:val="FFFFFF"/>
                <w:szCs w:val="24"/>
                <w:lang w:eastAsia="pt-BR"/>
              </w:rPr>
              <w:t>Aplicativos</w:t>
            </w:r>
            <w:r w:rsidRPr="004D49AD">
              <w:rPr>
                <w:rFonts w:cs="Arial"/>
                <w:snapToGrid/>
                <w:color w:val="FFFFFF"/>
                <w:szCs w:val="24"/>
                <w:lang w:eastAsia="pt-BR"/>
              </w:rPr>
              <w:t>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  <w:vAlign w:val="bottom"/>
            <w:hideMark/>
          </w:tcPr>
          <w:p w14:paraId="2F3BC372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color w:val="FFFFFF"/>
                <w:szCs w:val="24"/>
                <w:lang w:eastAsia="pt-BR"/>
              </w:rPr>
              <w:t>Público destinado</w:t>
            </w:r>
            <w:r w:rsidRPr="004D49AD">
              <w:rPr>
                <w:rFonts w:cs="Arial"/>
                <w:snapToGrid/>
                <w:color w:val="FFFFFF"/>
                <w:szCs w:val="24"/>
                <w:lang w:eastAsia="pt-BR"/>
              </w:rPr>
              <w:t>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5B9BD5"/>
            <w:vAlign w:val="bottom"/>
            <w:hideMark/>
          </w:tcPr>
          <w:p w14:paraId="22C5C7FB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color w:val="FFFFFF"/>
                <w:szCs w:val="24"/>
                <w:lang w:eastAsia="pt-BR"/>
              </w:rPr>
              <w:t>Disponibilidade</w:t>
            </w:r>
            <w:r w:rsidRPr="004D49AD">
              <w:rPr>
                <w:rFonts w:cs="Arial"/>
                <w:snapToGrid/>
                <w:color w:val="FFFFFF"/>
                <w:szCs w:val="24"/>
                <w:lang w:eastAsia="pt-BR"/>
              </w:rPr>
              <w:t>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5B9BD5"/>
            <w:vAlign w:val="bottom"/>
            <w:hideMark/>
          </w:tcPr>
          <w:p w14:paraId="18959A50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b/>
                <w:bCs/>
                <w:snapToGrid/>
                <w:color w:val="FFFFFF"/>
                <w:szCs w:val="24"/>
                <w:lang w:eastAsia="pt-BR"/>
              </w:rPr>
              <w:t>Recursos em destaque</w:t>
            </w:r>
            <w:r w:rsidRPr="004D49AD">
              <w:rPr>
                <w:rFonts w:cs="Arial"/>
                <w:snapToGrid/>
                <w:color w:val="FFFFFF"/>
                <w:szCs w:val="24"/>
                <w:lang w:eastAsia="pt-BR"/>
              </w:rPr>
              <w:t> </w:t>
            </w:r>
          </w:p>
        </w:tc>
      </w:tr>
      <w:tr w:rsidR="00462D17" w:rsidRPr="004D49AD" w14:paraId="044008F9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465B1789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Conecte SUS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2FA2AA41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0E6A3E08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PC/Mobile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DEBF7"/>
            <w:vAlign w:val="center"/>
            <w:hideMark/>
          </w:tcPr>
          <w:p w14:paraId="1CDA7826" w14:textId="614F43D8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Histórico vacinal, consultas, agendamentos.</w:t>
            </w:r>
          </w:p>
        </w:tc>
      </w:tr>
      <w:tr w:rsidR="00462D17" w:rsidRPr="004D49AD" w14:paraId="57DB1611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4F0A8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Minhas vacinas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B11958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264DA4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PC/Mobile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D4C0A" w14:textId="38EAA689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Acompanhamento, histórico vacinal e recomendações.</w:t>
            </w:r>
          </w:p>
        </w:tc>
      </w:tr>
      <w:tr w:rsidR="00462D17" w:rsidRPr="004D49AD" w14:paraId="23997111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0AEA5C87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Vacina App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5BEC4C0E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132EAAF4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PC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DEBF7"/>
            <w:vAlign w:val="center"/>
            <w:hideMark/>
          </w:tcPr>
          <w:p w14:paraId="0060FB68" w14:textId="1D03B348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Cadastro para vacinação contra a covid-19.</w:t>
            </w:r>
          </w:p>
        </w:tc>
      </w:tr>
      <w:tr w:rsidR="00462D17" w:rsidRPr="004D49AD" w14:paraId="587FD205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935A11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Carteira de Vacinação Digital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F30B94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0FF897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Mobile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C0B22B" w14:textId="32019F02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Caderneta virtual, histórico vacinal, status, informações.</w:t>
            </w:r>
          </w:p>
        </w:tc>
      </w:tr>
      <w:tr w:rsidR="00462D17" w:rsidRPr="004D49AD" w14:paraId="3FE12A7E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3AA8DEB7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e-SUS Vacinação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7B74D53D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Profissionais de Saúde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  <w:hideMark/>
          </w:tcPr>
          <w:p w14:paraId="4C257F4B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Mobile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DEBF7"/>
            <w:vAlign w:val="center"/>
            <w:hideMark/>
          </w:tcPr>
          <w:p w14:paraId="55913D15" w14:textId="033DDF01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Registro e cadastro de vacinas.</w:t>
            </w:r>
          </w:p>
        </w:tc>
      </w:tr>
      <w:tr w:rsidR="00462D17" w:rsidRPr="004D49AD" w14:paraId="76DF9A92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27F1C6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Calendário de Vacinação </w:t>
            </w:r>
          </w:p>
        </w:tc>
        <w:tc>
          <w:tcPr>
            <w:tcW w:w="2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731623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Estudantes e profissionais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253B6B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Mobile </w:t>
            </w:r>
          </w:p>
        </w:tc>
        <w:tc>
          <w:tcPr>
            <w:tcW w:w="2230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6557A2" w14:textId="77A0E394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Informação sobre vacinas em geral.</w:t>
            </w:r>
          </w:p>
        </w:tc>
      </w:tr>
      <w:tr w:rsidR="00462D17" w:rsidRPr="004D49AD" w14:paraId="295A78FC" w14:textId="77777777" w:rsidTr="00225382">
        <w:trPr>
          <w:trHeight w:val="593"/>
        </w:trPr>
        <w:tc>
          <w:tcPr>
            <w:tcW w:w="22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DEBF7"/>
            <w:vAlign w:val="center"/>
            <w:hideMark/>
          </w:tcPr>
          <w:p w14:paraId="7B39C022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Vacinei - Carteira de Vacinas 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DEBF7"/>
            <w:vAlign w:val="center"/>
            <w:hideMark/>
          </w:tcPr>
          <w:p w14:paraId="718CC42C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Todos 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DEBF7"/>
            <w:vAlign w:val="center"/>
            <w:hideMark/>
          </w:tcPr>
          <w:p w14:paraId="404EB482" w14:textId="77777777" w:rsidR="00462D17" w:rsidRPr="004D49AD" w:rsidRDefault="00462D17" w:rsidP="00462D17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Mobile 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DEBF7"/>
            <w:vAlign w:val="center"/>
            <w:hideMark/>
          </w:tcPr>
          <w:p w14:paraId="266FC80E" w14:textId="7247AA23" w:rsidR="00462D17" w:rsidRPr="004D49AD" w:rsidRDefault="00462D17" w:rsidP="008C01B3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Modernização da caderneta de vacinação.</w:t>
            </w:r>
          </w:p>
        </w:tc>
      </w:tr>
    </w:tbl>
    <w:p w14:paraId="0DEEC26B" w14:textId="77777777" w:rsidR="00225382" w:rsidRPr="004D49AD" w:rsidRDefault="00225382" w:rsidP="00225382">
      <w:pPr>
        <w:pStyle w:val="Ttulo1"/>
        <w:numPr>
          <w:ilvl w:val="0"/>
          <w:numId w:val="0"/>
        </w:numPr>
        <w:rPr>
          <w:rFonts w:cs="Arial"/>
        </w:rPr>
      </w:pPr>
      <w:bookmarkStart w:id="17" w:name="_Toc106706806"/>
      <w:bookmarkStart w:id="18" w:name="_Toc144101631"/>
    </w:p>
    <w:p w14:paraId="272A2543" w14:textId="49459841" w:rsidR="006D0164" w:rsidRPr="008C01B3" w:rsidRDefault="002315BB" w:rsidP="008C01B3">
      <w:pPr>
        <w:pStyle w:val="Ttulo1"/>
        <w:spacing w:line="360" w:lineRule="auto"/>
        <w:rPr>
          <w:rFonts w:cs="Arial"/>
        </w:rPr>
      </w:pPr>
      <w:r w:rsidRPr="008C01B3">
        <w:rPr>
          <w:rFonts w:cs="Arial"/>
        </w:rPr>
        <w:t xml:space="preserve">Levantamento </w:t>
      </w:r>
      <w:r w:rsidR="00BB692E" w:rsidRPr="008C01B3">
        <w:rPr>
          <w:rFonts w:cs="Arial"/>
        </w:rPr>
        <w:t xml:space="preserve">dos </w:t>
      </w:r>
      <w:r w:rsidRPr="008C01B3">
        <w:rPr>
          <w:rFonts w:cs="Arial"/>
        </w:rPr>
        <w:t>R</w:t>
      </w:r>
      <w:r w:rsidR="00BB692E" w:rsidRPr="008C01B3">
        <w:rPr>
          <w:rFonts w:cs="Arial"/>
        </w:rPr>
        <w:t>equisitos</w:t>
      </w:r>
      <w:bookmarkEnd w:id="17"/>
      <w:bookmarkEnd w:id="18"/>
      <w:r w:rsidR="005A599C" w:rsidRPr="008C01B3">
        <w:rPr>
          <w:rFonts w:cs="Arial"/>
        </w:rPr>
        <w:t xml:space="preserve"> </w:t>
      </w:r>
    </w:p>
    <w:p w14:paraId="16E4399C" w14:textId="77777777" w:rsidR="00714ECB" w:rsidRPr="008C01B3" w:rsidRDefault="00714ECB" w:rsidP="008C01B3">
      <w:pPr>
        <w:pStyle w:val="Ttulo2"/>
        <w:spacing w:line="360" w:lineRule="auto"/>
        <w:rPr>
          <w:rFonts w:cs="Arial"/>
        </w:rPr>
      </w:pPr>
      <w:bookmarkStart w:id="19" w:name="_Toc106706807"/>
      <w:bookmarkStart w:id="20" w:name="_Toc144101632"/>
      <w:r w:rsidRPr="008C01B3">
        <w:rPr>
          <w:rFonts w:cs="Arial"/>
        </w:rPr>
        <w:t>Escopo</w:t>
      </w:r>
      <w:bookmarkEnd w:id="19"/>
      <w:bookmarkEnd w:id="20"/>
    </w:p>
    <w:p w14:paraId="4A658AE1" w14:textId="20800536" w:rsidR="00FC7B3D" w:rsidRPr="004D49AD" w:rsidRDefault="00462D17" w:rsidP="008C01B3">
      <w:pPr>
        <w:pStyle w:val="Corpodetexto"/>
        <w:spacing w:line="360" w:lineRule="auto"/>
        <w:ind w:left="0" w:firstLine="720"/>
        <w:jc w:val="both"/>
        <w:rPr>
          <w:rStyle w:val="eop"/>
          <w:rFonts w:cs="Arial"/>
          <w:i/>
          <w:iCs/>
          <w:shd w:val="clear" w:color="auto" w:fill="FFFFFF"/>
        </w:rPr>
      </w:pPr>
      <w:r w:rsidRPr="008C01B3">
        <w:rPr>
          <w:rStyle w:val="normaltextrun"/>
          <w:rFonts w:cs="Arial"/>
          <w:shd w:val="clear" w:color="auto" w:fill="FFFFFF"/>
        </w:rPr>
        <w:t>O levantamento de requisitos foi representado por meio de um diagrama IDEF0 para representar de forma mais visual e clara a respeito das interações e funcionalidades do sistema.</w:t>
      </w:r>
      <w:r w:rsidRPr="008C01B3">
        <w:rPr>
          <w:rStyle w:val="eop"/>
          <w:rFonts w:cs="Arial"/>
          <w:shd w:val="clear" w:color="auto" w:fill="FFFFFF"/>
        </w:rPr>
        <w:t> </w:t>
      </w:r>
    </w:p>
    <w:p w14:paraId="05D5174E" w14:textId="798A5919" w:rsidR="00462D17" w:rsidRPr="004D49AD" w:rsidRDefault="00462D17" w:rsidP="00462D17">
      <w:pPr>
        <w:pStyle w:val="Corpodetexto"/>
        <w:spacing w:line="360" w:lineRule="auto"/>
        <w:ind w:hanging="294"/>
        <w:rPr>
          <w:rFonts w:cs="Arial"/>
          <w:i/>
          <w:iCs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3A55077A" wp14:editId="5CBAD842">
            <wp:extent cx="5614618" cy="2926080"/>
            <wp:effectExtent l="0" t="0" r="0" b="0"/>
            <wp:docPr id="3703751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5145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17" cy="29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28E2" w14:textId="77777777" w:rsidR="00225382" w:rsidRPr="004D49AD" w:rsidRDefault="00225382" w:rsidP="00462D17">
      <w:pPr>
        <w:pStyle w:val="Corpodetexto"/>
        <w:spacing w:line="360" w:lineRule="auto"/>
        <w:ind w:hanging="294"/>
        <w:rPr>
          <w:rFonts w:cs="Arial"/>
          <w:i/>
          <w:iCs/>
        </w:rPr>
      </w:pPr>
    </w:p>
    <w:p w14:paraId="348DC377" w14:textId="77777777" w:rsidR="000D683B" w:rsidRPr="004D49AD" w:rsidRDefault="000D683B" w:rsidP="00F3720D">
      <w:pPr>
        <w:pStyle w:val="Ttulo2"/>
        <w:rPr>
          <w:rFonts w:cs="Arial"/>
        </w:rPr>
      </w:pPr>
      <w:bookmarkStart w:id="21" w:name="_Toc106706808"/>
      <w:bookmarkStart w:id="22" w:name="_Toc144101633"/>
      <w:r w:rsidRPr="004D49AD">
        <w:rPr>
          <w:rFonts w:cs="Arial"/>
        </w:rPr>
        <w:t>Modelagem do Processo de Negócio</w:t>
      </w:r>
      <w:bookmarkEnd w:id="21"/>
      <w:bookmarkEnd w:id="22"/>
    </w:p>
    <w:p w14:paraId="27790C5D" w14:textId="77777777" w:rsidR="00462D17" w:rsidRPr="004D49AD" w:rsidRDefault="00462D17" w:rsidP="00462D17">
      <w:pPr>
        <w:rPr>
          <w:rFonts w:cs="Arial"/>
        </w:rPr>
      </w:pPr>
    </w:p>
    <w:p w14:paraId="686680E5" w14:textId="5EA87740" w:rsidR="00D4439C" w:rsidRPr="004D49AD" w:rsidRDefault="00462D17" w:rsidP="003052A2">
      <w:pPr>
        <w:rPr>
          <w:rFonts w:cs="Arial"/>
          <w:color w:val="000066"/>
        </w:rPr>
      </w:pPr>
      <w:r w:rsidRPr="004D49AD">
        <w:rPr>
          <w:rFonts w:cs="Arial"/>
          <w:noProof/>
        </w:rPr>
        <w:drawing>
          <wp:inline distT="0" distB="0" distL="0" distR="0" wp14:anchorId="41DBCAD9" wp14:editId="0E49F267">
            <wp:extent cx="6142878" cy="2133600"/>
            <wp:effectExtent l="0" t="0" r="0" b="0"/>
            <wp:docPr id="918817148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7148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19" cy="21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741F" w14:textId="77777777" w:rsidR="00F1536E" w:rsidRPr="004D49AD" w:rsidRDefault="00F1536E" w:rsidP="003052A2">
      <w:pPr>
        <w:rPr>
          <w:rFonts w:cs="Arial"/>
          <w:color w:val="000066"/>
        </w:rPr>
      </w:pPr>
    </w:p>
    <w:p w14:paraId="5E5F8ED2" w14:textId="77777777" w:rsidR="00F1536E" w:rsidRPr="004D49AD" w:rsidRDefault="00F1536E" w:rsidP="003052A2">
      <w:pPr>
        <w:rPr>
          <w:rFonts w:cs="Arial"/>
          <w:color w:val="000066"/>
        </w:rPr>
      </w:pPr>
    </w:p>
    <w:p w14:paraId="6C5B4B6E" w14:textId="77777777" w:rsidR="00F1536E" w:rsidRPr="004D49AD" w:rsidRDefault="00F1536E" w:rsidP="003052A2">
      <w:pPr>
        <w:rPr>
          <w:rFonts w:cs="Arial"/>
          <w:color w:val="000066"/>
        </w:rPr>
      </w:pPr>
    </w:p>
    <w:p w14:paraId="6C0C4E81" w14:textId="77777777" w:rsidR="006B72E8" w:rsidRPr="004D49AD" w:rsidRDefault="006B72E8" w:rsidP="003052A2">
      <w:pPr>
        <w:rPr>
          <w:rFonts w:cs="Arial"/>
          <w:color w:val="000066"/>
        </w:rPr>
      </w:pPr>
    </w:p>
    <w:p w14:paraId="3325A68C" w14:textId="77777777" w:rsidR="00225382" w:rsidRPr="004D49AD" w:rsidRDefault="00225382" w:rsidP="003052A2">
      <w:pPr>
        <w:rPr>
          <w:rFonts w:cs="Arial"/>
          <w:color w:val="000066"/>
        </w:rPr>
      </w:pPr>
    </w:p>
    <w:p w14:paraId="76DE634E" w14:textId="77777777" w:rsidR="00225382" w:rsidRPr="004D49AD" w:rsidRDefault="00225382" w:rsidP="003052A2">
      <w:pPr>
        <w:rPr>
          <w:rFonts w:cs="Arial"/>
          <w:color w:val="000066"/>
        </w:rPr>
      </w:pPr>
    </w:p>
    <w:p w14:paraId="7CD5577F" w14:textId="77777777" w:rsidR="00225382" w:rsidRPr="004D49AD" w:rsidRDefault="00225382" w:rsidP="003052A2">
      <w:pPr>
        <w:rPr>
          <w:rFonts w:cs="Arial"/>
          <w:color w:val="000066"/>
        </w:rPr>
      </w:pPr>
    </w:p>
    <w:p w14:paraId="2358C18F" w14:textId="77777777" w:rsidR="00225382" w:rsidRPr="004D49AD" w:rsidRDefault="00225382" w:rsidP="003052A2">
      <w:pPr>
        <w:rPr>
          <w:rFonts w:cs="Arial"/>
          <w:color w:val="000066"/>
        </w:rPr>
      </w:pPr>
    </w:p>
    <w:p w14:paraId="52DF905B" w14:textId="77777777" w:rsidR="00225382" w:rsidRPr="004D49AD" w:rsidRDefault="00225382" w:rsidP="003052A2">
      <w:pPr>
        <w:rPr>
          <w:rFonts w:cs="Arial"/>
          <w:color w:val="000066"/>
        </w:rPr>
      </w:pPr>
    </w:p>
    <w:p w14:paraId="5E5E0BEC" w14:textId="77777777" w:rsidR="006B72E8" w:rsidRPr="004D49AD" w:rsidRDefault="006B72E8" w:rsidP="003052A2">
      <w:pPr>
        <w:rPr>
          <w:rFonts w:cs="Arial"/>
          <w:color w:val="000066"/>
        </w:rPr>
      </w:pPr>
    </w:p>
    <w:p w14:paraId="355B1D50" w14:textId="77777777" w:rsidR="00F1536E" w:rsidRPr="004D49AD" w:rsidRDefault="00F1536E" w:rsidP="003052A2">
      <w:pPr>
        <w:rPr>
          <w:rFonts w:cs="Arial"/>
          <w:color w:val="000066"/>
        </w:rPr>
      </w:pPr>
    </w:p>
    <w:p w14:paraId="36733E28" w14:textId="77777777" w:rsidR="00F1536E" w:rsidRPr="004D49AD" w:rsidRDefault="00F1536E" w:rsidP="003052A2">
      <w:pPr>
        <w:rPr>
          <w:rFonts w:cs="Arial"/>
          <w:color w:val="000066"/>
        </w:rPr>
      </w:pPr>
    </w:p>
    <w:p w14:paraId="3F6BC87A" w14:textId="77777777" w:rsidR="00EC23E9" w:rsidRPr="004D49AD" w:rsidRDefault="000D6B46" w:rsidP="00EC23E9">
      <w:pPr>
        <w:pStyle w:val="Ttulo2"/>
        <w:rPr>
          <w:rFonts w:cs="Arial"/>
        </w:rPr>
      </w:pPr>
      <w:bookmarkStart w:id="23" w:name="_Toc106706809"/>
      <w:bookmarkStart w:id="24" w:name="_Toc144101634"/>
      <w:r w:rsidRPr="004D49AD">
        <w:rPr>
          <w:rFonts w:cs="Arial"/>
        </w:rPr>
        <w:lastRenderedPageBreak/>
        <w:t xml:space="preserve">Normas, Processos e </w:t>
      </w:r>
      <w:r w:rsidR="00973D7D" w:rsidRPr="004D49AD">
        <w:rPr>
          <w:rFonts w:cs="Arial"/>
        </w:rPr>
        <w:t>Formulários Utilizados</w:t>
      </w:r>
      <w:r w:rsidRPr="004D49AD">
        <w:rPr>
          <w:rFonts w:cs="Arial"/>
        </w:rPr>
        <w:t xml:space="preserve"> </w:t>
      </w:r>
      <w:r w:rsidR="00973D7D" w:rsidRPr="004D49AD">
        <w:rPr>
          <w:rFonts w:cs="Arial"/>
        </w:rPr>
        <w:t>n</w:t>
      </w:r>
      <w:r w:rsidR="00EC23E9" w:rsidRPr="004D49AD">
        <w:rPr>
          <w:rFonts w:cs="Arial"/>
        </w:rPr>
        <w:t>o Processo de Negócio</w:t>
      </w:r>
      <w:bookmarkEnd w:id="23"/>
      <w:bookmarkEnd w:id="24"/>
    </w:p>
    <w:p w14:paraId="2A8B6A6B" w14:textId="77777777" w:rsidR="00B8509D" w:rsidRPr="004D49AD" w:rsidRDefault="00B8509D" w:rsidP="00B8509D">
      <w:pPr>
        <w:rPr>
          <w:rFonts w:cs="Arial"/>
        </w:rPr>
      </w:pPr>
    </w:p>
    <w:tbl>
      <w:tblPr>
        <w:tblW w:w="8595" w:type="dxa"/>
        <w:tblInd w:w="7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7"/>
        <w:gridCol w:w="1589"/>
        <w:gridCol w:w="4809"/>
      </w:tblGrid>
      <w:tr w:rsidR="00F1536E" w:rsidRPr="004D49AD" w14:paraId="4723C91C" w14:textId="77777777" w:rsidTr="009D50EA">
        <w:trPr>
          <w:trHeight w:val="300"/>
        </w:trPr>
        <w:tc>
          <w:tcPr>
            <w:tcW w:w="219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186D1BAB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proofErr w:type="spellStart"/>
            <w:r w:rsidRPr="008C01B3">
              <w:rPr>
                <w:rFonts w:cs="Arial"/>
                <w:b/>
                <w:bCs/>
                <w:snapToGrid/>
                <w:szCs w:val="24"/>
                <w:lang w:val="en-GB" w:eastAsia="pt-BR"/>
              </w:rPr>
              <w:t>Título</w:t>
            </w:r>
            <w:proofErr w:type="spellEnd"/>
            <w:r w:rsidRPr="008C01B3">
              <w:rPr>
                <w:rFonts w:cs="Arial"/>
                <w:b/>
                <w:bCs/>
                <w:snapToGrid/>
                <w:szCs w:val="24"/>
                <w:lang w:val="en-GB" w:eastAsia="pt-BR"/>
              </w:rPr>
              <w:t xml:space="preserve"> do </w:t>
            </w:r>
            <w:proofErr w:type="spellStart"/>
            <w:r w:rsidRPr="008C01B3">
              <w:rPr>
                <w:rFonts w:cs="Arial"/>
                <w:b/>
                <w:bCs/>
                <w:snapToGrid/>
                <w:szCs w:val="24"/>
                <w:lang w:val="en-GB" w:eastAsia="pt-BR"/>
              </w:rPr>
              <w:t>Documento</w:t>
            </w:r>
            <w:proofErr w:type="spellEnd"/>
            <w:r w:rsidRPr="008C01B3">
              <w:rPr>
                <w:rFonts w:cs="Arial"/>
                <w:b/>
                <w:bCs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8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2CCB1DBA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8C01B3">
              <w:rPr>
                <w:rFonts w:cs="Arial"/>
                <w:b/>
                <w:bCs/>
                <w:snapToGrid/>
                <w:szCs w:val="24"/>
                <w:lang w:eastAsia="pt-BR"/>
              </w:rPr>
              <w:t>Tipo </w:t>
            </w:r>
          </w:p>
        </w:tc>
        <w:tc>
          <w:tcPr>
            <w:tcW w:w="48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hideMark/>
          </w:tcPr>
          <w:p w14:paraId="074041AA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8C01B3">
              <w:rPr>
                <w:rFonts w:cs="Arial"/>
                <w:b/>
                <w:bCs/>
                <w:snapToGrid/>
                <w:szCs w:val="24"/>
                <w:lang w:eastAsia="pt-BR"/>
              </w:rPr>
              <w:t>Link </w:t>
            </w:r>
          </w:p>
        </w:tc>
      </w:tr>
      <w:tr w:rsidR="00F1536E" w:rsidRPr="004D49AD" w14:paraId="3CFDEF26" w14:textId="77777777" w:rsidTr="009D50EA">
        <w:trPr>
          <w:trHeight w:val="300"/>
        </w:trPr>
        <w:tc>
          <w:tcPr>
            <w:tcW w:w="219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71369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Manual de Normas e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Procedimentos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para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Vacinação</w:t>
            </w:r>
            <w:proofErr w:type="spellEnd"/>
            <w:r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06DA0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Norma </w:t>
            </w:r>
          </w:p>
        </w:tc>
        <w:tc>
          <w:tcPr>
            <w:tcW w:w="4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7DDA5BBA" w14:textId="77777777" w:rsidR="00F1536E" w:rsidRPr="008C01B3" w:rsidRDefault="00000000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hyperlink r:id="rId15" w:tgtFrame="_blank" w:history="1">
              <w:r w:rsidR="00F1536E" w:rsidRPr="008C01B3">
                <w:rPr>
                  <w:rFonts w:cs="Arial"/>
                  <w:snapToGrid/>
                  <w:szCs w:val="24"/>
                  <w:lang w:eastAsia="pt-BR"/>
                </w:rPr>
                <w:t>Manual de Normas e Procedimentos para Vacinação (saude.gov.br)</w:t>
              </w:r>
            </w:hyperlink>
            <w:r w:rsidR="00F1536E"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</w:tr>
      <w:tr w:rsidR="00F1536E" w:rsidRPr="004D49AD" w14:paraId="039FDCF0" w14:textId="77777777" w:rsidTr="009D50EA">
        <w:trPr>
          <w:trHeight w:val="300"/>
        </w:trPr>
        <w:tc>
          <w:tcPr>
            <w:tcW w:w="219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74CC52F4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Programa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Nacional de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Imunizações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-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Vacinação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(PNI)</w:t>
            </w:r>
            <w:r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5D9745C9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Processo </w:t>
            </w:r>
          </w:p>
        </w:tc>
        <w:tc>
          <w:tcPr>
            <w:tcW w:w="4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0F5D26A2" w14:textId="3F795DA5" w:rsidR="00F1536E" w:rsidRPr="008C01B3" w:rsidRDefault="009D50EA" w:rsidP="00F1536E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Programa Nacional de Imunizações - Vacinação — Ministério da Saúde (www.gov.br)</w:t>
            </w:r>
            <w:r w:rsidR="00F1536E"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</w:tr>
      <w:tr w:rsidR="00F1536E" w:rsidRPr="004D49AD" w14:paraId="12A801C1" w14:textId="77777777" w:rsidTr="009D50EA">
        <w:trPr>
          <w:trHeight w:val="300"/>
        </w:trPr>
        <w:tc>
          <w:tcPr>
            <w:tcW w:w="219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EB8CA0" w14:textId="58E2D350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LGPD – Lei Geral de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Proteção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aos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Dados</w:t>
            </w:r>
            <w:r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7E9AC3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Lei </w:t>
            </w:r>
          </w:p>
        </w:tc>
        <w:tc>
          <w:tcPr>
            <w:tcW w:w="4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5503ED00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https://www.gov.br/esporte/pt-br/acesso-a-informacao/lgpd </w:t>
            </w:r>
          </w:p>
        </w:tc>
      </w:tr>
      <w:tr w:rsidR="00F1536E" w:rsidRPr="004D49AD" w14:paraId="038D7BA9" w14:textId="77777777" w:rsidTr="009D50EA">
        <w:trPr>
          <w:trHeight w:val="300"/>
        </w:trPr>
        <w:tc>
          <w:tcPr>
            <w:tcW w:w="219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5257FA0A" w14:textId="10D18074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ODS –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Objetivos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de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Desenvolvimento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Sustentável</w:t>
            </w:r>
            <w:proofErr w:type="spellEnd"/>
            <w:r w:rsidRPr="008C01B3">
              <w:rPr>
                <w:rFonts w:cs="Arial"/>
                <w:snapToGrid/>
                <w:szCs w:val="24"/>
                <w:lang w:val="en-GB" w:eastAsia="pt-BR"/>
              </w:rPr>
              <w:t xml:space="preserve"> no </w:t>
            </w:r>
            <w:proofErr w:type="spellStart"/>
            <w:r w:rsidRPr="008C01B3">
              <w:rPr>
                <w:rFonts w:cs="Arial"/>
                <w:snapToGrid/>
                <w:szCs w:val="24"/>
                <w:lang w:val="en-GB" w:eastAsia="pt-BR"/>
              </w:rPr>
              <w:t>Brasil</w:t>
            </w:r>
            <w:proofErr w:type="spellEnd"/>
            <w:r w:rsidRPr="008C01B3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142042ED" w14:textId="77777777" w:rsidR="00F1536E" w:rsidRPr="008C01B3" w:rsidRDefault="00F1536E" w:rsidP="00F1536E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Página informativa </w:t>
            </w:r>
          </w:p>
        </w:tc>
        <w:tc>
          <w:tcPr>
            <w:tcW w:w="4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34B44A27" w14:textId="771703CF" w:rsidR="00F1536E" w:rsidRPr="008C01B3" w:rsidRDefault="00F1536E" w:rsidP="00F1536E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8C01B3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https://brasil.un.org/pt-br/sdgs </w:t>
            </w:r>
          </w:p>
        </w:tc>
      </w:tr>
    </w:tbl>
    <w:p w14:paraId="51A88243" w14:textId="77777777" w:rsidR="00F1536E" w:rsidRPr="004D49AD" w:rsidRDefault="00F1536E" w:rsidP="00F1536E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29316E94" w14:textId="77777777" w:rsidR="00973D7D" w:rsidRPr="004D49AD" w:rsidRDefault="00973D7D" w:rsidP="00973D7D">
      <w:pPr>
        <w:pStyle w:val="Corpodetexto"/>
        <w:rPr>
          <w:rFonts w:cs="Arial"/>
        </w:rPr>
      </w:pPr>
    </w:p>
    <w:p w14:paraId="686BEA6C" w14:textId="0AC1DA46" w:rsidR="00B47EE7" w:rsidRPr="009D50EA" w:rsidRDefault="003F2FEB" w:rsidP="009D50EA">
      <w:pPr>
        <w:pStyle w:val="Ttulo2"/>
        <w:spacing w:line="360" w:lineRule="auto"/>
        <w:rPr>
          <w:rFonts w:cs="Arial"/>
        </w:rPr>
      </w:pPr>
      <w:bookmarkStart w:id="25" w:name="_Toc106706810"/>
      <w:bookmarkStart w:id="26" w:name="_Toc144101635"/>
      <w:r w:rsidRPr="009D50EA">
        <w:rPr>
          <w:rFonts w:cs="Arial"/>
        </w:rPr>
        <w:t>Descriçã</w:t>
      </w:r>
      <w:r w:rsidR="00AC5624" w:rsidRPr="009D50EA">
        <w:rPr>
          <w:rFonts w:cs="Arial"/>
        </w:rPr>
        <w:t>o</w:t>
      </w:r>
      <w:r w:rsidR="001D2952" w:rsidRPr="009D50EA">
        <w:rPr>
          <w:rFonts w:cs="Arial"/>
        </w:rPr>
        <w:t xml:space="preserve"> dos requisitos de usuário</w:t>
      </w:r>
      <w:bookmarkEnd w:id="25"/>
      <w:bookmarkEnd w:id="26"/>
      <w:r w:rsidR="00B47EE7" w:rsidRPr="009D50EA">
        <w:rPr>
          <w:rFonts w:cs="Arial"/>
        </w:rPr>
        <w:t xml:space="preserve"> </w:t>
      </w:r>
    </w:p>
    <w:p w14:paraId="04153691" w14:textId="5C7B0FAE" w:rsidR="002315BB" w:rsidRDefault="00F1536E" w:rsidP="009D50EA">
      <w:pPr>
        <w:spacing w:line="360" w:lineRule="auto"/>
        <w:ind w:firstLine="720"/>
        <w:jc w:val="both"/>
        <w:rPr>
          <w:rStyle w:val="eop"/>
          <w:rFonts w:cs="Arial"/>
          <w:color w:val="000000"/>
          <w:shd w:val="clear" w:color="auto" w:fill="FFFFFF"/>
        </w:rPr>
      </w:pPr>
      <w:r w:rsidRPr="009D50EA">
        <w:rPr>
          <w:rStyle w:val="normaltextrun"/>
          <w:rFonts w:cs="Arial"/>
          <w:color w:val="000000"/>
          <w:shd w:val="clear" w:color="auto" w:fill="FFFFFF"/>
        </w:rPr>
        <w:t>Nesta sessão estão listados os principais requisitos básicos que o usuário deverá e poderá fazer enquanto estiver dentro da aplicação, buscando atender suas necessidades e sanar suas dúvidas mais básicas em relação as vacinas.</w:t>
      </w:r>
    </w:p>
    <w:p w14:paraId="694EAAA8" w14:textId="77777777" w:rsidR="009D50EA" w:rsidRPr="009D50EA" w:rsidRDefault="009D50EA" w:rsidP="009D50EA">
      <w:pPr>
        <w:spacing w:line="360" w:lineRule="auto"/>
        <w:ind w:firstLine="720"/>
        <w:jc w:val="both"/>
        <w:rPr>
          <w:rFonts w:cs="Arial"/>
        </w:rPr>
      </w:pPr>
    </w:p>
    <w:p w14:paraId="3CDB13B8" w14:textId="3BD0928E" w:rsidR="00B47EE7" w:rsidRPr="009D50EA" w:rsidRDefault="002315BB" w:rsidP="009D50EA">
      <w:pPr>
        <w:pStyle w:val="Ttulo3"/>
        <w:spacing w:line="360" w:lineRule="auto"/>
        <w:rPr>
          <w:rFonts w:cs="Arial"/>
          <w:b/>
          <w:bCs/>
          <w:i w:val="0"/>
          <w:iCs w:val="0"/>
        </w:rPr>
      </w:pPr>
      <w:bookmarkStart w:id="27" w:name="_Toc106706811"/>
      <w:bookmarkStart w:id="28" w:name="_Toc144101636"/>
      <w:bookmarkStart w:id="29" w:name="_Toc456602776"/>
      <w:bookmarkStart w:id="30" w:name="_Toc430442350"/>
      <w:r w:rsidRPr="009D50EA">
        <w:rPr>
          <w:rFonts w:cs="Arial"/>
          <w:b/>
          <w:bCs/>
          <w:i w:val="0"/>
          <w:iCs w:val="0"/>
        </w:rPr>
        <w:t xml:space="preserve">Lista de </w:t>
      </w:r>
      <w:r w:rsidR="009D50EA">
        <w:rPr>
          <w:rFonts w:cs="Arial"/>
          <w:b/>
          <w:bCs/>
          <w:i w:val="0"/>
          <w:iCs w:val="0"/>
        </w:rPr>
        <w:t>r</w:t>
      </w:r>
      <w:r w:rsidRPr="009D50EA">
        <w:rPr>
          <w:rFonts w:cs="Arial"/>
          <w:b/>
          <w:bCs/>
          <w:i w:val="0"/>
          <w:iCs w:val="0"/>
        </w:rPr>
        <w:t xml:space="preserve">equisitos do </w:t>
      </w:r>
      <w:r w:rsidR="009D50EA">
        <w:rPr>
          <w:rFonts w:cs="Arial"/>
          <w:b/>
          <w:bCs/>
          <w:i w:val="0"/>
          <w:iCs w:val="0"/>
        </w:rPr>
        <w:t>u</w:t>
      </w:r>
      <w:r w:rsidRPr="009D50EA">
        <w:rPr>
          <w:rFonts w:cs="Arial"/>
          <w:b/>
          <w:bCs/>
          <w:i w:val="0"/>
          <w:iCs w:val="0"/>
        </w:rPr>
        <w:t>suário</w:t>
      </w:r>
      <w:bookmarkEnd w:id="27"/>
      <w:bookmarkEnd w:id="28"/>
    </w:p>
    <w:p w14:paraId="19DD8B53" w14:textId="2BBAE543" w:rsidR="00F1536E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RU001 - </w:t>
      </w:r>
      <w:r w:rsidR="00F1536E" w:rsidRPr="009D50EA">
        <w:rPr>
          <w:rStyle w:val="normaltextrun"/>
          <w:rFonts w:ascii="Arial" w:hAnsi="Arial" w:cs="Arial"/>
        </w:rPr>
        <w:t>O usuário precisa manter o seu histórico vacinal atualizado de forma simples e rápida; </w:t>
      </w:r>
      <w:r w:rsidR="00F1536E" w:rsidRPr="009D50EA">
        <w:rPr>
          <w:rStyle w:val="eop"/>
          <w:rFonts w:ascii="Arial" w:hAnsi="Arial" w:cs="Arial"/>
        </w:rPr>
        <w:t> </w:t>
      </w:r>
    </w:p>
    <w:p w14:paraId="6336AE8A" w14:textId="6C88413A" w:rsidR="00F1536E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RU002 - </w:t>
      </w:r>
      <w:r w:rsidR="00F1536E" w:rsidRPr="009D50EA">
        <w:rPr>
          <w:rStyle w:val="normaltextrun"/>
          <w:rFonts w:ascii="Arial" w:hAnsi="Arial" w:cs="Arial"/>
        </w:rPr>
        <w:t>O usuário precisa ter acesso às informações sobre as vacinas que recebeu e das que poderá receber baseando-se em faixa-etária e completo;</w:t>
      </w:r>
      <w:r w:rsidR="00F1536E" w:rsidRPr="009D50EA">
        <w:rPr>
          <w:rStyle w:val="eop"/>
          <w:rFonts w:ascii="Arial" w:hAnsi="Arial" w:cs="Arial"/>
        </w:rPr>
        <w:t> </w:t>
      </w:r>
    </w:p>
    <w:p w14:paraId="43D2D799" w14:textId="4111D8A6" w:rsidR="00F1536E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RU003 - </w:t>
      </w:r>
      <w:r w:rsidR="00F1536E" w:rsidRPr="009D50EA">
        <w:rPr>
          <w:rStyle w:val="normaltextrun"/>
          <w:rFonts w:ascii="Arial" w:hAnsi="Arial" w:cs="Arial"/>
        </w:rPr>
        <w:t>O visitante não autenticado precisa ter acesso calendário de vacinas completo de acordo com a faixa-etária que desejar;</w:t>
      </w:r>
      <w:r w:rsidR="00F1536E" w:rsidRPr="009D50EA">
        <w:rPr>
          <w:rStyle w:val="eop"/>
          <w:rFonts w:ascii="Arial" w:hAnsi="Arial" w:cs="Arial"/>
        </w:rPr>
        <w:t> </w:t>
      </w:r>
    </w:p>
    <w:p w14:paraId="0AA5DEE7" w14:textId="55920160" w:rsidR="00F1536E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RU004 - </w:t>
      </w:r>
      <w:r w:rsidR="00F1536E" w:rsidRPr="009D50EA">
        <w:rPr>
          <w:rStyle w:val="normaltextrun"/>
          <w:rFonts w:ascii="Arial" w:hAnsi="Arial" w:cs="Arial"/>
        </w:rPr>
        <w:t>O usuário precisa ter acesso às notícias sobre as campanhas vacinais em andamento, últimas campanhas e sobre as futuras campanhas;</w:t>
      </w:r>
      <w:r w:rsidR="00F1536E" w:rsidRPr="009D50EA">
        <w:rPr>
          <w:rStyle w:val="eop"/>
          <w:rFonts w:ascii="Arial" w:hAnsi="Arial" w:cs="Arial"/>
        </w:rPr>
        <w:t> </w:t>
      </w:r>
    </w:p>
    <w:p w14:paraId="31F2C607" w14:textId="4998A1AC" w:rsidR="001425ED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RU005 - </w:t>
      </w:r>
      <w:r w:rsidR="00F1536E" w:rsidRPr="009D50EA">
        <w:rPr>
          <w:rStyle w:val="normaltextrun"/>
          <w:rFonts w:ascii="Arial" w:hAnsi="Arial" w:cs="Arial"/>
        </w:rPr>
        <w:t>O usuário precisa visualizar o seu histórico vacinal.</w:t>
      </w:r>
      <w:r w:rsidR="00F1536E" w:rsidRPr="009D50EA">
        <w:rPr>
          <w:rStyle w:val="eop"/>
          <w:rFonts w:ascii="Arial" w:hAnsi="Arial" w:cs="Arial"/>
        </w:rPr>
        <w:t> </w:t>
      </w:r>
    </w:p>
    <w:p w14:paraId="0A760786" w14:textId="77777777" w:rsidR="001425ED" w:rsidRPr="009D50EA" w:rsidRDefault="001425ED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282AA08" w14:textId="6AD2DDFC" w:rsidR="00EA0472" w:rsidRDefault="00A5669C" w:rsidP="009D50EA">
      <w:pPr>
        <w:pStyle w:val="Ttulo3"/>
        <w:spacing w:line="360" w:lineRule="auto"/>
        <w:rPr>
          <w:rFonts w:cs="Arial"/>
          <w:b/>
          <w:bCs/>
          <w:i w:val="0"/>
          <w:iCs w:val="0"/>
        </w:rPr>
      </w:pPr>
      <w:bookmarkStart w:id="31" w:name="_Toc106706812"/>
      <w:bookmarkStart w:id="32" w:name="_Toc144101637"/>
      <w:r w:rsidRPr="009D50EA">
        <w:rPr>
          <w:rFonts w:cs="Arial"/>
          <w:b/>
          <w:bCs/>
          <w:i w:val="0"/>
          <w:iCs w:val="0"/>
        </w:rPr>
        <w:lastRenderedPageBreak/>
        <w:t>Descrição dos Atores</w:t>
      </w:r>
      <w:bookmarkEnd w:id="31"/>
      <w:bookmarkEnd w:id="32"/>
    </w:p>
    <w:p w14:paraId="724E15A3" w14:textId="77777777" w:rsidR="009D50EA" w:rsidRPr="009D50EA" w:rsidRDefault="009D50EA" w:rsidP="009D50EA"/>
    <w:p w14:paraId="4AED3EA9" w14:textId="77777777" w:rsidR="00A5669C" w:rsidRPr="009D50EA" w:rsidRDefault="00A5669C" w:rsidP="009D50EA">
      <w:pPr>
        <w:pStyle w:val="Ttulo4"/>
        <w:spacing w:line="360" w:lineRule="auto"/>
        <w:rPr>
          <w:rFonts w:cs="Arial"/>
          <w:b/>
          <w:bCs/>
        </w:rPr>
      </w:pPr>
      <w:r w:rsidRPr="009D50EA">
        <w:rPr>
          <w:rFonts w:cs="Arial"/>
          <w:b/>
          <w:bCs/>
        </w:rPr>
        <w:t>Ator 1</w:t>
      </w:r>
    </w:p>
    <w:p w14:paraId="70E072E3" w14:textId="77777777" w:rsidR="00F1536E" w:rsidRPr="009D50EA" w:rsidRDefault="00F1536E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Administrador</w:t>
      </w:r>
      <w:r w:rsidRPr="009D50EA">
        <w:rPr>
          <w:rStyle w:val="eop"/>
          <w:rFonts w:ascii="Arial" w:hAnsi="Arial" w:cs="Arial"/>
        </w:rPr>
        <w:t> </w:t>
      </w:r>
    </w:p>
    <w:p w14:paraId="6DA46B38" w14:textId="77777777" w:rsidR="00F1536E" w:rsidRDefault="00F1536E" w:rsidP="009D50EA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eop"/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É o responsável por manter o sistema atualizado com campanhas de vacinação públicas de acordo com cada região e público-alvo.</w:t>
      </w:r>
      <w:r w:rsidRPr="009D50EA">
        <w:rPr>
          <w:rStyle w:val="eop"/>
          <w:rFonts w:ascii="Arial" w:hAnsi="Arial" w:cs="Arial"/>
        </w:rPr>
        <w:t> </w:t>
      </w:r>
    </w:p>
    <w:p w14:paraId="12FE2FDD" w14:textId="77777777" w:rsidR="009D50EA" w:rsidRPr="009D50EA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697E294E" w14:textId="5783F6F8" w:rsidR="001425ED" w:rsidRPr="009D50EA" w:rsidRDefault="00A5669C" w:rsidP="009D50EA">
      <w:pPr>
        <w:pStyle w:val="Ttulo4"/>
        <w:spacing w:line="360" w:lineRule="auto"/>
        <w:rPr>
          <w:rFonts w:cs="Arial"/>
          <w:b/>
          <w:bCs/>
        </w:rPr>
      </w:pPr>
      <w:r w:rsidRPr="009D50EA">
        <w:rPr>
          <w:rFonts w:cs="Arial"/>
          <w:b/>
          <w:bCs/>
        </w:rPr>
        <w:t>Ator 2</w:t>
      </w:r>
    </w:p>
    <w:p w14:paraId="61F14743" w14:textId="77777777" w:rsidR="00F1536E" w:rsidRPr="009D50EA" w:rsidRDefault="00F1536E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Usuário cadastrado</w:t>
      </w:r>
      <w:r w:rsidRPr="009D50EA">
        <w:rPr>
          <w:rStyle w:val="eop"/>
          <w:rFonts w:ascii="Arial" w:hAnsi="Arial" w:cs="Arial"/>
        </w:rPr>
        <w:t> </w:t>
      </w:r>
    </w:p>
    <w:p w14:paraId="36B2E814" w14:textId="48CF8140" w:rsidR="001425ED" w:rsidRPr="009D50EA" w:rsidRDefault="00F1536E" w:rsidP="009D50EA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normaltextrun"/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É o interessado em manter a sua carteira de vacinação em formato digital para acessá-la em qualquer local e acompanhar as vacinas que ainda não tomou.</w:t>
      </w:r>
    </w:p>
    <w:p w14:paraId="65FAF96F" w14:textId="77777777" w:rsidR="001425ED" w:rsidRPr="009D50EA" w:rsidRDefault="001425ED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0FE22EB5" w14:textId="77777777" w:rsidR="00F1536E" w:rsidRPr="009D50EA" w:rsidRDefault="00F1536E" w:rsidP="009D50EA">
      <w:pPr>
        <w:pStyle w:val="Ttulo4"/>
        <w:spacing w:line="360" w:lineRule="auto"/>
        <w:rPr>
          <w:rFonts w:cs="Arial"/>
          <w:b/>
          <w:bCs/>
        </w:rPr>
      </w:pPr>
      <w:r w:rsidRPr="009D50EA">
        <w:rPr>
          <w:rStyle w:val="normaltextrun"/>
          <w:rFonts w:cs="Arial"/>
          <w:b/>
          <w:bCs/>
          <w:szCs w:val="28"/>
        </w:rPr>
        <w:t>Ator 3</w:t>
      </w:r>
      <w:r w:rsidRPr="009D50EA">
        <w:rPr>
          <w:rStyle w:val="eop"/>
          <w:rFonts w:cs="Arial"/>
          <w:b/>
          <w:bCs/>
          <w:szCs w:val="28"/>
        </w:rPr>
        <w:t> </w:t>
      </w:r>
    </w:p>
    <w:p w14:paraId="73269F68" w14:textId="77777777" w:rsidR="00F1536E" w:rsidRPr="009D50EA" w:rsidRDefault="00F1536E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Visitantes</w:t>
      </w:r>
      <w:r w:rsidRPr="009D50EA">
        <w:rPr>
          <w:rStyle w:val="eop"/>
          <w:rFonts w:ascii="Arial" w:hAnsi="Arial" w:cs="Arial"/>
        </w:rPr>
        <w:t> </w:t>
      </w:r>
    </w:p>
    <w:p w14:paraId="2BBE47D4" w14:textId="77777777" w:rsidR="00F1536E" w:rsidRPr="009D50EA" w:rsidRDefault="00F1536E" w:rsidP="009D50EA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normaltextrun"/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É o interessado em acessar o calendário vacinal do governo e as notícias relacionadas a vacinação, sem manter um usuário para acesso ao sistema.</w:t>
      </w:r>
    </w:p>
    <w:p w14:paraId="6DE39609" w14:textId="77777777" w:rsidR="001425ED" w:rsidRPr="009D50EA" w:rsidRDefault="001425ED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</w:p>
    <w:p w14:paraId="60E051F5" w14:textId="539771A8" w:rsidR="00227EAA" w:rsidRPr="009D50EA" w:rsidRDefault="008F4A95" w:rsidP="009D50EA">
      <w:pPr>
        <w:pStyle w:val="Ttulo2"/>
        <w:spacing w:line="360" w:lineRule="auto"/>
        <w:rPr>
          <w:rFonts w:cs="Arial"/>
        </w:rPr>
      </w:pPr>
      <w:bookmarkStart w:id="33" w:name="_Toc106706813"/>
      <w:bookmarkStart w:id="34" w:name="_Toc144101638"/>
      <w:r w:rsidRPr="009D50EA">
        <w:rPr>
          <w:rFonts w:cs="Arial"/>
        </w:rPr>
        <w:t>Estrutura</w:t>
      </w:r>
      <w:r w:rsidR="00912000" w:rsidRPr="009D50EA">
        <w:rPr>
          <w:rFonts w:cs="Arial"/>
        </w:rPr>
        <w:t xml:space="preserve"> Analític</w:t>
      </w:r>
      <w:r w:rsidRPr="009D50EA">
        <w:rPr>
          <w:rFonts w:cs="Arial"/>
        </w:rPr>
        <w:t>a</w:t>
      </w:r>
      <w:r w:rsidR="00912000" w:rsidRPr="009D50EA">
        <w:rPr>
          <w:rFonts w:cs="Arial"/>
        </w:rPr>
        <w:t xml:space="preserve"> do Projeto</w:t>
      </w:r>
      <w:bookmarkEnd w:id="33"/>
      <w:bookmarkEnd w:id="34"/>
    </w:p>
    <w:p w14:paraId="67ECAABE" w14:textId="77777777" w:rsidR="001425ED" w:rsidRPr="009D50EA" w:rsidRDefault="001425ED" w:rsidP="009D50EA">
      <w:pPr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9D50EA">
        <w:rPr>
          <w:rStyle w:val="normaltextrun"/>
          <w:rFonts w:cs="Arial"/>
          <w:color w:val="000000"/>
          <w:shd w:val="clear" w:color="auto" w:fill="FFFFFF"/>
        </w:rPr>
        <w:t>A estrutura analítica do projeto foi elaborada para representar as etapas realizadas no decorrer do projeto e como foram estabelecidas cada uma delas.</w:t>
      </w:r>
    </w:p>
    <w:p w14:paraId="0B10508C" w14:textId="6996D6F9" w:rsidR="00227EAA" w:rsidRPr="004D49AD" w:rsidRDefault="001425ED" w:rsidP="00227EAA">
      <w:pPr>
        <w:rPr>
          <w:rFonts w:cs="Arial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2CF94A0F" wp14:editId="22B0897A">
            <wp:extent cx="5943600" cy="4681220"/>
            <wp:effectExtent l="0" t="0" r="0" b="5080"/>
            <wp:docPr id="197722060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0608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hd w:val="clear" w:color="auto" w:fill="FFFFFF"/>
        </w:rPr>
        <w:br/>
      </w:r>
    </w:p>
    <w:p w14:paraId="0BEECFA6" w14:textId="77777777" w:rsidR="009549D2" w:rsidRPr="004D49AD" w:rsidRDefault="009549D2" w:rsidP="00227EAA">
      <w:pPr>
        <w:rPr>
          <w:rFonts w:cs="Arial"/>
        </w:rPr>
      </w:pPr>
    </w:p>
    <w:p w14:paraId="28810924" w14:textId="46E6E12E" w:rsidR="00912000" w:rsidRDefault="00912000" w:rsidP="009D50EA">
      <w:pPr>
        <w:pStyle w:val="Ttulo2"/>
        <w:spacing w:line="360" w:lineRule="auto"/>
        <w:rPr>
          <w:rFonts w:cs="Arial"/>
        </w:rPr>
      </w:pPr>
      <w:bookmarkStart w:id="35" w:name="_Toc106706814"/>
      <w:bookmarkStart w:id="36" w:name="_Toc144101639"/>
      <w:r w:rsidRPr="009D50EA">
        <w:rPr>
          <w:rFonts w:cs="Arial"/>
        </w:rPr>
        <w:t>Estimativa de Custo do Projeto</w:t>
      </w:r>
      <w:bookmarkEnd w:id="35"/>
      <w:bookmarkEnd w:id="36"/>
    </w:p>
    <w:p w14:paraId="5FB74CF1" w14:textId="77777777" w:rsidR="009D50EA" w:rsidRPr="009D50EA" w:rsidRDefault="009D50EA" w:rsidP="009D50EA"/>
    <w:p w14:paraId="6DB4A325" w14:textId="75153430" w:rsidR="000C2091" w:rsidRPr="009D50EA" w:rsidRDefault="001E571D" w:rsidP="009D50EA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</w:rPr>
      </w:pPr>
      <w:r w:rsidRPr="009D50EA">
        <w:rPr>
          <w:rStyle w:val="normaltextrun"/>
          <w:rFonts w:ascii="Arial" w:hAnsi="Arial" w:cs="Arial"/>
        </w:rPr>
        <w:t>A estimativa de custo do projeto foi realizada para o período de quatro meses, sendo que as horas trabalhadas para cada colaborador foram de 4 horas por dia e de segunda-feira a sexta-feira, onde somou-se 68 dias trabalhados e Vinte e Cinco Reais (R$ 25,00/H) por hora trabalhada. </w:t>
      </w:r>
    </w:p>
    <w:p w14:paraId="45E3B229" w14:textId="77777777" w:rsidR="00E868FC" w:rsidRPr="004D49AD" w:rsidRDefault="00E868FC" w:rsidP="00E868FC">
      <w:pPr>
        <w:pStyle w:val="Legenda"/>
        <w:keepNext/>
        <w:jc w:val="center"/>
        <w:rPr>
          <w:rFonts w:cs="Arial"/>
        </w:rPr>
      </w:pPr>
    </w:p>
    <w:p w14:paraId="183007E6" w14:textId="77777777" w:rsidR="001425ED" w:rsidRPr="004D49AD" w:rsidRDefault="001425ED" w:rsidP="001425ED">
      <w:pPr>
        <w:rPr>
          <w:rFonts w:cs="Arial"/>
        </w:rPr>
      </w:pPr>
    </w:p>
    <w:p w14:paraId="2AEB5A9E" w14:textId="77777777" w:rsidR="001425ED" w:rsidRPr="004D49AD" w:rsidRDefault="001425ED" w:rsidP="001425ED">
      <w:pPr>
        <w:rPr>
          <w:rFonts w:cs="Arial"/>
        </w:rPr>
      </w:pPr>
    </w:p>
    <w:p w14:paraId="5BE01C80" w14:textId="77777777" w:rsidR="001425ED" w:rsidRPr="004D49AD" w:rsidRDefault="001425ED" w:rsidP="001425ED">
      <w:pPr>
        <w:rPr>
          <w:rFonts w:cs="Arial"/>
        </w:rPr>
      </w:pPr>
    </w:p>
    <w:p w14:paraId="4FB0C57C" w14:textId="77777777" w:rsidR="001425ED" w:rsidRPr="004D49AD" w:rsidRDefault="001425ED" w:rsidP="001425ED">
      <w:pPr>
        <w:rPr>
          <w:rFonts w:cs="Arial"/>
        </w:rPr>
      </w:pPr>
    </w:p>
    <w:p w14:paraId="6DB835DA" w14:textId="77777777" w:rsidR="001425ED" w:rsidRPr="004D49AD" w:rsidRDefault="001425ED" w:rsidP="001425ED">
      <w:pPr>
        <w:rPr>
          <w:rFonts w:cs="Arial"/>
        </w:rPr>
      </w:pPr>
    </w:p>
    <w:p w14:paraId="4B36A224" w14:textId="41EDC2B5" w:rsidR="002C1E8B" w:rsidRPr="004D49AD" w:rsidRDefault="002C1E8B" w:rsidP="002C1E8B">
      <w:pPr>
        <w:pStyle w:val="Legenda"/>
        <w:keepNext/>
        <w:jc w:val="center"/>
        <w:rPr>
          <w:rFonts w:cs="Arial"/>
        </w:rPr>
      </w:pPr>
      <w:bookmarkStart w:id="37" w:name="_Toc151659887"/>
      <w:r w:rsidRPr="004D49AD">
        <w:rPr>
          <w:rFonts w:cs="Arial"/>
        </w:rPr>
        <w:lastRenderedPageBreak/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Estimativa de custo com recursos humanos</w:t>
      </w:r>
      <w:bookmarkEnd w:id="37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2700"/>
        <w:gridCol w:w="1260"/>
        <w:gridCol w:w="1260"/>
        <w:gridCol w:w="1590"/>
      </w:tblGrid>
      <w:tr w:rsidR="001E571D" w:rsidRPr="004D49AD" w14:paraId="7517D5B0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6BA26FB" w14:textId="71F48E33" w:rsidR="001E571D" w:rsidRPr="009D50EA" w:rsidRDefault="001E571D" w:rsidP="009D50EA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Nome do Colaborador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766038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Tarefa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E563A0D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Esforço em Horas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4CFE12A3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Custo por Hora (R$)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4A1DD241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Custo no Projeto (R$) </w:t>
            </w:r>
          </w:p>
        </w:tc>
      </w:tr>
      <w:tr w:rsidR="001E571D" w:rsidRPr="004D49AD" w14:paraId="1E814BD8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DA51E" w14:textId="4E003196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Felipe Vilela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44431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Documentação, Design Digital e apoio ao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8F2E8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272 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B5F5B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254A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13509629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76DA4" w14:textId="787B3974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Luciana Guedes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46140F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Documentação, Design Digital e apoio ao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C3101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272  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0DDFC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0F8AA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170774D4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D54E0" w14:textId="2A5821E9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Marcos Vinicius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DCEC5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Documentação, Design Digital e apoio ao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823AA7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272  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0DF67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5737E0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2EC6978D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9A496" w14:textId="1219AA69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Matheus da Silva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BD17B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Desenvolvedor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 e Back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01DFF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272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B8FF7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E9F6B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535FA3DE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B0C13C" w14:textId="7DAB2B8C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Pedro Henrique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F1D96F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Desenvolvedor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, e Back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F71D6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272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ED19E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C810C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236F46C6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54E4" w14:textId="2AB29CE9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Renato Winícius 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B6F1F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Documentação, Design Digital e Desenvolvedor Front </w:t>
            </w:r>
            <w:proofErr w:type="spellStart"/>
            <w:r w:rsidRPr="009D50EA">
              <w:rPr>
                <w:rFonts w:cs="Arial"/>
                <w:snapToGrid/>
                <w:szCs w:val="24"/>
                <w:lang w:eastAsia="pt-BR"/>
              </w:rPr>
              <w:t>End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D2A5E5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272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30D6C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25,00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6C0CD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 6.800,00 </w:t>
            </w:r>
          </w:p>
        </w:tc>
      </w:tr>
      <w:tr w:rsidR="001E571D" w:rsidRPr="004D49AD" w14:paraId="1BB01804" w14:textId="77777777" w:rsidTr="001E571D">
        <w:trPr>
          <w:trHeight w:val="30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/>
            <w:hideMark/>
          </w:tcPr>
          <w:p w14:paraId="7EFAECA6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Custo Total (R$) </w:t>
            </w:r>
          </w:p>
        </w:tc>
        <w:tc>
          <w:tcPr>
            <w:tcW w:w="68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B558A85" w14:textId="77777777" w:rsidR="001E571D" w:rsidRPr="009D50EA" w:rsidRDefault="001E571D" w:rsidP="001E571D">
            <w:pPr>
              <w:widowControl/>
              <w:autoSpaceDE/>
              <w:autoSpaceDN/>
              <w:spacing w:line="240" w:lineRule="auto"/>
              <w:jc w:val="right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40.800,00  </w:t>
            </w:r>
          </w:p>
        </w:tc>
      </w:tr>
    </w:tbl>
    <w:p w14:paraId="4D960321" w14:textId="77777777" w:rsidR="001E571D" w:rsidRPr="004D49AD" w:rsidRDefault="001E571D" w:rsidP="001E571D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29740303" w14:textId="77777777" w:rsidR="009B464B" w:rsidRPr="004D49AD" w:rsidRDefault="009B464B">
      <w:pPr>
        <w:widowControl/>
        <w:autoSpaceDE/>
        <w:autoSpaceDN/>
        <w:spacing w:line="240" w:lineRule="auto"/>
        <w:rPr>
          <w:rFonts w:cs="Arial"/>
        </w:rPr>
      </w:pPr>
    </w:p>
    <w:p w14:paraId="62A45311" w14:textId="1EC8545B" w:rsidR="008F1673" w:rsidRPr="004D49AD" w:rsidRDefault="008F1673" w:rsidP="008F1673">
      <w:pPr>
        <w:pStyle w:val="Legenda"/>
        <w:keepNext/>
        <w:jc w:val="center"/>
        <w:rPr>
          <w:rFonts w:cs="Arial"/>
        </w:rPr>
      </w:pPr>
      <w:bookmarkStart w:id="38" w:name="_Toc151659888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2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Estimativa de depreciação de equipamentos</w:t>
      </w:r>
      <w:bookmarkEnd w:id="38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4"/>
        <w:gridCol w:w="1980"/>
        <w:gridCol w:w="1560"/>
        <w:gridCol w:w="2130"/>
      </w:tblGrid>
      <w:tr w:rsidR="0042456C" w:rsidRPr="004D49AD" w14:paraId="303E8B0C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38BC1492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  <w:p w14:paraId="226E058D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Equipamento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1D7A3E6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Tempo de Vida Útil na Empresa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8B798CD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Preço (R$)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366DE031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Depreciação(R$) </w:t>
            </w:r>
          </w:p>
        </w:tc>
      </w:tr>
      <w:tr w:rsidR="0042456C" w:rsidRPr="004D49AD" w14:paraId="388E3A11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91DA1" w14:textId="213A64A6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Notebook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29442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10 anos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1EA1F6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3.869,00 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291E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129,00 </w:t>
            </w:r>
          </w:p>
        </w:tc>
      </w:tr>
      <w:tr w:rsidR="0042456C" w:rsidRPr="004D49AD" w14:paraId="46451A90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673AB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04AA0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BBE5B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A287EC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42456C" w:rsidRPr="004D49AD" w14:paraId="55F8FB0E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18D822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877AE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841432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78EAA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42456C" w:rsidRPr="004D49AD" w14:paraId="446978DA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C4261F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F74B87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952D6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B9895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42456C" w:rsidRPr="004D49AD" w14:paraId="250B5819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4E0C2E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35F10A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CEC8A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B5727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42456C" w:rsidRPr="004D49AD" w14:paraId="5C53AAA6" w14:textId="77777777" w:rsidTr="0042456C">
        <w:trPr>
          <w:trHeight w:val="300"/>
        </w:trPr>
        <w:tc>
          <w:tcPr>
            <w:tcW w:w="3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/>
            <w:hideMark/>
          </w:tcPr>
          <w:p w14:paraId="3F3F8442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Valor Total de Depreciação(R$) </w:t>
            </w:r>
          </w:p>
        </w:tc>
        <w:tc>
          <w:tcPr>
            <w:tcW w:w="56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/>
            <w:hideMark/>
          </w:tcPr>
          <w:p w14:paraId="02C1B544" w14:textId="77777777" w:rsidR="0042456C" w:rsidRPr="004D49AD" w:rsidRDefault="0042456C" w:rsidP="0042456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129,00 </w:t>
            </w:r>
          </w:p>
        </w:tc>
      </w:tr>
    </w:tbl>
    <w:p w14:paraId="10C67DF3" w14:textId="77777777" w:rsidR="0042456C" w:rsidRPr="004D49AD" w:rsidRDefault="0042456C" w:rsidP="0042456C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14E0AABA" w14:textId="77777777" w:rsidR="009B464B" w:rsidRPr="004D49AD" w:rsidRDefault="009B464B">
      <w:pPr>
        <w:widowControl/>
        <w:autoSpaceDE/>
        <w:autoSpaceDN/>
        <w:spacing w:line="240" w:lineRule="auto"/>
        <w:rPr>
          <w:rFonts w:cs="Arial"/>
        </w:rPr>
      </w:pPr>
    </w:p>
    <w:p w14:paraId="2303D87A" w14:textId="540B73AA" w:rsidR="005D6D5C" w:rsidRPr="004D49AD" w:rsidRDefault="005D6D5C" w:rsidP="009D50EA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  <w:i/>
          <w:color w:val="0000FF"/>
        </w:rPr>
      </w:pPr>
      <w:r w:rsidRPr="004D49AD">
        <w:rPr>
          <w:rStyle w:val="normaltextrun"/>
          <w:rFonts w:ascii="Arial" w:hAnsi="Arial" w:cs="Arial"/>
          <w:shd w:val="clear" w:color="auto" w:fill="FFFFFF"/>
        </w:rPr>
        <w:t xml:space="preserve">Estimativa feita baseada no preço atual de um dos modelos do produto Lenovo </w:t>
      </w:r>
      <w:proofErr w:type="spellStart"/>
      <w:r w:rsidRPr="004D49AD">
        <w:rPr>
          <w:rStyle w:val="normaltextrun"/>
          <w:rFonts w:ascii="Arial" w:hAnsi="Arial" w:cs="Arial"/>
          <w:shd w:val="clear" w:color="auto" w:fill="FFFFFF"/>
        </w:rPr>
        <w:t>ThinkPad</w:t>
      </w:r>
      <w:proofErr w:type="spellEnd"/>
      <w:r w:rsidRPr="004D49AD">
        <w:rPr>
          <w:rStyle w:val="normaltextrun"/>
          <w:rFonts w:ascii="Arial" w:hAnsi="Arial" w:cs="Arial"/>
          <w:shd w:val="clear" w:color="auto" w:fill="FFFFFF"/>
        </w:rPr>
        <w:t xml:space="preserve"> L14 (</w:t>
      </w:r>
      <w:proofErr w:type="spellStart"/>
      <w:r w:rsidR="00000000" w:rsidRPr="004D49AD">
        <w:rPr>
          <w:rFonts w:ascii="Arial" w:hAnsi="Arial" w:cs="Arial"/>
        </w:rPr>
        <w:fldChar w:fldCharType="begin"/>
      </w:r>
      <w:r w:rsidR="00000000" w:rsidRPr="004D49AD">
        <w:rPr>
          <w:rFonts w:ascii="Arial" w:hAnsi="Arial" w:cs="Arial"/>
        </w:rPr>
        <w:instrText>HYPERLINK "https://www.lenovo.com/br/pt/laptops/thinkpad/serie-l/ThinkPad-L14-G2/p/22TPL14L4N2" \t "_blank"</w:instrText>
      </w:r>
      <w:r w:rsidR="00000000" w:rsidRPr="004D49AD">
        <w:rPr>
          <w:rFonts w:ascii="Arial" w:hAnsi="Arial" w:cs="Arial"/>
        </w:rPr>
      </w:r>
      <w:r w:rsidR="00000000" w:rsidRPr="004D49AD">
        <w:rPr>
          <w:rFonts w:ascii="Arial" w:hAnsi="Arial" w:cs="Arial"/>
        </w:rPr>
        <w:fldChar w:fldCharType="separate"/>
      </w:r>
      <w:r w:rsidRPr="004D49AD">
        <w:rPr>
          <w:rStyle w:val="normaltextrun"/>
          <w:rFonts w:ascii="Arial" w:hAnsi="Arial" w:cs="Arial"/>
          <w:u w:val="single"/>
          <w:shd w:val="clear" w:color="auto" w:fill="FFFFFF"/>
        </w:rPr>
        <w:t>ThinkPad</w:t>
      </w:r>
      <w:proofErr w:type="spellEnd"/>
      <w:r w:rsidRPr="004D49AD">
        <w:rPr>
          <w:rStyle w:val="normaltextrun"/>
          <w:rFonts w:ascii="Arial" w:hAnsi="Arial" w:cs="Arial"/>
          <w:u w:val="single"/>
          <w:shd w:val="clear" w:color="auto" w:fill="FFFFFF"/>
        </w:rPr>
        <w:t xml:space="preserve"> L14 | Poderoso notebook Intel de 14” polegadas de nível básico | Lenovo Brasil</w:t>
      </w:r>
      <w:r w:rsidR="00000000" w:rsidRPr="004D49AD">
        <w:rPr>
          <w:rStyle w:val="normaltextrun"/>
          <w:rFonts w:ascii="Arial" w:hAnsi="Arial" w:cs="Arial"/>
          <w:u w:val="single"/>
          <w:shd w:val="clear" w:color="auto" w:fill="FFFFFF"/>
        </w:rPr>
        <w:fldChar w:fldCharType="end"/>
      </w:r>
      <w:r w:rsidRPr="004D49AD">
        <w:rPr>
          <w:rStyle w:val="normaltextrun"/>
          <w:rFonts w:ascii="Arial" w:hAnsi="Arial" w:cs="Arial"/>
          <w:shd w:val="clear" w:color="auto" w:fill="FFFFFF"/>
        </w:rPr>
        <w:t xml:space="preserve"> (não foi possível encontrar o modelo exato - a saber, 20X2SCBT00)). Usou-se a fórmula de depreciação linear (Depreciação = (Preço Novo - Preço Residual) / Vida do Produto em Anos); o preço residual não foi contabilizado.</w:t>
      </w:r>
      <w:r w:rsidRPr="004D49AD">
        <w:rPr>
          <w:rStyle w:val="eop"/>
          <w:rFonts w:ascii="Arial" w:hAnsi="Arial" w:cs="Arial"/>
          <w:shd w:val="clear" w:color="auto" w:fill="FFFFFF"/>
        </w:rPr>
        <w:t> </w:t>
      </w:r>
    </w:p>
    <w:p w14:paraId="6606F419" w14:textId="77777777" w:rsidR="006B72E8" w:rsidRPr="004D49AD" w:rsidRDefault="006B72E8" w:rsidP="006B72E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i/>
          <w:color w:val="0000FF"/>
        </w:rPr>
      </w:pPr>
    </w:p>
    <w:p w14:paraId="16E45AC4" w14:textId="6FF10FA1" w:rsidR="00104809" w:rsidRPr="004D49AD" w:rsidRDefault="00104809" w:rsidP="00104809">
      <w:pPr>
        <w:pStyle w:val="Legenda"/>
        <w:keepNext/>
        <w:jc w:val="center"/>
        <w:rPr>
          <w:rFonts w:cs="Arial"/>
        </w:rPr>
      </w:pPr>
      <w:bookmarkStart w:id="39" w:name="_Toc151659889"/>
      <w:r w:rsidRPr="004D49AD">
        <w:rPr>
          <w:rFonts w:cs="Arial"/>
        </w:rPr>
        <w:lastRenderedPageBreak/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3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Estimativa de despesas</w:t>
      </w:r>
      <w:bookmarkEnd w:id="39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7225"/>
        <w:gridCol w:w="2126"/>
      </w:tblGrid>
      <w:tr w:rsidR="005D6D5C" w:rsidRPr="004D49AD" w14:paraId="5EAF54AC" w14:textId="77777777" w:rsidTr="000B033B">
        <w:trPr>
          <w:cantSplit/>
          <w:tblHeader/>
        </w:trPr>
        <w:tc>
          <w:tcPr>
            <w:tcW w:w="7225" w:type="dxa"/>
            <w:shd w:val="clear" w:color="auto" w:fill="D9D9D9" w:themeFill="background1" w:themeFillShade="D9"/>
          </w:tcPr>
          <w:p w14:paraId="517AD5B0" w14:textId="03F4B8ED" w:rsidR="005D6D5C" w:rsidRPr="009D50EA" w:rsidRDefault="005D6D5C" w:rsidP="009D50EA">
            <w:pPr>
              <w:pStyle w:val="paragraph"/>
              <w:spacing w:before="0" w:beforeAutospacing="0" w:after="0" w:afterAutospacing="0"/>
              <w:textAlignment w:val="baseline"/>
              <w:divId w:val="1035689429"/>
              <w:rPr>
                <w:rFonts w:ascii="Arial" w:hAnsi="Arial" w:cs="Arial"/>
                <w:sz w:val="18"/>
                <w:szCs w:val="18"/>
              </w:rPr>
            </w:pPr>
            <w:r w:rsidRPr="004D49AD">
              <w:rPr>
                <w:rStyle w:val="normaltextrun"/>
                <w:rFonts w:ascii="Arial" w:hAnsi="Arial" w:cs="Arial"/>
              </w:rPr>
              <w:t>Despesa</w:t>
            </w:r>
            <w:r w:rsidRPr="004D49AD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0649B86" w14:textId="6FE6D602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Custo (R$)</w:t>
            </w:r>
            <w:r w:rsidRPr="004D49AD">
              <w:rPr>
                <w:rStyle w:val="eop"/>
                <w:rFonts w:cs="Arial"/>
              </w:rPr>
              <w:t> </w:t>
            </w:r>
          </w:p>
        </w:tc>
      </w:tr>
      <w:tr w:rsidR="005D6D5C" w:rsidRPr="004D49AD" w14:paraId="036525DB" w14:textId="77777777" w:rsidTr="000B033B">
        <w:trPr>
          <w:cantSplit/>
        </w:trPr>
        <w:tc>
          <w:tcPr>
            <w:tcW w:w="7225" w:type="dxa"/>
          </w:tcPr>
          <w:p w14:paraId="07502108" w14:textId="7C8824C9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Sala (medidas: 7 x 15)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2126" w:type="dxa"/>
          </w:tcPr>
          <w:p w14:paraId="280FDB84" w14:textId="3ADED9E0" w:rsidR="005D6D5C" w:rsidRPr="004D49AD" w:rsidRDefault="006B72E8" w:rsidP="006B72E8">
            <w:pPr>
              <w:rPr>
                <w:rFonts w:cs="Arial"/>
                <w:szCs w:val="24"/>
              </w:rPr>
            </w:pPr>
            <w:r w:rsidRPr="004D49AD">
              <w:rPr>
                <w:rStyle w:val="eop"/>
                <w:rFonts w:cs="Arial"/>
              </w:rPr>
              <w:t>4,000</w:t>
            </w:r>
          </w:p>
        </w:tc>
      </w:tr>
      <w:tr w:rsidR="005D6D5C" w:rsidRPr="004D49AD" w14:paraId="4F1109F6" w14:textId="77777777" w:rsidTr="000B033B">
        <w:trPr>
          <w:cantSplit/>
        </w:trPr>
        <w:tc>
          <w:tcPr>
            <w:tcW w:w="7225" w:type="dxa"/>
          </w:tcPr>
          <w:p w14:paraId="5A6A004C" w14:textId="6AF3309D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Energia (17,28KW) 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2126" w:type="dxa"/>
          </w:tcPr>
          <w:p w14:paraId="2F9A573A" w14:textId="0E9CD91F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11,21</w:t>
            </w:r>
            <w:r w:rsidRPr="004D49AD">
              <w:rPr>
                <w:rStyle w:val="eop"/>
                <w:rFonts w:cs="Arial"/>
              </w:rPr>
              <w:t> </w:t>
            </w:r>
          </w:p>
        </w:tc>
      </w:tr>
      <w:tr w:rsidR="005D6D5C" w:rsidRPr="004D49AD" w14:paraId="23FB2585" w14:textId="77777777" w:rsidTr="000B033B">
        <w:trPr>
          <w:cantSplit/>
        </w:trPr>
        <w:tc>
          <w:tcPr>
            <w:tcW w:w="7225" w:type="dxa"/>
          </w:tcPr>
          <w:p w14:paraId="5BB7FD8E" w14:textId="4FEB5A6C" w:rsidR="005D6D5C" w:rsidRPr="004D49AD" w:rsidRDefault="005D6D5C" w:rsidP="005D6D5C">
            <w:pPr>
              <w:rPr>
                <w:rFonts w:cs="Arial"/>
                <w:szCs w:val="24"/>
              </w:rPr>
            </w:pPr>
          </w:p>
        </w:tc>
        <w:tc>
          <w:tcPr>
            <w:tcW w:w="2126" w:type="dxa"/>
          </w:tcPr>
          <w:p w14:paraId="3C870C99" w14:textId="2E8E4C98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 </w:t>
            </w:r>
            <w:r w:rsidRPr="004D49AD">
              <w:rPr>
                <w:rStyle w:val="eop"/>
                <w:rFonts w:cs="Arial"/>
              </w:rPr>
              <w:t> </w:t>
            </w:r>
          </w:p>
        </w:tc>
      </w:tr>
      <w:tr w:rsidR="005D6D5C" w:rsidRPr="004D49AD" w14:paraId="5C1E1276" w14:textId="77777777" w:rsidTr="000B033B">
        <w:trPr>
          <w:cantSplit/>
        </w:trPr>
        <w:tc>
          <w:tcPr>
            <w:tcW w:w="7225" w:type="dxa"/>
          </w:tcPr>
          <w:p w14:paraId="74DB3448" w14:textId="241D302C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 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2126" w:type="dxa"/>
          </w:tcPr>
          <w:p w14:paraId="1871AD9D" w14:textId="0ECDD05E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 </w:t>
            </w:r>
            <w:r w:rsidRPr="004D49AD">
              <w:rPr>
                <w:rStyle w:val="eop"/>
                <w:rFonts w:cs="Arial"/>
              </w:rPr>
              <w:t> </w:t>
            </w:r>
          </w:p>
        </w:tc>
      </w:tr>
      <w:tr w:rsidR="005D6D5C" w:rsidRPr="004D49AD" w14:paraId="2CCE9252" w14:textId="77777777" w:rsidTr="000B033B">
        <w:trPr>
          <w:cantSplit/>
        </w:trPr>
        <w:tc>
          <w:tcPr>
            <w:tcW w:w="7225" w:type="dxa"/>
            <w:shd w:val="clear" w:color="auto" w:fill="D0CECE" w:themeFill="background2" w:themeFillShade="E6"/>
          </w:tcPr>
          <w:p w14:paraId="08B71C13" w14:textId="328A4205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Custo Total (R$)</w:t>
            </w:r>
            <w:r w:rsidRPr="004D49AD">
              <w:rPr>
                <w:rStyle w:val="eop"/>
                <w:rFonts w:cs="Arial"/>
              </w:rPr>
              <w:t> 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73BCCB42" w14:textId="7D137D79" w:rsidR="005D6D5C" w:rsidRPr="004D49AD" w:rsidRDefault="005D6D5C" w:rsidP="005D6D5C">
            <w:pPr>
              <w:rPr>
                <w:rFonts w:cs="Arial"/>
                <w:szCs w:val="24"/>
              </w:rPr>
            </w:pPr>
            <w:r w:rsidRPr="004D49AD">
              <w:rPr>
                <w:rStyle w:val="normaltextrun"/>
                <w:rFonts w:cs="Arial"/>
              </w:rPr>
              <w:t> 1.345,20</w:t>
            </w:r>
            <w:r w:rsidRPr="004D49AD">
              <w:rPr>
                <w:rStyle w:val="eop"/>
                <w:rFonts w:cs="Arial"/>
              </w:rPr>
              <w:t> </w:t>
            </w:r>
          </w:p>
        </w:tc>
      </w:tr>
    </w:tbl>
    <w:p w14:paraId="0BD02AA2" w14:textId="77777777" w:rsidR="00104809" w:rsidRPr="004D49AD" w:rsidRDefault="00104809" w:rsidP="0010480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4C005055" w14:textId="77777777" w:rsidR="006A6A4B" w:rsidRPr="004D49AD" w:rsidRDefault="006A6A4B">
      <w:pPr>
        <w:widowControl/>
        <w:autoSpaceDE/>
        <w:autoSpaceDN/>
        <w:spacing w:line="240" w:lineRule="auto"/>
        <w:rPr>
          <w:rFonts w:cs="Arial"/>
        </w:rPr>
      </w:pPr>
    </w:p>
    <w:p w14:paraId="58AA5FA2" w14:textId="05A837C6" w:rsidR="00E344B5" w:rsidRDefault="005D6D5C" w:rsidP="009D50EA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  <w:shd w:val="clear" w:color="auto" w:fill="FFFFFF"/>
        </w:rPr>
      </w:pPr>
      <w:r w:rsidRPr="004D49AD">
        <w:rPr>
          <w:rStyle w:val="normaltextrun"/>
          <w:rFonts w:ascii="Arial" w:hAnsi="Arial" w:cs="Arial"/>
          <w:shd w:val="clear" w:color="auto" w:fill="FFFFFF"/>
        </w:rPr>
        <w:t>Consumo = (Wh do equipamento * Membros * Horas de aula) * (Dias úteis da aula em um mês * 4), de acordo com a ANEEL. </w:t>
      </w:r>
    </w:p>
    <w:p w14:paraId="7BA6CC41" w14:textId="77777777" w:rsidR="009D50EA" w:rsidRPr="004D49AD" w:rsidRDefault="009D50EA" w:rsidP="009D50EA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shd w:val="clear" w:color="auto" w:fill="FFFFFF"/>
        </w:rPr>
      </w:pPr>
    </w:p>
    <w:p w14:paraId="1B23AF62" w14:textId="77777777" w:rsidR="00880201" w:rsidRPr="004D49AD" w:rsidRDefault="00880201" w:rsidP="00880201">
      <w:pPr>
        <w:pStyle w:val="Ttulo2"/>
        <w:rPr>
          <w:rFonts w:cs="Arial"/>
        </w:rPr>
      </w:pPr>
      <w:bookmarkStart w:id="40" w:name="_Toc106706815"/>
      <w:bookmarkStart w:id="41" w:name="_Toc144101640"/>
      <w:r w:rsidRPr="004D49AD">
        <w:rPr>
          <w:rFonts w:cs="Arial"/>
        </w:rPr>
        <w:t>Estudo de Viabilidade</w:t>
      </w:r>
      <w:bookmarkEnd w:id="40"/>
      <w:bookmarkEnd w:id="41"/>
    </w:p>
    <w:p w14:paraId="6F2595B0" w14:textId="0BE1C9A8" w:rsidR="00FD1604" w:rsidRPr="004D49AD" w:rsidRDefault="00FD1604" w:rsidP="00FD1604">
      <w:pPr>
        <w:pStyle w:val="Legenda"/>
        <w:keepNext/>
        <w:jc w:val="center"/>
        <w:rPr>
          <w:rFonts w:cs="Arial"/>
        </w:rPr>
      </w:pPr>
      <w:bookmarkStart w:id="42" w:name="_Toc151659890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4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Análise de viabilidade</w:t>
      </w:r>
      <w:bookmarkEnd w:id="42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35"/>
        <w:gridCol w:w="855"/>
        <w:gridCol w:w="720"/>
      </w:tblGrid>
      <w:tr w:rsidR="005D6D5C" w:rsidRPr="004D49AD" w14:paraId="683D2F21" w14:textId="77777777" w:rsidTr="005D6D5C">
        <w:trPr>
          <w:trHeight w:val="300"/>
        </w:trPr>
        <w:tc>
          <w:tcPr>
            <w:tcW w:w="733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7A217BFC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Questão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1575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719E7D63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Resposta </w:t>
            </w:r>
          </w:p>
        </w:tc>
      </w:tr>
      <w:tr w:rsidR="005D6D5C" w:rsidRPr="004D49AD" w14:paraId="5A77750A" w14:textId="77777777" w:rsidTr="005D6D5C">
        <w:trPr>
          <w:trHeight w:val="300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46020C" w14:textId="77777777" w:rsidR="005D6D5C" w:rsidRPr="004D49AD" w:rsidRDefault="005D6D5C" w:rsidP="005D6D5C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8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2EC93FE8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Sim 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79A56DEF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Não </w:t>
            </w:r>
          </w:p>
        </w:tc>
      </w:tr>
      <w:tr w:rsidR="005D6D5C" w:rsidRPr="004D49AD" w14:paraId="48CEFB0F" w14:textId="77777777" w:rsidTr="005D6D5C">
        <w:trPr>
          <w:trHeight w:val="300"/>
        </w:trPr>
        <w:tc>
          <w:tcPr>
            <w:tcW w:w="7335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D1ED5B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O novo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contribui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para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os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objetivos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da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organização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>?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8B850B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szCs w:val="24"/>
                <w:lang w:eastAsia="pt-BR"/>
              </w:rPr>
              <w:t> X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5E7BA753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</w:t>
            </w:r>
          </w:p>
        </w:tc>
      </w:tr>
      <w:tr w:rsidR="005D6D5C" w:rsidRPr="004D49AD" w14:paraId="5D80A907" w14:textId="77777777" w:rsidTr="005D6D5C">
        <w:trPr>
          <w:trHeight w:val="300"/>
        </w:trPr>
        <w:tc>
          <w:tcPr>
            <w:tcW w:w="73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47825B78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O novo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pode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ser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implementado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com a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tecnologia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atual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>?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6EFBEF72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00"/>
                <w:szCs w:val="24"/>
                <w:lang w:eastAsia="pt-BR"/>
              </w:rPr>
              <w:t> X</w:t>
            </w:r>
            <w:r w:rsidRPr="009D50EA">
              <w:rPr>
                <w:rFonts w:cs="Arial"/>
                <w:snapToGrid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521DD4FC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</w:t>
            </w:r>
          </w:p>
        </w:tc>
      </w:tr>
      <w:tr w:rsidR="005D6D5C" w:rsidRPr="004D49AD" w14:paraId="013CB550" w14:textId="77777777" w:rsidTr="005D6D5C">
        <w:trPr>
          <w:trHeight w:val="300"/>
        </w:trPr>
        <w:tc>
          <w:tcPr>
            <w:tcW w:w="73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2BE15772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O novo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pode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ser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implementado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dentro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do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orçamento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>?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14:paraId="7EE48B73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i/>
                <w:iCs/>
                <w:snapToGrid/>
                <w:szCs w:val="24"/>
                <w:lang w:eastAsia="pt-BR"/>
              </w:rPr>
              <w:t>X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hideMark/>
          </w:tcPr>
          <w:p w14:paraId="20C6AF38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</w:t>
            </w:r>
          </w:p>
        </w:tc>
      </w:tr>
      <w:tr w:rsidR="005D6D5C" w:rsidRPr="004D49AD" w14:paraId="208545FE" w14:textId="77777777" w:rsidTr="005D6D5C">
        <w:trPr>
          <w:trHeight w:val="300"/>
        </w:trPr>
        <w:tc>
          <w:tcPr>
            <w:tcW w:w="73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110479DC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O novo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pode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ser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implementado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conforme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cronograma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do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projeto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>?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hideMark/>
          </w:tcPr>
          <w:p w14:paraId="73C39E73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i/>
                <w:iCs/>
                <w:snapToGrid/>
                <w:szCs w:val="24"/>
                <w:lang w:eastAsia="pt-BR"/>
              </w:rPr>
              <w:t>X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32A28997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</w:t>
            </w:r>
          </w:p>
        </w:tc>
      </w:tr>
      <w:tr w:rsidR="005D6D5C" w:rsidRPr="004D49AD" w14:paraId="75C49803" w14:textId="77777777" w:rsidTr="005D6D5C">
        <w:trPr>
          <w:trHeight w:val="300"/>
        </w:trPr>
        <w:tc>
          <w:tcPr>
            <w:tcW w:w="73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DAD679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O novo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pode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ser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integrado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com outros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sistemas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em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 xml:space="preserve"> </w:t>
            </w: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operação</w:t>
            </w:r>
            <w:proofErr w:type="spellEnd"/>
            <w:r w:rsidRPr="009D50EA">
              <w:rPr>
                <w:rFonts w:cs="Arial"/>
                <w:snapToGrid/>
                <w:szCs w:val="24"/>
                <w:lang w:val="en-GB" w:eastAsia="pt-BR"/>
              </w:rPr>
              <w:t>?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62B872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i/>
                <w:iCs/>
                <w:snapToGrid/>
                <w:szCs w:val="24"/>
                <w:lang w:eastAsia="pt-BR"/>
              </w:rPr>
              <w:t>X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7F4ADB1B" w14:textId="77777777" w:rsidR="005D6D5C" w:rsidRPr="009D50EA" w:rsidRDefault="005D6D5C" w:rsidP="005D6D5C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i/>
                <w:iCs/>
                <w:snapToGrid/>
                <w:color w:val="0000FF"/>
                <w:szCs w:val="24"/>
                <w:lang w:eastAsia="pt-BR"/>
              </w:rPr>
              <w:t> </w:t>
            </w: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</w:t>
            </w:r>
          </w:p>
        </w:tc>
      </w:tr>
    </w:tbl>
    <w:p w14:paraId="12089903" w14:textId="77777777" w:rsidR="005D6D5C" w:rsidRPr="004D49AD" w:rsidRDefault="005D6D5C" w:rsidP="005D6D5C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20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7C083D78" w14:textId="77777777" w:rsidR="0043207D" w:rsidRPr="004D49AD" w:rsidRDefault="0043207D" w:rsidP="005D6D5C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</w:p>
    <w:p w14:paraId="1C835E1B" w14:textId="298D8000" w:rsidR="006B21D5" w:rsidRPr="004D49AD" w:rsidRDefault="00AE47AA" w:rsidP="00A91C4C">
      <w:pPr>
        <w:spacing w:line="360" w:lineRule="auto"/>
        <w:ind w:firstLine="720"/>
        <w:jc w:val="both"/>
        <w:rPr>
          <w:rFonts w:cs="Arial"/>
        </w:rPr>
      </w:pPr>
      <w:r w:rsidRPr="004D49AD">
        <w:rPr>
          <w:rFonts w:cs="Arial"/>
        </w:rPr>
        <w:t xml:space="preserve">Parecer do Coordenador do Projeto: </w:t>
      </w:r>
      <w:r w:rsidR="005D6D5C" w:rsidRPr="004D49AD">
        <w:rPr>
          <w:rStyle w:val="normaltextrun"/>
          <w:rFonts w:cs="Arial"/>
          <w:color w:val="000000"/>
          <w:shd w:val="clear" w:color="auto" w:fill="FFFFFF"/>
        </w:rPr>
        <w:t>Diante do exposto, o coordenador do projeto conclui que é viável o desenvolvimento do novo sistema, visto que ele não apresenta nenhum risco para seu desenvolvimento</w:t>
      </w:r>
      <w:r w:rsidR="009D50EA">
        <w:rPr>
          <w:rStyle w:val="normaltextrun"/>
          <w:rFonts w:cs="Arial"/>
          <w:color w:val="000000"/>
          <w:shd w:val="clear" w:color="auto" w:fill="FFFFFF"/>
        </w:rPr>
        <w:t>,</w:t>
      </w:r>
      <w:r w:rsidR="005D6D5C"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proofErr w:type="gramStart"/>
      <w:r w:rsidR="005D6D5C" w:rsidRPr="004D49AD">
        <w:rPr>
          <w:rStyle w:val="normaltextrun"/>
          <w:rFonts w:cs="Arial"/>
          <w:color w:val="000000"/>
          <w:shd w:val="clear" w:color="auto" w:fill="FFFFFF"/>
        </w:rPr>
        <w:t>e também</w:t>
      </w:r>
      <w:proofErr w:type="gramEnd"/>
      <w:r w:rsidR="005D6D5C" w:rsidRPr="004D49AD">
        <w:rPr>
          <w:rStyle w:val="normaltextrun"/>
          <w:rFonts w:cs="Arial"/>
          <w:color w:val="000000"/>
          <w:shd w:val="clear" w:color="auto" w:fill="FFFFFF"/>
        </w:rPr>
        <w:t xml:space="preserve"> contribui para a população com a disseminação de informações e comunicação de campanhas de vacinação de acordo com os Objetivos de Desenvolvimento Sustentável no Brasil no quesito saúde e bem</w:t>
      </w:r>
      <w:r w:rsidR="001425ED" w:rsidRPr="004D49AD">
        <w:rPr>
          <w:rStyle w:val="normaltextrun"/>
          <w:rFonts w:cs="Arial"/>
          <w:color w:val="000000"/>
          <w:shd w:val="clear" w:color="auto" w:fill="FFFFFF"/>
        </w:rPr>
        <w:t>-</w:t>
      </w:r>
      <w:r w:rsidR="005D6D5C" w:rsidRPr="004D49AD">
        <w:rPr>
          <w:rStyle w:val="normaltextrun"/>
          <w:rFonts w:cs="Arial"/>
          <w:color w:val="000000"/>
          <w:shd w:val="clear" w:color="auto" w:fill="FFFFFF"/>
        </w:rPr>
        <w:t>estar.</w:t>
      </w:r>
    </w:p>
    <w:p w14:paraId="76BDEFFF" w14:textId="77777777" w:rsidR="00CC270B" w:rsidRPr="004D49AD" w:rsidRDefault="00CC270B" w:rsidP="00CC270B">
      <w:pPr>
        <w:pStyle w:val="Ttulo2"/>
        <w:rPr>
          <w:rFonts w:cs="Arial"/>
        </w:rPr>
      </w:pPr>
      <w:bookmarkStart w:id="43" w:name="_Toc106706816"/>
      <w:bookmarkStart w:id="44" w:name="_Toc144101641"/>
      <w:r w:rsidRPr="004D49AD">
        <w:rPr>
          <w:rFonts w:cs="Arial"/>
        </w:rPr>
        <w:lastRenderedPageBreak/>
        <w:t>Modelo de Projeto Canvas</w:t>
      </w:r>
      <w:bookmarkEnd w:id="43"/>
      <w:bookmarkEnd w:id="44"/>
    </w:p>
    <w:p w14:paraId="41D26AF8" w14:textId="09B84BF9" w:rsidR="00CC270B" w:rsidRPr="004D49AD" w:rsidRDefault="00CC270B" w:rsidP="00CC270B">
      <w:pPr>
        <w:pStyle w:val="Legenda"/>
        <w:keepNext/>
        <w:jc w:val="center"/>
        <w:rPr>
          <w:rFonts w:cs="Arial"/>
        </w:rPr>
      </w:pPr>
      <w:bookmarkStart w:id="45" w:name="_Toc151659870"/>
      <w:r w:rsidRPr="004D49AD">
        <w:rPr>
          <w:rFonts w:cs="Arial"/>
        </w:rPr>
        <w:t xml:space="preserve">Figura </w:t>
      </w:r>
      <w:r w:rsidR="00A31671" w:rsidRPr="004D49AD">
        <w:rPr>
          <w:rFonts w:cs="Arial"/>
        </w:rPr>
        <w:fldChar w:fldCharType="begin"/>
      </w:r>
      <w:r w:rsidR="003353E4" w:rsidRPr="004D49AD">
        <w:rPr>
          <w:rFonts w:cs="Arial"/>
        </w:rPr>
        <w:instrText xml:space="preserve"> SEQ Figura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Modelo de Projeto Canvas</w:t>
      </w:r>
      <w:bookmarkEnd w:id="45"/>
    </w:p>
    <w:p w14:paraId="405E75D3" w14:textId="5E74C29A" w:rsidR="00CC270B" w:rsidRPr="004D49AD" w:rsidRDefault="00F147E1" w:rsidP="00CC270B">
      <w:pPr>
        <w:rPr>
          <w:rFonts w:cs="Arial"/>
          <w:color w:val="000066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E5260D2" wp14:editId="3E0B2B24">
            <wp:extent cx="5819002" cy="4181475"/>
            <wp:effectExtent l="0" t="0" r="0" b="0"/>
            <wp:docPr id="1380591370" name="Imagem 3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91370" name="Imagem 3" descr="Calend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15" cy="41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z w:val="20"/>
          <w:shd w:val="clear" w:color="auto" w:fill="FFFFFF"/>
        </w:rPr>
        <w:br/>
      </w:r>
    </w:p>
    <w:p w14:paraId="02DAEF4E" w14:textId="77777777" w:rsidR="00CC270B" w:rsidRPr="004D49AD" w:rsidRDefault="00CC270B" w:rsidP="00CC270B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Junior (2020)</w:t>
      </w:r>
    </w:p>
    <w:p w14:paraId="241B3A09" w14:textId="77777777" w:rsidR="00CC270B" w:rsidRPr="004D49AD" w:rsidRDefault="00CC270B" w:rsidP="00263F8E">
      <w:pPr>
        <w:jc w:val="both"/>
        <w:rPr>
          <w:rFonts w:cs="Arial"/>
        </w:rPr>
      </w:pPr>
    </w:p>
    <w:p w14:paraId="438E35AD" w14:textId="77777777" w:rsidR="00F31E7E" w:rsidRPr="004D49AD" w:rsidRDefault="00F31E7E">
      <w:pPr>
        <w:widowControl/>
        <w:autoSpaceDE/>
        <w:autoSpaceDN/>
        <w:spacing w:line="240" w:lineRule="auto"/>
        <w:rPr>
          <w:rFonts w:cs="Arial"/>
        </w:rPr>
      </w:pPr>
      <w:r w:rsidRPr="004D49AD">
        <w:rPr>
          <w:rFonts w:cs="Arial"/>
        </w:rPr>
        <w:br w:type="page"/>
      </w:r>
    </w:p>
    <w:p w14:paraId="4C3BBEAE" w14:textId="77777777" w:rsidR="003F2FEB" w:rsidRPr="004D49AD" w:rsidRDefault="000D6B46" w:rsidP="009D50EA">
      <w:pPr>
        <w:pStyle w:val="Ttulo1"/>
        <w:spacing w:line="360" w:lineRule="auto"/>
        <w:rPr>
          <w:rFonts w:cs="Arial"/>
        </w:rPr>
      </w:pPr>
      <w:bookmarkStart w:id="46" w:name="_Toc106706817"/>
      <w:bookmarkStart w:id="47" w:name="_Toc144101642"/>
      <w:bookmarkEnd w:id="3"/>
      <w:bookmarkEnd w:id="4"/>
      <w:bookmarkEnd w:id="29"/>
      <w:bookmarkEnd w:id="30"/>
      <w:r w:rsidRPr="004D49AD">
        <w:rPr>
          <w:rFonts w:cs="Arial"/>
        </w:rPr>
        <w:lastRenderedPageBreak/>
        <w:t>Especificação dos Requisitos do Sistema</w:t>
      </w:r>
      <w:bookmarkEnd w:id="46"/>
      <w:bookmarkEnd w:id="47"/>
    </w:p>
    <w:p w14:paraId="3DBAFFF1" w14:textId="4A39CA67" w:rsidR="00F147E1" w:rsidRPr="004D49AD" w:rsidRDefault="00F147E1" w:rsidP="009D50EA">
      <w:pPr>
        <w:spacing w:line="360" w:lineRule="auto"/>
        <w:ind w:firstLine="720"/>
        <w:jc w:val="both"/>
        <w:rPr>
          <w:rFonts w:cs="Arial"/>
          <w:color w:val="0000FF"/>
        </w:rPr>
      </w:pPr>
      <w:r w:rsidRPr="004D49AD">
        <w:rPr>
          <w:rStyle w:val="normaltextrun"/>
          <w:rFonts w:cs="Arial"/>
          <w:shd w:val="clear" w:color="auto" w:fill="FFFFFF"/>
        </w:rPr>
        <w:t>Neste item será especificado todos os requisitos funcionais, os não funcionais e as regras de negócios que nosso sistema terá.</w:t>
      </w:r>
      <w:r w:rsidRPr="004D49AD">
        <w:rPr>
          <w:rStyle w:val="eop"/>
          <w:rFonts w:cs="Arial"/>
          <w:shd w:val="clear" w:color="auto" w:fill="FFFFFF"/>
        </w:rPr>
        <w:t> </w:t>
      </w:r>
    </w:p>
    <w:p w14:paraId="75DFDECA" w14:textId="77777777" w:rsidR="00E72D8D" w:rsidRPr="004D49AD" w:rsidRDefault="00E72D8D" w:rsidP="009D50EA">
      <w:pPr>
        <w:pStyle w:val="Ttulo2"/>
        <w:spacing w:line="360" w:lineRule="auto"/>
        <w:rPr>
          <w:rFonts w:cs="Arial"/>
        </w:rPr>
      </w:pPr>
      <w:bookmarkStart w:id="48" w:name="_Toc106706818"/>
      <w:bookmarkStart w:id="49" w:name="_Toc144101643"/>
      <w:r w:rsidRPr="004D49AD">
        <w:rPr>
          <w:rFonts w:cs="Arial"/>
        </w:rPr>
        <w:t xml:space="preserve">Requisitos </w:t>
      </w:r>
      <w:r w:rsidR="00B8370D" w:rsidRPr="004D49AD">
        <w:rPr>
          <w:rFonts w:cs="Arial"/>
        </w:rPr>
        <w:t xml:space="preserve">Funcionais </w:t>
      </w:r>
      <w:r w:rsidRPr="004D49AD">
        <w:rPr>
          <w:rFonts w:cs="Arial"/>
        </w:rPr>
        <w:t>do Sistema</w:t>
      </w:r>
      <w:bookmarkEnd w:id="48"/>
      <w:bookmarkEnd w:id="49"/>
    </w:p>
    <w:p w14:paraId="394DE183" w14:textId="77777777" w:rsidR="004E4B60" w:rsidRPr="004D49AD" w:rsidRDefault="004E4B60" w:rsidP="004E4B60">
      <w:pPr>
        <w:rPr>
          <w:rFonts w:cs="Arial"/>
        </w:rPr>
      </w:pPr>
    </w:p>
    <w:p w14:paraId="69F3C8D5" w14:textId="77777777" w:rsidR="00F147E1" w:rsidRPr="004D49AD" w:rsidRDefault="00F147E1" w:rsidP="00F147E1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i/>
          <w:iCs/>
          <w:snapToGrid/>
          <w:color w:val="445369"/>
          <w:sz w:val="18"/>
          <w:szCs w:val="18"/>
          <w:lang w:eastAsia="pt-BR"/>
        </w:rPr>
        <w:t>Quadro 6 Requisitos funcionais</w:t>
      </w:r>
      <w:r w:rsidRPr="004D49AD">
        <w:rPr>
          <w:rFonts w:cs="Arial"/>
          <w:snapToGrid/>
          <w:color w:val="445369"/>
          <w:sz w:val="18"/>
          <w:szCs w:val="18"/>
          <w:lang w:eastAsia="pt-BR"/>
        </w:rPr>
        <w:t> </w:t>
      </w:r>
    </w:p>
    <w:tbl>
      <w:tblPr>
        <w:tblW w:w="7620" w:type="dxa"/>
        <w:tblInd w:w="87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3240"/>
        <w:gridCol w:w="1845"/>
        <w:gridCol w:w="705"/>
        <w:gridCol w:w="705"/>
      </w:tblGrid>
      <w:tr w:rsidR="00F147E1" w:rsidRPr="004D49AD" w14:paraId="5BAEE67B" w14:textId="77777777" w:rsidTr="00F147E1">
        <w:trPr>
          <w:trHeight w:val="300"/>
        </w:trPr>
        <w:tc>
          <w:tcPr>
            <w:tcW w:w="112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486C8A11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Número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06F97D3B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Descrição </w:t>
            </w:r>
          </w:p>
        </w:tc>
        <w:tc>
          <w:tcPr>
            <w:tcW w:w="1845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2C45E5C0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Prioridade </w:t>
            </w:r>
          </w:p>
        </w:tc>
        <w:tc>
          <w:tcPr>
            <w:tcW w:w="141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108BBBC3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Revisado </w:t>
            </w:r>
          </w:p>
        </w:tc>
      </w:tr>
      <w:tr w:rsidR="00F147E1" w:rsidRPr="004D49AD" w14:paraId="52411A2B" w14:textId="77777777" w:rsidTr="00F147E1">
        <w:trPr>
          <w:trHeight w:val="300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FCCD0D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3240" w:type="dxa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F742E2E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1845" w:type="dxa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1C7A65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7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BFBFBF"/>
            <w:hideMark/>
          </w:tcPr>
          <w:p w14:paraId="5A904CCE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Sim </w:t>
            </w:r>
          </w:p>
        </w:tc>
        <w:tc>
          <w:tcPr>
            <w:tcW w:w="705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hideMark/>
          </w:tcPr>
          <w:p w14:paraId="6CDF6C0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Não </w:t>
            </w:r>
          </w:p>
        </w:tc>
      </w:tr>
      <w:tr w:rsidR="00F147E1" w:rsidRPr="004D49AD" w14:paraId="4ACAC86B" w14:textId="77777777" w:rsidTr="00F147E1">
        <w:trPr>
          <w:trHeight w:val="300"/>
        </w:trPr>
        <w:tc>
          <w:tcPr>
            <w:tcW w:w="1125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95CFBF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RF001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F89FB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permitir a visualização do esquema vacinal aos visitantes do site de acordo com a faixa etária. </w:t>
            </w:r>
          </w:p>
        </w:tc>
        <w:tc>
          <w:tcPr>
            <w:tcW w:w="18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6D59D7" w14:textId="1978DF00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4AD9C7CC" w14:textId="6D10DC38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vanish/>
                <w:color w:val="0000FF"/>
                <w:szCs w:val="24"/>
                <w:lang w:eastAsia="pt-BR"/>
                <w:specVanish/>
              </w:rPr>
            </w:pPr>
          </w:p>
          <w:p w14:paraId="70A1E6E1" w14:textId="57B4D30A" w:rsidR="001425ED" w:rsidRPr="009D50EA" w:rsidRDefault="001425ED" w:rsidP="001425ED">
            <w:pPr>
              <w:jc w:val="center"/>
              <w:rPr>
                <w:rFonts w:cs="Arial"/>
                <w:snapToGrid/>
                <w:vanish/>
                <w:color w:val="0000FF"/>
                <w:szCs w:val="24"/>
                <w:lang w:eastAsia="pt-BR"/>
                <w:specVanish/>
              </w:rPr>
            </w:pPr>
          </w:p>
          <w:p w14:paraId="681C9061" w14:textId="1741A6B7" w:rsidR="001425ED" w:rsidRPr="009D50EA" w:rsidRDefault="001425ED" w:rsidP="001425ED">
            <w:pPr>
              <w:jc w:val="center"/>
              <w:rPr>
                <w:rFonts w:cs="Arial"/>
                <w:szCs w:val="24"/>
                <w:lang w:eastAsia="pt-BR"/>
              </w:rPr>
            </w:pPr>
            <w:r w:rsidRPr="009D50EA">
              <w:rPr>
                <w:rFonts w:cs="Arial"/>
                <w:szCs w:val="24"/>
                <w:lang w:eastAsia="pt-BR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2ADBBC12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FF"/>
                <w:szCs w:val="24"/>
                <w:lang w:eastAsia="pt-BR"/>
              </w:rPr>
              <w:t>  </w:t>
            </w:r>
          </w:p>
        </w:tc>
      </w:tr>
      <w:tr w:rsidR="00F147E1" w:rsidRPr="004D49AD" w14:paraId="179218D2" w14:textId="77777777" w:rsidTr="00F147E1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60778E7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RF002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65A0F352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fornecer dados sobre as vacinas e campanhas de acordo com a prefeitura da cidade de Diadema/SP.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vAlign w:val="center"/>
            <w:hideMark/>
          </w:tcPr>
          <w:p w14:paraId="6AA3824E" w14:textId="31834CFA" w:rsidR="00F147E1" w:rsidRPr="009D50EA" w:rsidRDefault="001425ED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Baixa</w:t>
            </w:r>
            <w:r w:rsidR="00F147E1"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1DCACB4C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07E5D7BD" w14:textId="496F3337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</w:tr>
      <w:tr w:rsidR="00F147E1" w:rsidRPr="004D49AD" w14:paraId="71346384" w14:textId="77777777" w:rsidTr="00F147E1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CEFBBE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RF003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9C7E7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manter as campanhas das vacinas atualizadas de acordo com a prefeitura da cidade de Diadema/SP.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BAD72C6" w14:textId="25625625" w:rsidR="00F147E1" w:rsidRPr="009D50EA" w:rsidRDefault="001425ED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Baixa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48190F50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046D53CC" w14:textId="4A0CAABC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</w:tr>
      <w:tr w:rsidR="00F147E1" w:rsidRPr="004D49AD" w14:paraId="5C6243BF" w14:textId="77777777" w:rsidTr="00F147E1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01DAB7D1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RF004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3ECA7FF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manter os dados do solicitante.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vAlign w:val="center"/>
            <w:hideMark/>
          </w:tcPr>
          <w:p w14:paraId="799B81D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Média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5DD20467" w14:textId="61680E5F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5CFFCCD7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 </w:t>
            </w:r>
          </w:p>
        </w:tc>
      </w:tr>
      <w:tr w:rsidR="00F147E1" w:rsidRPr="004D49AD" w14:paraId="160E91E7" w14:textId="77777777" w:rsidTr="00F147E1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CDE8F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RF005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6EA811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fornecer acesso à carteira vacinal do usuário em formato adequado para impressão.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325C55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Média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hideMark/>
          </w:tcPr>
          <w:p w14:paraId="7D0CFFA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hideMark/>
          </w:tcPr>
          <w:p w14:paraId="76B843D1" w14:textId="39AE39D0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</w:tr>
    </w:tbl>
    <w:p w14:paraId="4CAAA07D" w14:textId="77777777" w:rsidR="00F147E1" w:rsidRPr="004D49AD" w:rsidRDefault="00F147E1" w:rsidP="00F147E1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1A64951D" w14:textId="77777777" w:rsidR="00F01F8A" w:rsidRPr="004D49AD" w:rsidRDefault="00F01F8A" w:rsidP="00F01F8A">
      <w:pPr>
        <w:pStyle w:val="Ttulo2"/>
        <w:rPr>
          <w:rFonts w:cs="Arial"/>
        </w:rPr>
      </w:pPr>
      <w:bookmarkStart w:id="50" w:name="_Toc106706819"/>
      <w:bookmarkStart w:id="51" w:name="_Toc144101644"/>
      <w:r w:rsidRPr="004D49AD">
        <w:rPr>
          <w:rFonts w:cs="Arial"/>
        </w:rPr>
        <w:t>Requisitos Não Funcionais do Sistema</w:t>
      </w:r>
      <w:bookmarkEnd w:id="50"/>
      <w:bookmarkEnd w:id="51"/>
    </w:p>
    <w:p w14:paraId="21171A33" w14:textId="77777777" w:rsidR="00E2798E" w:rsidRPr="004D49AD" w:rsidRDefault="00E2798E" w:rsidP="00E2798E">
      <w:pPr>
        <w:rPr>
          <w:rFonts w:cs="Arial"/>
        </w:rPr>
      </w:pPr>
    </w:p>
    <w:p w14:paraId="0E54DB2A" w14:textId="2A598D73" w:rsidR="00FD1604" w:rsidRPr="004D49AD" w:rsidRDefault="00FD1604" w:rsidP="00FD1604">
      <w:pPr>
        <w:pStyle w:val="Legenda"/>
        <w:keepNext/>
        <w:jc w:val="center"/>
        <w:rPr>
          <w:rFonts w:cs="Arial"/>
        </w:rPr>
      </w:pPr>
      <w:bookmarkStart w:id="52" w:name="_Toc151659891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5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Requisitos não funcionais</w:t>
      </w:r>
      <w:bookmarkEnd w:id="52"/>
    </w:p>
    <w:tbl>
      <w:tblPr>
        <w:tblW w:w="7635" w:type="dxa"/>
        <w:tblInd w:w="8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"/>
        <w:gridCol w:w="3405"/>
        <w:gridCol w:w="1695"/>
        <w:gridCol w:w="705"/>
        <w:gridCol w:w="705"/>
      </w:tblGrid>
      <w:tr w:rsidR="00F147E1" w:rsidRPr="004D49AD" w14:paraId="0CCF2A77" w14:textId="77777777" w:rsidTr="00F147E1">
        <w:trPr>
          <w:trHeight w:val="300"/>
        </w:trPr>
        <w:tc>
          <w:tcPr>
            <w:tcW w:w="112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28D13466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9D50EA">
              <w:rPr>
                <w:rFonts w:cs="Arial"/>
                <w:snapToGrid/>
                <w:szCs w:val="24"/>
                <w:lang w:val="en-GB" w:eastAsia="pt-BR"/>
              </w:rPr>
              <w:t>Número</w:t>
            </w:r>
            <w:proofErr w:type="spellEnd"/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405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7CD3F0D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Descrição </w:t>
            </w:r>
          </w:p>
        </w:tc>
        <w:tc>
          <w:tcPr>
            <w:tcW w:w="1695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69CC36E2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Prioridade </w:t>
            </w:r>
          </w:p>
        </w:tc>
        <w:tc>
          <w:tcPr>
            <w:tcW w:w="141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vAlign w:val="center"/>
            <w:hideMark/>
          </w:tcPr>
          <w:p w14:paraId="5A626BD1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Revisado </w:t>
            </w:r>
          </w:p>
        </w:tc>
      </w:tr>
      <w:tr w:rsidR="00F147E1" w:rsidRPr="004D49AD" w14:paraId="0A58D329" w14:textId="77777777" w:rsidTr="00F147E1">
        <w:trPr>
          <w:trHeight w:val="300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9CBC2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EBAC84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9461733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7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BFBFBF"/>
            <w:hideMark/>
          </w:tcPr>
          <w:p w14:paraId="70F4E8C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Sim </w:t>
            </w:r>
          </w:p>
        </w:tc>
        <w:tc>
          <w:tcPr>
            <w:tcW w:w="705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hideMark/>
          </w:tcPr>
          <w:p w14:paraId="7E93E22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Não </w:t>
            </w:r>
          </w:p>
        </w:tc>
      </w:tr>
      <w:tr w:rsidR="00F147E1" w:rsidRPr="004D49AD" w14:paraId="6643F5CC" w14:textId="77777777" w:rsidTr="00F147E1">
        <w:trPr>
          <w:trHeight w:val="300"/>
        </w:trPr>
        <w:tc>
          <w:tcPr>
            <w:tcW w:w="1125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CA97449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RNF001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4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EC453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sistema deve ser acessado pela web ou a partir de dispositivos móveis. </w:t>
            </w:r>
          </w:p>
        </w:tc>
        <w:tc>
          <w:tcPr>
            <w:tcW w:w="16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1E79A6" w14:textId="4D0FB906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Alta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082D9273" w14:textId="751C430D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575801A5" w14:textId="58453D56" w:rsidR="00F147E1" w:rsidRPr="009D50EA" w:rsidRDefault="00F147E1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</w:p>
        </w:tc>
      </w:tr>
      <w:tr w:rsidR="00F147E1" w:rsidRPr="004D49AD" w14:paraId="0A6E5634" w14:textId="77777777" w:rsidTr="00F147E1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583991A9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RNF002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3395F895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 xml:space="preserve">O sistema deve permitir que a carteira vacinal que esteja em formato adequado para impressão, seja gravada em 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lastRenderedPageBreak/>
              <w:t>arquivo formato PDF ou direcionada para a impressora. 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vAlign w:val="center"/>
            <w:hideMark/>
          </w:tcPr>
          <w:p w14:paraId="1B6E2D18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lastRenderedPageBreak/>
              <w:t>Média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6CC4B7B3" w14:textId="734EF092" w:rsidR="00F147E1" w:rsidRPr="009D50EA" w:rsidRDefault="00F147E1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D5DCE4"/>
            <w:hideMark/>
          </w:tcPr>
          <w:p w14:paraId="51C840E4" w14:textId="07892872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</w:tr>
      <w:tr w:rsidR="00F147E1" w:rsidRPr="004D49AD" w14:paraId="3A315117" w14:textId="77777777" w:rsidTr="00FE7DD6">
        <w:trPr>
          <w:trHeight w:val="300"/>
        </w:trPr>
        <w:tc>
          <w:tcPr>
            <w:tcW w:w="1125" w:type="dxa"/>
            <w:tcBorders>
              <w:top w:val="single" w:sz="6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EDC788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RNF003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0C808D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A interface do usuário para acesso às vacinas deve ter apenas as opções mínimas para seleção da operação. 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AC7A63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Alta 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hideMark/>
          </w:tcPr>
          <w:p w14:paraId="03E007A7" w14:textId="33E13F95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hideMark/>
          </w:tcPr>
          <w:p w14:paraId="4492436C" w14:textId="2788BE24" w:rsidR="00F147E1" w:rsidRPr="009D50EA" w:rsidRDefault="00F147E1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</w:p>
        </w:tc>
      </w:tr>
      <w:tr w:rsidR="00F147E1" w:rsidRPr="004D49AD" w14:paraId="5E5DBB35" w14:textId="77777777" w:rsidTr="00FE7DD6">
        <w:trPr>
          <w:trHeight w:val="300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1100A471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val="en-GB" w:eastAsia="pt-BR"/>
              </w:rPr>
              <w:t>RNF004</w:t>
            </w:r>
            <w:r w:rsidRPr="009D50EA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  <w:tc>
          <w:tcPr>
            <w:tcW w:w="340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60B148A8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szCs w:val="24"/>
                <w:lang w:eastAsia="pt-BR"/>
              </w:rPr>
              <w:t>O tempo de resposta do sistema para a exibição das vacinas não deve ser superior a 20ms. 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12" w:space="0" w:color="000000"/>
            </w:tcBorders>
            <w:shd w:val="clear" w:color="auto" w:fill="D5DCE4"/>
            <w:vAlign w:val="center"/>
            <w:hideMark/>
          </w:tcPr>
          <w:p w14:paraId="0C3D4B6C" w14:textId="77777777" w:rsidR="00F147E1" w:rsidRPr="009D50EA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b/>
                <w:bCs/>
                <w:snapToGrid/>
                <w:szCs w:val="24"/>
                <w:lang w:eastAsia="pt-BR"/>
              </w:rPr>
            </w:pPr>
            <w:r w:rsidRPr="009D50EA">
              <w:rPr>
                <w:rFonts w:cs="Arial"/>
                <w:b/>
                <w:bCs/>
                <w:snapToGrid/>
                <w:szCs w:val="24"/>
                <w:lang w:eastAsia="pt-BR"/>
              </w:rPr>
              <w:t>Média 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4" w:space="0" w:color="auto"/>
            </w:tcBorders>
            <w:shd w:val="clear" w:color="auto" w:fill="D5DCE4"/>
            <w:hideMark/>
          </w:tcPr>
          <w:p w14:paraId="2683216A" w14:textId="63510A5F" w:rsidR="00F147E1" w:rsidRPr="009D50EA" w:rsidRDefault="001425ED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9D50EA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X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D5DCE4"/>
            <w:hideMark/>
          </w:tcPr>
          <w:p w14:paraId="0FA5954F" w14:textId="642F597E" w:rsidR="00F147E1" w:rsidRPr="009D50EA" w:rsidRDefault="00F147E1" w:rsidP="001425ED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</w:p>
        </w:tc>
      </w:tr>
    </w:tbl>
    <w:p w14:paraId="0A0CA8A5" w14:textId="77777777" w:rsidR="00F147E1" w:rsidRDefault="00F147E1" w:rsidP="00F147E1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20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11B6DB20" w14:textId="77777777" w:rsidR="00FE7DD6" w:rsidRPr="004D49AD" w:rsidRDefault="00FE7DD6" w:rsidP="00F147E1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</w:p>
    <w:p w14:paraId="34EE3076" w14:textId="77777777" w:rsidR="003F2FEB" w:rsidRPr="004D49AD" w:rsidRDefault="003F2FEB" w:rsidP="003F2FEB">
      <w:pPr>
        <w:pStyle w:val="Ttulo2"/>
        <w:rPr>
          <w:rFonts w:cs="Arial"/>
        </w:rPr>
      </w:pPr>
      <w:bookmarkStart w:id="53" w:name="_Toc106706820"/>
      <w:bookmarkStart w:id="54" w:name="_Toc144101645"/>
      <w:r w:rsidRPr="004D49AD">
        <w:rPr>
          <w:rFonts w:cs="Arial"/>
        </w:rPr>
        <w:t>Re</w:t>
      </w:r>
      <w:r w:rsidR="007407B4" w:rsidRPr="004D49AD">
        <w:rPr>
          <w:rFonts w:cs="Arial"/>
        </w:rPr>
        <w:t>gras de Negócio</w:t>
      </w:r>
      <w:bookmarkEnd w:id="53"/>
      <w:bookmarkEnd w:id="54"/>
    </w:p>
    <w:p w14:paraId="34115E61" w14:textId="729A49DD" w:rsidR="00FD1604" w:rsidRPr="004D49AD" w:rsidRDefault="00FD1604" w:rsidP="00FD1604">
      <w:pPr>
        <w:pStyle w:val="Legenda"/>
        <w:keepNext/>
        <w:jc w:val="center"/>
        <w:rPr>
          <w:rFonts w:cs="Arial"/>
        </w:rPr>
      </w:pPr>
      <w:bookmarkStart w:id="55" w:name="_Toc151659892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6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Regras de negócio</w:t>
      </w:r>
      <w:bookmarkEnd w:id="55"/>
    </w:p>
    <w:tbl>
      <w:tblPr>
        <w:tblW w:w="9981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7"/>
        <w:gridCol w:w="3327"/>
        <w:gridCol w:w="3327"/>
      </w:tblGrid>
      <w:tr w:rsidR="00F147E1" w:rsidRPr="004D49AD" w14:paraId="19252F7E" w14:textId="77777777" w:rsidTr="0038132E">
        <w:trPr>
          <w:trHeight w:val="370"/>
        </w:trPr>
        <w:tc>
          <w:tcPr>
            <w:tcW w:w="332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635209B9" w14:textId="29319B55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FE7DD6">
              <w:rPr>
                <w:rFonts w:cs="Arial"/>
                <w:snapToGrid/>
                <w:szCs w:val="24"/>
                <w:lang w:val="en-GB" w:eastAsia="pt-BR"/>
              </w:rPr>
              <w:t>Número</w:t>
            </w:r>
            <w:proofErr w:type="spellEnd"/>
          </w:p>
        </w:tc>
        <w:tc>
          <w:tcPr>
            <w:tcW w:w="332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vAlign w:val="center"/>
            <w:hideMark/>
          </w:tcPr>
          <w:p w14:paraId="5D4BE4EF" w14:textId="6F20D47B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Descrição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9A7FCA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</w:tr>
      <w:tr w:rsidR="00F147E1" w:rsidRPr="004D49AD" w14:paraId="67F1FBFB" w14:textId="77777777" w:rsidTr="0038132E">
        <w:trPr>
          <w:trHeight w:val="370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9BB6B6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BD37F6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rPr>
                <w:rFonts w:cs="Arial"/>
                <w:snapToGrid/>
                <w:szCs w:val="24"/>
                <w:lang w:eastAsia="pt-BR"/>
              </w:rPr>
            </w:pPr>
          </w:p>
        </w:tc>
        <w:tc>
          <w:tcPr>
            <w:tcW w:w="3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18BC05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</w:t>
            </w:r>
          </w:p>
        </w:tc>
      </w:tr>
      <w:tr w:rsidR="00F147E1" w:rsidRPr="004D49AD" w14:paraId="53BE6904" w14:textId="77777777" w:rsidTr="0038132E">
        <w:trPr>
          <w:trHeight w:val="307"/>
        </w:trPr>
        <w:tc>
          <w:tcPr>
            <w:tcW w:w="3327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5CC93D" w14:textId="59847342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val="en-GB" w:eastAsia="pt-BR"/>
              </w:rPr>
              <w:t>RN001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7A10912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Os usuários cadastrados poderão ter acesso ao seu histórico vacinal. 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E5BE32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F147E1" w:rsidRPr="004D49AD" w14:paraId="3D8D1FC2" w14:textId="77777777" w:rsidTr="0038132E">
        <w:trPr>
          <w:trHeight w:val="307"/>
        </w:trPr>
        <w:tc>
          <w:tcPr>
            <w:tcW w:w="33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4ACFAB06" w14:textId="49469F7D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val="en-GB" w:eastAsia="pt-BR"/>
              </w:rPr>
              <w:t>RN002</w:t>
            </w:r>
          </w:p>
        </w:tc>
        <w:tc>
          <w:tcPr>
            <w:tcW w:w="3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1BE0E697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O administrador deve estar logado para poder manipular as informações da área de usuários e as notícias de campanhas de vacinação. 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FAE76E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F147E1" w:rsidRPr="004D49AD" w14:paraId="02C5AF57" w14:textId="77777777" w:rsidTr="0038132E">
        <w:trPr>
          <w:trHeight w:val="307"/>
        </w:trPr>
        <w:tc>
          <w:tcPr>
            <w:tcW w:w="33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08232D" w14:textId="3561698F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val="en-GB" w:eastAsia="pt-BR"/>
              </w:rPr>
              <w:t>RN003</w:t>
            </w:r>
          </w:p>
        </w:tc>
        <w:tc>
          <w:tcPr>
            <w:tcW w:w="3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3A5D0C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O sistema deve possuir pelo menos uma conta de administrador inserida no site. 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107E2F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  <w:tr w:rsidR="00F147E1" w:rsidRPr="004D49AD" w14:paraId="383FF8C0" w14:textId="77777777" w:rsidTr="0038132E">
        <w:trPr>
          <w:trHeight w:val="307"/>
        </w:trPr>
        <w:tc>
          <w:tcPr>
            <w:tcW w:w="33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74E43D0C" w14:textId="751B630B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val="en-GB" w:eastAsia="pt-BR"/>
              </w:rPr>
              <w:t>RN004</w:t>
            </w:r>
          </w:p>
        </w:tc>
        <w:tc>
          <w:tcPr>
            <w:tcW w:w="3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5DCE4"/>
            <w:vAlign w:val="center"/>
            <w:hideMark/>
          </w:tcPr>
          <w:p w14:paraId="7306E826" w14:textId="77777777" w:rsidR="00F147E1" w:rsidRPr="00FE7DD6" w:rsidRDefault="00F147E1" w:rsidP="00F147E1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O usuário que deseje ter a carteira de vacinação online deve se cadastrar no site. </w:t>
            </w:r>
          </w:p>
        </w:tc>
        <w:tc>
          <w:tcPr>
            <w:tcW w:w="3327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04F536" w14:textId="77777777" w:rsidR="00F147E1" w:rsidRPr="004D49AD" w:rsidRDefault="00F147E1" w:rsidP="00F147E1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</w:tr>
    </w:tbl>
    <w:p w14:paraId="2F5222D5" w14:textId="77777777" w:rsidR="00F147E1" w:rsidRPr="004D49AD" w:rsidRDefault="00F147E1" w:rsidP="00F147E1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t>Fonte: a autora </w:t>
      </w:r>
    </w:p>
    <w:p w14:paraId="7CF58D4A" w14:textId="77777777" w:rsidR="00E132F5" w:rsidRPr="004D49AD" w:rsidRDefault="00E132F5">
      <w:pPr>
        <w:widowControl/>
        <w:autoSpaceDE/>
        <w:autoSpaceDN/>
        <w:spacing w:line="240" w:lineRule="auto"/>
        <w:rPr>
          <w:rFonts w:cs="Arial"/>
        </w:rPr>
      </w:pPr>
    </w:p>
    <w:p w14:paraId="3F8D425B" w14:textId="12E9832E" w:rsidR="00E132F5" w:rsidRPr="004D49AD" w:rsidRDefault="00E132F5" w:rsidP="00040563">
      <w:pPr>
        <w:widowControl/>
        <w:autoSpaceDE/>
        <w:autoSpaceDN/>
        <w:spacing w:line="240" w:lineRule="auto"/>
        <w:rPr>
          <w:rFonts w:cs="Arial"/>
        </w:rPr>
      </w:pPr>
    </w:p>
    <w:p w14:paraId="2937710E" w14:textId="77777777" w:rsidR="00573252" w:rsidRPr="004D49AD" w:rsidRDefault="00573252" w:rsidP="00FE7DD6">
      <w:pPr>
        <w:pStyle w:val="Ttulo1"/>
        <w:spacing w:line="360" w:lineRule="auto"/>
        <w:rPr>
          <w:rFonts w:cs="Arial"/>
        </w:rPr>
      </w:pPr>
      <w:bookmarkStart w:id="56" w:name="_Toc106706821"/>
      <w:bookmarkStart w:id="57" w:name="_Toc144101646"/>
      <w:r w:rsidRPr="004D49AD">
        <w:rPr>
          <w:rFonts w:cs="Arial"/>
        </w:rPr>
        <w:t>Model</w:t>
      </w:r>
      <w:r w:rsidR="00F676A0" w:rsidRPr="004D49AD">
        <w:rPr>
          <w:rFonts w:cs="Arial"/>
        </w:rPr>
        <w:t>os do Sistema</w:t>
      </w:r>
      <w:bookmarkEnd w:id="56"/>
      <w:bookmarkEnd w:id="57"/>
      <w:r w:rsidR="000A4F74" w:rsidRPr="004D49AD">
        <w:rPr>
          <w:rFonts w:cs="Arial"/>
        </w:rPr>
        <w:t xml:space="preserve"> </w:t>
      </w:r>
    </w:p>
    <w:p w14:paraId="511BA844" w14:textId="7C33D9AE" w:rsidR="00040563" w:rsidRPr="004D49AD" w:rsidRDefault="00040563" w:rsidP="00FE7DD6">
      <w:pPr>
        <w:pStyle w:val="Corpodetexto"/>
        <w:spacing w:line="360" w:lineRule="auto"/>
        <w:ind w:left="0" w:firstLine="720"/>
        <w:jc w:val="both"/>
        <w:rPr>
          <w:rFonts w:cs="Arial"/>
        </w:rPr>
      </w:pPr>
      <w:r w:rsidRPr="004D49AD">
        <w:rPr>
          <w:rStyle w:val="normaltextrun"/>
          <w:rFonts w:cs="Arial"/>
          <w:shd w:val="clear" w:color="auto" w:fill="FFFFFF"/>
        </w:rPr>
        <w:t>Características e especificações de todo o processo de desenvolvimento do sistema em questão, descrevendo o diagrama de caso de uso e assim, enxergar como irá funcionar o sistema conforme a situação.</w:t>
      </w:r>
      <w:r w:rsidRPr="004D49AD">
        <w:rPr>
          <w:rStyle w:val="eop"/>
          <w:rFonts w:cs="Arial"/>
          <w:shd w:val="clear" w:color="auto" w:fill="FFFFFF"/>
        </w:rPr>
        <w:t> </w:t>
      </w:r>
    </w:p>
    <w:p w14:paraId="3F77CE47" w14:textId="77777777" w:rsidR="00FA6C34" w:rsidRPr="004D49AD" w:rsidRDefault="00336EC2" w:rsidP="00FE7DD6">
      <w:pPr>
        <w:pStyle w:val="Ttulo2"/>
        <w:spacing w:line="360" w:lineRule="auto"/>
        <w:rPr>
          <w:rFonts w:cs="Arial"/>
        </w:rPr>
      </w:pPr>
      <w:bookmarkStart w:id="58" w:name="_Toc106706822"/>
      <w:bookmarkStart w:id="59" w:name="_Toc144101647"/>
      <w:r w:rsidRPr="004D49AD">
        <w:rPr>
          <w:rFonts w:cs="Arial"/>
        </w:rPr>
        <w:lastRenderedPageBreak/>
        <w:t>Diagrama de Casos de Uso</w:t>
      </w:r>
      <w:bookmarkEnd w:id="58"/>
      <w:bookmarkEnd w:id="59"/>
    </w:p>
    <w:p w14:paraId="335EA868" w14:textId="18F11A44" w:rsidR="006B72E8" w:rsidRPr="004D49AD" w:rsidRDefault="006B72E8" w:rsidP="00FE7DD6">
      <w:pPr>
        <w:pStyle w:val="Corpodetexto"/>
        <w:spacing w:line="360" w:lineRule="auto"/>
        <w:ind w:left="0" w:firstLine="720"/>
        <w:jc w:val="both"/>
        <w:rPr>
          <w:rStyle w:val="normaltextrun"/>
          <w:rFonts w:cs="Arial"/>
          <w:shd w:val="clear" w:color="auto" w:fill="FFFFFF"/>
        </w:rPr>
      </w:pPr>
      <w:r w:rsidRPr="004D49AD">
        <w:rPr>
          <w:rStyle w:val="normaltextrun"/>
          <w:rFonts w:cs="Arial"/>
          <w:shd w:val="clear" w:color="auto" w:fill="FFFFFF"/>
        </w:rPr>
        <w:t>O Diagrama de caso de uso é uma ferramenta que usa técnica para modelagem de requisitos onde detalha toda a sequência de eventos de um ator que utiliza um sistema. Ele é composto por atores, elementos que se conversam com o sistema; casos de uso, que são as aplicabilidades desempenhadas no sistema; relacionamentos: associação, comunicação entre um caso de uso e um ator; generalização, dois ou mais atores participam do mesmo conjunto de casos de uso e dependência: extensão, variação no comportamento do caso de uso e inclusão, é atrelada a outros casos de uso; e fronteira do sistema, é uma opção quando se quer definir a área de operação do sistema.</w:t>
      </w:r>
      <w:r w:rsidRPr="004D49AD">
        <w:rPr>
          <w:rStyle w:val="eop"/>
          <w:rFonts w:cs="Arial"/>
          <w:shd w:val="clear" w:color="auto" w:fill="FFFFFF"/>
        </w:rPr>
        <w:t> </w:t>
      </w:r>
    </w:p>
    <w:p w14:paraId="02717131" w14:textId="309B4AE7" w:rsidR="00F147E1" w:rsidRPr="004D49AD" w:rsidRDefault="006B72E8" w:rsidP="00F147E1">
      <w:pPr>
        <w:pStyle w:val="Corpodetexto"/>
        <w:rPr>
          <w:rFonts w:cs="Arial"/>
        </w:rPr>
      </w:pPr>
      <w:r w:rsidRPr="004D49AD">
        <w:rPr>
          <w:rStyle w:val="eop"/>
          <w:rFonts w:cs="Arial"/>
          <w:shd w:val="clear" w:color="auto" w:fill="FFFFFF"/>
        </w:rPr>
        <w:t> </w:t>
      </w:r>
      <w:r w:rsidR="00F147E1"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5E5BB2B" wp14:editId="480FD716">
            <wp:extent cx="4705350" cy="5166659"/>
            <wp:effectExtent l="0" t="0" r="0" b="0"/>
            <wp:docPr id="24780250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250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29" cy="516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7E1" w:rsidRPr="004D49AD">
        <w:rPr>
          <w:rFonts w:cs="Arial"/>
          <w:color w:val="000000"/>
          <w:shd w:val="clear" w:color="auto" w:fill="FFFFFF"/>
        </w:rPr>
        <w:br/>
      </w:r>
    </w:p>
    <w:p w14:paraId="68318D3B" w14:textId="77777777" w:rsidR="00C57877" w:rsidRPr="00FE7DD6" w:rsidRDefault="00C57877" w:rsidP="00FE7DD6">
      <w:pPr>
        <w:pStyle w:val="Ttulo2"/>
        <w:spacing w:line="360" w:lineRule="auto"/>
        <w:rPr>
          <w:rFonts w:cs="Arial"/>
        </w:rPr>
      </w:pPr>
      <w:bookmarkStart w:id="60" w:name="_Toc106706823"/>
      <w:bookmarkStart w:id="61" w:name="_Toc144101648"/>
      <w:r w:rsidRPr="00FE7DD6">
        <w:rPr>
          <w:rFonts w:cs="Arial"/>
        </w:rPr>
        <w:lastRenderedPageBreak/>
        <w:t>Especificação dos Casos de Uso</w:t>
      </w:r>
      <w:bookmarkEnd w:id="60"/>
      <w:bookmarkEnd w:id="61"/>
    </w:p>
    <w:p w14:paraId="1AD94464" w14:textId="2A2B0A4E" w:rsidR="004168C6" w:rsidRPr="00FE7DD6" w:rsidRDefault="004168C6" w:rsidP="00FE7DD6">
      <w:pPr>
        <w:pStyle w:val="Ttulo3"/>
        <w:spacing w:line="360" w:lineRule="auto"/>
        <w:rPr>
          <w:rFonts w:cs="Arial"/>
          <w:b/>
          <w:bCs/>
          <w:i w:val="0"/>
          <w:iCs w:val="0"/>
        </w:rPr>
      </w:pPr>
      <w:r w:rsidRPr="00FE7DD6">
        <w:rPr>
          <w:rFonts w:cs="Arial"/>
          <w:b/>
          <w:bCs/>
          <w:i w:val="0"/>
          <w:iCs w:val="0"/>
        </w:rPr>
        <w:t>Especificação do Caso de Uso -1</w:t>
      </w:r>
    </w:p>
    <w:p w14:paraId="2CEAF3DE" w14:textId="36769524" w:rsidR="00F150C9" w:rsidRPr="00FE7DD6" w:rsidRDefault="00F150C9" w:rsidP="00FE7DD6">
      <w:pPr>
        <w:pStyle w:val="Ttulo3"/>
        <w:numPr>
          <w:ilvl w:val="0"/>
          <w:numId w:val="0"/>
        </w:numPr>
        <w:spacing w:line="360" w:lineRule="auto"/>
        <w:rPr>
          <w:rFonts w:cs="Arial"/>
        </w:rPr>
      </w:pPr>
      <w:r w:rsidRPr="00FE7DD6">
        <w:rPr>
          <w:rFonts w:cs="Arial"/>
          <w:b/>
          <w:bCs/>
        </w:rPr>
        <w:t>CSU</w:t>
      </w:r>
      <w:proofErr w:type="gramStart"/>
      <w:r w:rsidRPr="00FE7DD6">
        <w:rPr>
          <w:rFonts w:cs="Arial"/>
          <w:b/>
          <w:bCs/>
        </w:rPr>
        <w:t>01</w:t>
      </w:r>
      <w:r w:rsidR="00EB0911" w:rsidRPr="00FE7DD6">
        <w:rPr>
          <w:rFonts w:cs="Arial"/>
          <w:b/>
          <w:bCs/>
        </w:rPr>
        <w:t xml:space="preserve"> </w:t>
      </w:r>
      <w:r w:rsidR="00312EFD"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–</w:t>
      </w:r>
      <w:proofErr w:type="gramEnd"/>
      <w:r w:rsidR="00312EFD"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</w:t>
      </w:r>
      <w:r w:rsidR="00EB0911" w:rsidRPr="00FE7DD6">
        <w:rPr>
          <w:rFonts w:cs="Arial"/>
          <w:b/>
          <w:bCs/>
        </w:rPr>
        <w:t xml:space="preserve"> </w:t>
      </w:r>
      <w:r w:rsidR="00EB0911" w:rsidRPr="00FE7DD6">
        <w:rPr>
          <w:rFonts w:cs="Arial"/>
          <w:b/>
          <w:bCs/>
          <w:i w:val="0"/>
          <w:iCs w:val="0"/>
        </w:rPr>
        <w:t>Visualizar Calendário de Vacinas</w:t>
      </w:r>
      <w:r w:rsidRPr="00FE7DD6">
        <w:rPr>
          <w:rFonts w:cs="Arial"/>
        </w:rPr>
        <w:t xml:space="preserve"> </w:t>
      </w:r>
    </w:p>
    <w:p w14:paraId="1D7BF20C" w14:textId="30E86825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Visitante usa o Sistema para visualizar o calendário de vacinas.</w:t>
      </w:r>
      <w:r w:rsidRPr="00FE7DD6">
        <w:rPr>
          <w:rFonts w:ascii="Arial" w:hAnsi="Arial" w:cs="Arial"/>
        </w:rPr>
        <w:br/>
      </w:r>
      <w:r w:rsidRPr="00FE7DD6">
        <w:rPr>
          <w:rStyle w:val="normaltextrun"/>
          <w:rFonts w:ascii="Arial" w:hAnsi="Arial" w:cs="Arial"/>
        </w:rPr>
        <w:t>Ator Primário: Visitante.</w:t>
      </w:r>
      <w:r w:rsidRPr="00FE7DD6">
        <w:rPr>
          <w:rStyle w:val="eop"/>
          <w:rFonts w:ascii="Arial" w:hAnsi="Arial" w:cs="Arial"/>
        </w:rPr>
        <w:t> </w:t>
      </w:r>
    </w:p>
    <w:p w14:paraId="27BED06F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Fluxo Principal: Visitante solicita a visualização do calendário de vacinas. O Sistema exibe uma página com o calendário de vacina.</w:t>
      </w:r>
      <w:r w:rsidRPr="00FE7DD6">
        <w:rPr>
          <w:rStyle w:val="eop"/>
          <w:rFonts w:ascii="Arial" w:hAnsi="Arial" w:cs="Arial"/>
        </w:rPr>
        <w:t> </w:t>
      </w:r>
    </w:p>
    <w:p w14:paraId="341E7D30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7A87742" w14:textId="025649B5" w:rsidR="008500EB" w:rsidRPr="00FE7DD6" w:rsidRDefault="00EB0911" w:rsidP="00FE7DD6">
      <w:pPr>
        <w:pStyle w:val="Ttulo3"/>
        <w:numPr>
          <w:ilvl w:val="0"/>
          <w:numId w:val="0"/>
        </w:numPr>
        <w:spacing w:line="360" w:lineRule="auto"/>
        <w:rPr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</w:pPr>
      <w:r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>CSU</w:t>
      </w:r>
      <w:proofErr w:type="gramStart"/>
      <w:r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02 </w:t>
      </w:r>
      <w:r w:rsidR="00312EFD"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–</w:t>
      </w:r>
      <w:proofErr w:type="gramEnd"/>
      <w:r w:rsidR="00312EFD"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</w:t>
      </w:r>
      <w:r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Visualizar Notícias sobre Campanhas Vacinais</w:t>
      </w:r>
    </w:p>
    <w:p w14:paraId="7A9D8DF7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Visitante usa o Sistema para visualizar notícias sobre campanhas vacinais.</w:t>
      </w:r>
      <w:r w:rsidRPr="00FE7DD6">
        <w:rPr>
          <w:rStyle w:val="eop"/>
          <w:rFonts w:ascii="Arial" w:hAnsi="Arial" w:cs="Arial"/>
        </w:rPr>
        <w:t> </w:t>
      </w:r>
    </w:p>
    <w:p w14:paraId="2D4AB19D" w14:textId="68F7845B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Ator Primário: Visitante.</w:t>
      </w:r>
      <w:r w:rsidRPr="00FE7DD6">
        <w:rPr>
          <w:rStyle w:val="eop"/>
          <w:rFonts w:ascii="Arial" w:hAnsi="Arial" w:cs="Arial"/>
        </w:rPr>
        <w:t> </w:t>
      </w:r>
    </w:p>
    <w:p w14:paraId="258C93F3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Principal: Visitante solicita a visualização de notícias sobre campanhas vacinais. O Sistema exibe uma página com uma grade de notícias sobre campanhas vacinais.</w:t>
      </w:r>
      <w:r w:rsidRPr="00FE7DD6">
        <w:rPr>
          <w:rStyle w:val="eop"/>
          <w:rFonts w:ascii="Arial" w:hAnsi="Arial" w:cs="Arial"/>
        </w:rPr>
        <w:t> </w:t>
      </w:r>
    </w:p>
    <w:p w14:paraId="016328C5" w14:textId="77777777" w:rsidR="008500EB" w:rsidRPr="00FE7DD6" w:rsidRDefault="008500EB" w:rsidP="00FE7DD6">
      <w:pPr>
        <w:spacing w:line="360" w:lineRule="auto"/>
        <w:rPr>
          <w:rFonts w:cs="Arial"/>
        </w:rPr>
      </w:pPr>
    </w:p>
    <w:p w14:paraId="57A84922" w14:textId="669FB30A" w:rsidR="00F150C9" w:rsidRPr="00FE7DD6" w:rsidRDefault="00EB0911" w:rsidP="00FE7DD6">
      <w:pPr>
        <w:pStyle w:val="Ttulo3"/>
        <w:numPr>
          <w:ilvl w:val="0"/>
          <w:numId w:val="0"/>
        </w:numPr>
        <w:spacing w:line="360" w:lineRule="auto"/>
        <w:rPr>
          <w:rStyle w:val="eop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</w:pPr>
      <w:r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>CSU03</w:t>
      </w:r>
      <w:r w:rsidR="00312EFD"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 xml:space="preserve"> – </w:t>
      </w:r>
      <w:r w:rsidRPr="00FE7DD6">
        <w:rPr>
          <w:rStyle w:val="normaltextrun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>Visualizar Página Sobre Vacinas</w:t>
      </w:r>
      <w:r w:rsidR="004168C6" w:rsidRPr="00FE7DD6">
        <w:rPr>
          <w:rStyle w:val="eop"/>
          <w:rFonts w:cs="Arial"/>
          <w:b/>
          <w:bCs/>
          <w:i w:val="0"/>
          <w:iCs w:val="0"/>
          <w:color w:val="000000"/>
          <w:szCs w:val="28"/>
          <w:shd w:val="clear" w:color="auto" w:fill="FFFFFF"/>
        </w:rPr>
        <w:t> </w:t>
      </w:r>
    </w:p>
    <w:p w14:paraId="06AAEC02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Visitante usa o Sistema para visualizar página contendo informações acerca das vacinas registradas.</w:t>
      </w:r>
      <w:r w:rsidRPr="00FE7DD6">
        <w:rPr>
          <w:rStyle w:val="eop"/>
          <w:rFonts w:ascii="Arial" w:hAnsi="Arial" w:cs="Arial"/>
        </w:rPr>
        <w:t> </w:t>
      </w:r>
    </w:p>
    <w:p w14:paraId="70E542DD" w14:textId="56293A35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Ator Primário: Visitante.</w:t>
      </w:r>
      <w:r w:rsidRPr="00FE7DD6">
        <w:rPr>
          <w:rStyle w:val="eop"/>
          <w:rFonts w:ascii="Arial" w:hAnsi="Arial" w:cs="Arial"/>
        </w:rPr>
        <w:t> </w:t>
      </w:r>
    </w:p>
    <w:p w14:paraId="264311AC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Fluxo Principal: Visitante solicita a visualização de informações sobre as vacinas. O Sistema exibe uma página contendo uma grade de informações e curiosidades acerca das vacinas.</w:t>
      </w:r>
      <w:r w:rsidRPr="00FE7DD6">
        <w:rPr>
          <w:rStyle w:val="eop"/>
          <w:rFonts w:ascii="Arial" w:hAnsi="Arial" w:cs="Arial"/>
        </w:rPr>
        <w:t> </w:t>
      </w:r>
    </w:p>
    <w:p w14:paraId="4AFA0E6D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0B3A5875" w14:textId="1E366178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CSU04</w:t>
      </w:r>
      <w:r w:rsidR="00312EFD"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–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 Visualizar Vacinas a Serem Tomadas </w:t>
      </w:r>
    </w:p>
    <w:p w14:paraId="5E85AC09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Visitante insere dados pessoais para visualizar vacinas a serem tomadas.</w:t>
      </w:r>
    </w:p>
    <w:p w14:paraId="3917F666" w14:textId="0BD79B6B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Ator Primário:</w:t>
      </w:r>
      <w:r w:rsidRPr="00FE7DD6">
        <w:rPr>
          <w:rStyle w:val="normaltextrun"/>
          <w:rFonts w:ascii="Arial" w:hAnsi="Arial" w:cs="Arial"/>
          <w:b/>
          <w:bCs/>
        </w:rPr>
        <w:t xml:space="preserve"> </w:t>
      </w:r>
      <w:r w:rsidRPr="00FE7DD6">
        <w:rPr>
          <w:rStyle w:val="normaltextrun"/>
          <w:rFonts w:ascii="Arial" w:hAnsi="Arial" w:cs="Arial"/>
        </w:rPr>
        <w:t>Visitante.</w:t>
      </w:r>
    </w:p>
    <w:p w14:paraId="2D2FC1E7" w14:textId="453FFC68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lastRenderedPageBreak/>
        <w:t>Fluxo Principal: Visitante insere nome, idade e gênero na consulta rápida de vacinas a serem tomadas e o sistema as exibe de acordo com os dados fornecidos.</w:t>
      </w:r>
      <w:r w:rsidRPr="00FE7DD6">
        <w:rPr>
          <w:rStyle w:val="eop"/>
          <w:rFonts w:ascii="Arial" w:hAnsi="Arial" w:cs="Arial"/>
        </w:rPr>
        <w:t> </w:t>
      </w:r>
    </w:p>
    <w:p w14:paraId="1C2E8BEB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Fluxo de Exceção: Visitante insere algum campo em branco ou o tipo de incorreto de dado e o Sistema alerta sobre o ocorrido e pede novamente a inserção dos dados.</w:t>
      </w:r>
      <w:r w:rsidRPr="00FE7DD6">
        <w:rPr>
          <w:rStyle w:val="eop"/>
          <w:rFonts w:ascii="Arial" w:hAnsi="Arial" w:cs="Arial"/>
        </w:rPr>
        <w:t> </w:t>
      </w:r>
    </w:p>
    <w:p w14:paraId="55D06114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518736E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CSU05 – Visualizar Página do Mascote </w:t>
      </w:r>
    </w:p>
    <w:p w14:paraId="63F6E717" w14:textId="5E47179B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 xml:space="preserve">Descrição: Visitante usa sistema para solicitar página </w:t>
      </w:r>
      <w:proofErr w:type="gramStart"/>
      <w:r w:rsidRPr="00FE7DD6">
        <w:rPr>
          <w:rStyle w:val="normaltextrun"/>
          <w:rFonts w:ascii="Arial" w:hAnsi="Arial" w:cs="Arial"/>
        </w:rPr>
        <w:t>do</w:t>
      </w:r>
      <w:r w:rsidR="00312EFD" w:rsidRPr="00FE7DD6">
        <w:rPr>
          <w:rStyle w:val="normaltextrun"/>
          <w:rFonts w:ascii="Arial" w:hAnsi="Arial" w:cs="Arial"/>
        </w:rPr>
        <w:t xml:space="preserve"> </w:t>
      </w:r>
      <w:r w:rsidRPr="00FE7DD6">
        <w:rPr>
          <w:rStyle w:val="normaltextrun"/>
          <w:rFonts w:ascii="Arial" w:hAnsi="Arial" w:cs="Arial"/>
        </w:rPr>
        <w:t>mascote</w:t>
      </w:r>
      <w:proofErr w:type="gramEnd"/>
      <w:r w:rsidRPr="00FE7DD6">
        <w:rPr>
          <w:rStyle w:val="normaltextrun"/>
          <w:rFonts w:ascii="Arial" w:hAnsi="Arial" w:cs="Arial"/>
        </w:rPr>
        <w:t>.</w:t>
      </w:r>
      <w:r w:rsidRPr="00FE7DD6">
        <w:rPr>
          <w:rStyle w:val="eop"/>
          <w:rFonts w:ascii="Arial" w:hAnsi="Arial" w:cs="Arial"/>
        </w:rPr>
        <w:t> </w:t>
      </w:r>
      <w:r w:rsidRPr="00FE7DD6">
        <w:rPr>
          <w:rFonts w:ascii="Arial" w:hAnsi="Arial" w:cs="Arial"/>
        </w:rPr>
        <w:br/>
      </w:r>
      <w:r w:rsidRPr="00FE7DD6">
        <w:rPr>
          <w:rStyle w:val="normaltextrun"/>
          <w:rFonts w:ascii="Arial" w:hAnsi="Arial" w:cs="Arial"/>
        </w:rPr>
        <w:t>Ator Primário:</w:t>
      </w:r>
      <w:r w:rsidRPr="00FE7DD6">
        <w:rPr>
          <w:rStyle w:val="normaltextrun"/>
          <w:rFonts w:ascii="Arial" w:hAnsi="Arial" w:cs="Arial"/>
          <w:b/>
          <w:bCs/>
        </w:rPr>
        <w:t xml:space="preserve"> </w:t>
      </w:r>
      <w:r w:rsidRPr="00FE7DD6">
        <w:rPr>
          <w:rStyle w:val="normaltextrun"/>
          <w:rFonts w:ascii="Arial" w:hAnsi="Arial" w:cs="Arial"/>
        </w:rPr>
        <w:t>Visitante.</w:t>
      </w:r>
      <w:r w:rsidRPr="00FE7DD6">
        <w:rPr>
          <w:rStyle w:val="eop"/>
          <w:rFonts w:ascii="Arial" w:hAnsi="Arial" w:cs="Arial"/>
        </w:rPr>
        <w:t> </w:t>
      </w:r>
    </w:p>
    <w:p w14:paraId="120C389F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 xml:space="preserve">Fluxo Principal: Visitante solicita a visualização de informações sobre </w:t>
      </w:r>
      <w:proofErr w:type="gramStart"/>
      <w:r w:rsidRPr="00FE7DD6">
        <w:rPr>
          <w:rStyle w:val="normaltextrun"/>
          <w:rFonts w:ascii="Arial" w:hAnsi="Arial" w:cs="Arial"/>
        </w:rPr>
        <w:t>o mascote</w:t>
      </w:r>
      <w:proofErr w:type="gramEnd"/>
      <w:r w:rsidRPr="00FE7DD6">
        <w:rPr>
          <w:rStyle w:val="normaltextrun"/>
          <w:rFonts w:ascii="Arial" w:hAnsi="Arial" w:cs="Arial"/>
        </w:rPr>
        <w:t xml:space="preserve">. Sistema exibe a página </w:t>
      </w:r>
      <w:proofErr w:type="gramStart"/>
      <w:r w:rsidRPr="00FE7DD6">
        <w:rPr>
          <w:rStyle w:val="normaltextrun"/>
          <w:rFonts w:ascii="Arial" w:hAnsi="Arial" w:cs="Arial"/>
        </w:rPr>
        <w:t>do mascote</w:t>
      </w:r>
      <w:proofErr w:type="gramEnd"/>
      <w:r w:rsidRPr="00FE7DD6">
        <w:rPr>
          <w:rStyle w:val="normaltextrun"/>
          <w:rFonts w:ascii="Arial" w:hAnsi="Arial" w:cs="Arial"/>
        </w:rPr>
        <w:t>.</w:t>
      </w:r>
      <w:r w:rsidRPr="00FE7DD6">
        <w:rPr>
          <w:rStyle w:val="eop"/>
          <w:rFonts w:ascii="Arial" w:hAnsi="Arial" w:cs="Arial"/>
        </w:rPr>
        <w:t> </w:t>
      </w:r>
    </w:p>
    <w:p w14:paraId="34E7EF1D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9CF4CD3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CSU06 – Realizar Cadastro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14:paraId="5F221A9A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Sumário: Usuário usa o sistema para realizar seu cadastro.</w:t>
      </w:r>
      <w:r w:rsidRPr="00FE7DD6">
        <w:rPr>
          <w:rStyle w:val="eop"/>
          <w:rFonts w:ascii="Arial" w:hAnsi="Arial" w:cs="Arial"/>
        </w:rPr>
        <w:t> </w:t>
      </w:r>
    </w:p>
    <w:p w14:paraId="3A63713E" w14:textId="41E5E82C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scxw162679011"/>
          <w:rFonts w:ascii="Arial" w:hAnsi="Arial" w:cs="Arial"/>
        </w:rPr>
        <w:t> </w:t>
      </w:r>
      <w:r w:rsidRPr="00FE7DD6">
        <w:rPr>
          <w:rStyle w:val="normaltextrun"/>
          <w:rFonts w:ascii="Arial" w:hAnsi="Arial" w:cs="Arial"/>
        </w:rPr>
        <w:t>Ator Primário: Usuário.</w:t>
      </w:r>
      <w:r w:rsidRPr="00FE7DD6">
        <w:rPr>
          <w:rStyle w:val="eop"/>
          <w:rFonts w:ascii="Arial" w:hAnsi="Arial" w:cs="Arial"/>
        </w:rPr>
        <w:t> </w:t>
      </w:r>
    </w:p>
    <w:p w14:paraId="7C1321C4" w14:textId="2FC8BF59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FE7DD6">
        <w:rPr>
          <w:rStyle w:val="eop"/>
          <w:rFonts w:ascii="Arial" w:hAnsi="Arial" w:cs="Arial"/>
        </w:rPr>
        <w:t> </w:t>
      </w:r>
      <w:r w:rsidRPr="00FE7DD6">
        <w:rPr>
          <w:rStyle w:val="eop"/>
          <w:rFonts w:ascii="Arial" w:hAnsi="Arial" w:cs="Arial"/>
        </w:rPr>
        <w:tab/>
      </w:r>
      <w:r w:rsidRPr="00FE7DD6">
        <w:rPr>
          <w:rStyle w:val="normaltextrun"/>
          <w:rFonts w:ascii="Arial" w:hAnsi="Arial" w:cs="Arial"/>
        </w:rPr>
        <w:t>Fluxo Principal: Usuário solicita cadastro no Sistema, que o direciona para página de cadastro. Usuário preenche os campos de nome (completo), endereço, RG, data de nascimento, e-mail e senha. Sistema coleta os dados e cadastra o Usuário.</w:t>
      </w:r>
    </w:p>
    <w:p w14:paraId="6E642349" w14:textId="774CA2E9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de Exceção: Usuário preenche incorretamente um campo do cadastro com tipo de dado indevido ou em branco. O Sistema solicita para que ele preencha novamente o campo em questão.</w:t>
      </w:r>
      <w:r w:rsidRPr="00FE7DD6">
        <w:rPr>
          <w:rStyle w:val="eop"/>
          <w:rFonts w:ascii="Arial" w:hAnsi="Arial" w:cs="Arial"/>
        </w:rPr>
        <w:t> </w:t>
      </w:r>
    </w:p>
    <w:p w14:paraId="12AA96DE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Pós-condições: Usuário é cadastrado no banco de dados do sistema.</w:t>
      </w:r>
      <w:r w:rsidRPr="00FE7DD6">
        <w:rPr>
          <w:rStyle w:val="eop"/>
          <w:rFonts w:ascii="Arial" w:hAnsi="Arial" w:cs="Arial"/>
        </w:rPr>
        <w:t> </w:t>
      </w:r>
    </w:p>
    <w:p w14:paraId="7708D7F4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0C81FED8" w14:textId="21A01A04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CSU07 – Cancelar Cadastro</w:t>
      </w:r>
    </w:p>
    <w:p w14:paraId="53411BAE" w14:textId="7494F6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Descrição: Usuário cancela cadastro do Sistema.</w:t>
      </w:r>
      <w:r w:rsidRPr="00FE7DD6">
        <w:rPr>
          <w:rStyle w:val="eop"/>
          <w:rFonts w:ascii="Arial" w:hAnsi="Arial" w:cs="Arial"/>
        </w:rPr>
        <w:t> </w:t>
      </w:r>
      <w:r w:rsidRPr="00FE7DD6">
        <w:rPr>
          <w:rFonts w:ascii="Arial" w:hAnsi="Arial" w:cs="Arial"/>
        </w:rPr>
        <w:br/>
      </w:r>
      <w:r w:rsidRPr="00FE7DD6">
        <w:rPr>
          <w:rStyle w:val="normaltextrun"/>
          <w:rFonts w:ascii="Arial" w:hAnsi="Arial" w:cs="Arial"/>
        </w:rPr>
        <w:t>Ator Primário: Usuário.</w:t>
      </w:r>
      <w:r w:rsidRPr="00FE7DD6">
        <w:rPr>
          <w:rStyle w:val="eop"/>
          <w:rFonts w:ascii="Arial" w:hAnsi="Arial" w:cs="Arial"/>
        </w:rPr>
        <w:t> </w:t>
      </w:r>
    </w:p>
    <w:p w14:paraId="03CFB8D5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Pré-condições: Usuário está identificado pelo Sistema.</w:t>
      </w:r>
      <w:r w:rsidRPr="00FE7DD6">
        <w:rPr>
          <w:rStyle w:val="eop"/>
          <w:rFonts w:ascii="Arial" w:hAnsi="Arial" w:cs="Arial"/>
        </w:rPr>
        <w:t> </w:t>
      </w:r>
    </w:p>
    <w:p w14:paraId="410B9723" w14:textId="50B38891" w:rsidR="00EB0911" w:rsidRPr="00FE7DD6" w:rsidRDefault="00EB0911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eop"/>
          <w:rFonts w:ascii="Arial" w:hAnsi="Arial" w:cs="Arial"/>
        </w:rPr>
        <w:t> </w:t>
      </w:r>
      <w:r w:rsidR="00312EFD" w:rsidRPr="00FE7DD6">
        <w:rPr>
          <w:rStyle w:val="eop"/>
          <w:rFonts w:ascii="Arial" w:hAnsi="Arial" w:cs="Arial"/>
        </w:rPr>
        <w:tab/>
      </w:r>
      <w:r w:rsidRPr="00FE7DD6">
        <w:rPr>
          <w:rStyle w:val="normaltextrun"/>
          <w:rFonts w:ascii="Arial" w:hAnsi="Arial" w:cs="Arial"/>
        </w:rPr>
        <w:t>Fluxo Principal: Usuário solicita a remoção do seu cadastro no Sistema. O Sistema inquire se ele tem certeza, e o Usuário responde afirmativamente.</w:t>
      </w:r>
      <w:r w:rsidRPr="00FE7DD6">
        <w:rPr>
          <w:rStyle w:val="eop"/>
          <w:rFonts w:ascii="Arial" w:hAnsi="Arial" w:cs="Arial"/>
        </w:rPr>
        <w:t> </w:t>
      </w:r>
    </w:p>
    <w:p w14:paraId="74B1E371" w14:textId="77777777" w:rsidR="00EB0911" w:rsidRPr="00FE7DD6" w:rsidRDefault="00EB0911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Pós-condições: Dados do usuário são removidos do banco de dados.</w:t>
      </w:r>
      <w:r w:rsidRPr="00FE7DD6">
        <w:rPr>
          <w:rStyle w:val="eop"/>
          <w:rFonts w:ascii="Arial" w:hAnsi="Arial" w:cs="Arial"/>
        </w:rPr>
        <w:t> </w:t>
      </w:r>
    </w:p>
    <w:p w14:paraId="515F1485" w14:textId="77777777" w:rsidR="004168C6" w:rsidRPr="00FE7DD6" w:rsidRDefault="004168C6" w:rsidP="00FE7DD6">
      <w:pPr>
        <w:spacing w:line="360" w:lineRule="auto"/>
        <w:rPr>
          <w:rFonts w:cs="Arial"/>
        </w:rPr>
      </w:pPr>
    </w:p>
    <w:p w14:paraId="5654A267" w14:textId="77777777" w:rsidR="004740FB" w:rsidRPr="00FE7DD6" w:rsidRDefault="004740FB" w:rsidP="00FE7DD6">
      <w:pPr>
        <w:spacing w:line="360" w:lineRule="auto"/>
        <w:rPr>
          <w:rFonts w:cs="Arial"/>
        </w:rPr>
      </w:pPr>
    </w:p>
    <w:p w14:paraId="47DF9D16" w14:textId="77777777" w:rsidR="004740FB" w:rsidRPr="00FE7DD6" w:rsidRDefault="004740FB" w:rsidP="00FE7DD6">
      <w:pPr>
        <w:spacing w:line="360" w:lineRule="auto"/>
        <w:rPr>
          <w:rFonts w:cs="Arial"/>
        </w:rPr>
      </w:pPr>
    </w:p>
    <w:p w14:paraId="54475798" w14:textId="77777777" w:rsidR="00312EFD" w:rsidRPr="00FE7DD6" w:rsidRDefault="00312EFD" w:rsidP="00FE7DD6">
      <w:pPr>
        <w:spacing w:line="360" w:lineRule="auto"/>
        <w:rPr>
          <w:rFonts w:cs="Arial"/>
        </w:rPr>
      </w:pPr>
    </w:p>
    <w:p w14:paraId="45580858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CSU08</w:t>
      </w:r>
      <w:r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– 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Atualizar Cadastro  </w:t>
      </w:r>
    </w:p>
    <w:p w14:paraId="6C805C55" w14:textId="12F12C4B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Usuário usa o Sistema para atualizar seu cadastro.</w:t>
      </w:r>
      <w:r w:rsidRPr="00FE7DD6">
        <w:rPr>
          <w:rFonts w:ascii="Arial" w:hAnsi="Arial" w:cs="Arial"/>
        </w:rPr>
        <w:br/>
      </w:r>
      <w:r w:rsidRPr="00FE7DD6">
        <w:rPr>
          <w:rStyle w:val="normaltextrun"/>
          <w:rFonts w:ascii="Arial" w:hAnsi="Arial" w:cs="Arial"/>
        </w:rPr>
        <w:t>Ator Primário: Administrador.</w:t>
      </w:r>
      <w:r w:rsidRPr="00FE7DD6">
        <w:rPr>
          <w:rStyle w:val="eop"/>
          <w:rFonts w:ascii="Arial" w:hAnsi="Arial" w:cs="Arial"/>
        </w:rPr>
        <w:t> </w:t>
      </w:r>
    </w:p>
    <w:p w14:paraId="5060DB88" w14:textId="2E8420D9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eop"/>
          <w:rFonts w:ascii="Arial" w:hAnsi="Arial" w:cs="Arial"/>
        </w:rPr>
        <w:t> </w:t>
      </w:r>
      <w:r w:rsidRPr="00FE7DD6">
        <w:rPr>
          <w:rStyle w:val="eop"/>
          <w:rFonts w:ascii="Arial" w:hAnsi="Arial" w:cs="Arial"/>
        </w:rPr>
        <w:tab/>
      </w:r>
      <w:r w:rsidRPr="00FE7DD6">
        <w:rPr>
          <w:rStyle w:val="normaltextrun"/>
          <w:rFonts w:ascii="Arial" w:hAnsi="Arial" w:cs="Arial"/>
        </w:rPr>
        <w:t>Pré-condições: Usuário está identificado pelo Sistema.</w:t>
      </w:r>
      <w:r w:rsidRPr="00FE7DD6">
        <w:rPr>
          <w:rStyle w:val="eop"/>
          <w:rFonts w:ascii="Arial" w:hAnsi="Arial" w:cs="Arial"/>
        </w:rPr>
        <w:t> </w:t>
      </w:r>
    </w:p>
    <w:p w14:paraId="69A54D89" w14:textId="65138EF9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Principal: Usuário solicita a atualização do seu cadastro no Sistema, que exibe os campos de cadastro, estes que sobrescreverão o cadastro anterior.</w:t>
      </w:r>
      <w:r w:rsidRPr="00FE7DD6">
        <w:rPr>
          <w:rStyle w:val="eop"/>
          <w:rFonts w:ascii="Arial" w:hAnsi="Arial" w:cs="Arial"/>
        </w:rPr>
        <w:t> </w:t>
      </w:r>
    </w:p>
    <w:p w14:paraId="0FB5A8C9" w14:textId="7C0616E5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Pós-condições: Dados do usuário são alterados no banco de dados.</w:t>
      </w:r>
    </w:p>
    <w:p w14:paraId="4C09B3FC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</w:rPr>
      </w:pPr>
    </w:p>
    <w:p w14:paraId="6A51D2F8" w14:textId="7DA1C71E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CSU09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</w:rPr>
        <w:t xml:space="preserve"> </w:t>
      </w:r>
      <w:r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–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 Atualizar Notícias Sobre Calendários de Vacinação</w:t>
      </w:r>
    </w:p>
    <w:p w14:paraId="5FDCD50B" w14:textId="71BD5EA4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Descrição: Administrador usa o Sistema para atualizar calendários de vacinação.</w:t>
      </w:r>
      <w:r w:rsidRPr="00FE7DD6">
        <w:rPr>
          <w:rStyle w:val="eop"/>
          <w:rFonts w:ascii="Arial" w:hAnsi="Arial" w:cs="Arial"/>
        </w:rPr>
        <w:t> </w:t>
      </w:r>
      <w:r w:rsidRPr="00FE7DD6">
        <w:rPr>
          <w:rFonts w:ascii="Arial" w:hAnsi="Arial" w:cs="Arial"/>
        </w:rPr>
        <w:br/>
      </w:r>
      <w:r w:rsidRPr="00FE7DD6">
        <w:rPr>
          <w:rStyle w:val="normaltextrun"/>
          <w:rFonts w:ascii="Arial" w:hAnsi="Arial" w:cs="Arial"/>
        </w:rPr>
        <w:t>Ator Primário: Administrador.</w:t>
      </w:r>
      <w:r w:rsidRPr="00FE7DD6">
        <w:rPr>
          <w:rStyle w:val="eop"/>
          <w:rFonts w:ascii="Arial" w:hAnsi="Arial" w:cs="Arial"/>
        </w:rPr>
        <w:t> </w:t>
      </w:r>
    </w:p>
    <w:p w14:paraId="508D30CA" w14:textId="4A6A3762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Pré-condições: Administrador está identificado pelo Sistema.</w:t>
      </w:r>
      <w:r w:rsidRPr="00FE7DD6">
        <w:rPr>
          <w:rStyle w:val="eop"/>
          <w:rFonts w:ascii="Arial" w:hAnsi="Arial" w:cs="Arial"/>
        </w:rPr>
        <w:t> </w:t>
      </w:r>
    </w:p>
    <w:p w14:paraId="2EA0ECFB" w14:textId="6E62F2F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Principal: Administrador solicita a atualização de calendários de vacinação. Sistema fornece os calendários sujeitas à alteração. Administrador insere informações e o calendário é atualizado.</w:t>
      </w:r>
      <w:r w:rsidRPr="00FE7DD6">
        <w:rPr>
          <w:rStyle w:val="eop"/>
          <w:rFonts w:ascii="Arial" w:hAnsi="Arial" w:cs="Arial"/>
        </w:rPr>
        <w:t> </w:t>
      </w:r>
    </w:p>
    <w:p w14:paraId="4812484E" w14:textId="006CAAB0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Pós-condições: Calendário de vacinação é alterado no Sistema.</w:t>
      </w:r>
    </w:p>
    <w:p w14:paraId="27C94E24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rFonts w:ascii="Arial" w:hAnsi="Arial" w:cs="Arial"/>
        </w:rPr>
      </w:pPr>
    </w:p>
    <w:p w14:paraId="152F440C" w14:textId="00D180E0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CSU10 </w:t>
      </w:r>
      <w:r w:rsidRPr="00FE7DD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–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 xml:space="preserve"> Atualizar Notícias Sobre Campanhas</w:t>
      </w:r>
      <w:r w:rsidRPr="00FE7DD6">
        <w:rPr>
          <w:rStyle w:val="normaltextrun"/>
          <w:rFonts w:ascii="Arial" w:hAnsi="Arial" w:cs="Arial"/>
          <w:sz w:val="28"/>
          <w:szCs w:val="28"/>
        </w:rPr>
        <w:t xml:space="preserve"> 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Vacinais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hd w:val="clear" w:color="auto" w:fill="FFFFFF"/>
          <w:lang w:eastAsia="en-US"/>
        </w:rPr>
        <w:t> </w:t>
      </w:r>
    </w:p>
    <w:p w14:paraId="7E83022B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Administrador usa o Sistema para atualizar notícias sobre campanhas vacinais.</w:t>
      </w:r>
      <w:r w:rsidRPr="00FE7DD6">
        <w:rPr>
          <w:rStyle w:val="eop"/>
          <w:rFonts w:ascii="Arial" w:hAnsi="Arial" w:cs="Arial"/>
        </w:rPr>
        <w:t> </w:t>
      </w:r>
    </w:p>
    <w:p w14:paraId="4C07D402" w14:textId="5F6D2E91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Ator Primário: Administrador.</w:t>
      </w:r>
      <w:r w:rsidRPr="00FE7DD6">
        <w:rPr>
          <w:rStyle w:val="eop"/>
          <w:rFonts w:ascii="Arial" w:hAnsi="Arial" w:cs="Arial"/>
        </w:rPr>
        <w:t> </w:t>
      </w:r>
    </w:p>
    <w:p w14:paraId="066AE30B" w14:textId="75CA0AEC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Pré-condições: Administrador está identificado pelo Sistema.</w:t>
      </w:r>
      <w:r w:rsidRPr="00FE7DD6">
        <w:rPr>
          <w:rStyle w:val="eop"/>
          <w:rFonts w:ascii="Arial" w:hAnsi="Arial" w:cs="Arial"/>
        </w:rPr>
        <w:t> </w:t>
      </w:r>
    </w:p>
    <w:p w14:paraId="621137FD" w14:textId="4346FAF0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Principal: Administrador solicita a atualização de campanhas vacinais. Sistema fornece as notícias sujeitas à alteração. Administrador insere informações e a notícia é atualizada.</w:t>
      </w:r>
      <w:r w:rsidRPr="00FE7DD6">
        <w:rPr>
          <w:rStyle w:val="eop"/>
          <w:rFonts w:ascii="Arial" w:hAnsi="Arial" w:cs="Arial"/>
        </w:rPr>
        <w:t> </w:t>
      </w:r>
    </w:p>
    <w:p w14:paraId="499DCB0A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Pós-condições: Notícia de campanha de vacinação é alterada no Sistema.</w:t>
      </w:r>
      <w:r w:rsidRPr="00FE7DD6">
        <w:rPr>
          <w:rStyle w:val="eop"/>
          <w:rFonts w:ascii="Arial" w:hAnsi="Arial" w:cs="Arial"/>
        </w:rPr>
        <w:t> </w:t>
      </w:r>
    </w:p>
    <w:p w14:paraId="45830836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eop"/>
          <w:rFonts w:ascii="Arial" w:hAnsi="Arial" w:cs="Arial"/>
        </w:rPr>
        <w:t> </w:t>
      </w:r>
    </w:p>
    <w:p w14:paraId="4EDEE7B1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eop"/>
          <w:rFonts w:ascii="Arial" w:hAnsi="Arial" w:cs="Arial"/>
        </w:rPr>
        <w:t> </w:t>
      </w:r>
    </w:p>
    <w:p w14:paraId="77FCCDA8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6A64AC69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419173D8" w14:textId="77777777" w:rsidR="00F06657" w:rsidRPr="00FE7DD6" w:rsidRDefault="00F06657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</w:p>
    <w:p w14:paraId="685FA12A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28E641F7" w14:textId="79F30B83" w:rsidR="00312EFD" w:rsidRPr="00FE7DD6" w:rsidRDefault="00312EFD" w:rsidP="00FE7DD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</w:pP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z w:val="28"/>
          <w:szCs w:val="28"/>
          <w:shd w:val="clear" w:color="auto" w:fill="FFFFFF"/>
          <w:lang w:eastAsia="en-US"/>
        </w:rPr>
        <w:t>CSU11 – Adicionar Vacinas</w:t>
      </w:r>
      <w:r w:rsidRPr="00FE7DD6">
        <w:rPr>
          <w:rStyle w:val="normaltextrun"/>
          <w:rFonts w:ascii="Arial" w:hAnsi="Arial" w:cs="Arial"/>
          <w:b/>
          <w:bCs/>
          <w:snapToGrid w:val="0"/>
          <w:color w:val="000000"/>
          <w:shd w:val="clear" w:color="auto" w:fill="FFFFFF"/>
          <w:lang w:eastAsia="en-US"/>
        </w:rPr>
        <w:t> </w:t>
      </w:r>
    </w:p>
    <w:p w14:paraId="78F3A354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Descrição: Administrador usa o Sistema para adicionar novas vacinas para consulta.</w:t>
      </w:r>
      <w:r w:rsidRPr="00FE7DD6">
        <w:rPr>
          <w:rStyle w:val="eop"/>
          <w:rFonts w:ascii="Arial" w:hAnsi="Arial" w:cs="Arial"/>
        </w:rPr>
        <w:t> </w:t>
      </w:r>
    </w:p>
    <w:p w14:paraId="7423CF35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Ator Primário: Administrador.</w:t>
      </w:r>
      <w:r w:rsidRPr="00FE7DD6">
        <w:rPr>
          <w:rStyle w:val="eop"/>
          <w:rFonts w:ascii="Arial" w:hAnsi="Arial" w:cs="Arial"/>
        </w:rPr>
        <w:t> </w:t>
      </w:r>
    </w:p>
    <w:p w14:paraId="44757665" w14:textId="1E92ECB3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Pré-condições: Administrador está identificado pelo Sistema.</w:t>
      </w:r>
      <w:r w:rsidRPr="00FE7DD6">
        <w:rPr>
          <w:rStyle w:val="eop"/>
          <w:rFonts w:ascii="Arial" w:hAnsi="Arial" w:cs="Arial"/>
        </w:rPr>
        <w:t> </w:t>
      </w:r>
    </w:p>
    <w:p w14:paraId="1BFA7CE0" w14:textId="69078635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Principal: Administrador solicita a adição de novas vacinas. Sistema exibe a página de adição de vacinas com os campos de foto, nome e descrição. Administrador insere informações e a vacina é adicionada ao Sistema.</w:t>
      </w:r>
      <w:r w:rsidRPr="00FE7DD6">
        <w:rPr>
          <w:rStyle w:val="eop"/>
          <w:rFonts w:ascii="Arial" w:hAnsi="Arial" w:cs="Arial"/>
        </w:rPr>
        <w:t> </w:t>
      </w:r>
    </w:p>
    <w:p w14:paraId="46A11AF3" w14:textId="09B29B92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FE7DD6">
        <w:rPr>
          <w:rStyle w:val="normaltextrun"/>
          <w:rFonts w:ascii="Arial" w:hAnsi="Arial" w:cs="Arial"/>
        </w:rPr>
        <w:t>Fluxo de Exceção: Administrador insere um campo incorretamente ou deixa em branco. O Sistema solicita para que ele insira os dados novamente.</w:t>
      </w:r>
      <w:r w:rsidRPr="00FE7DD6">
        <w:rPr>
          <w:rStyle w:val="eop"/>
          <w:rFonts w:ascii="Arial" w:hAnsi="Arial" w:cs="Arial"/>
        </w:rPr>
        <w:t> </w:t>
      </w:r>
    </w:p>
    <w:p w14:paraId="154D7256" w14:textId="55B60B6A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FE7DD6">
        <w:rPr>
          <w:rStyle w:val="normaltextrun"/>
          <w:rFonts w:ascii="Arial" w:hAnsi="Arial" w:cs="Arial"/>
        </w:rPr>
        <w:t>Pós-condições: Vacina é adicionada ao Sistema.</w:t>
      </w:r>
    </w:p>
    <w:p w14:paraId="219F5E90" w14:textId="77777777" w:rsidR="00312EFD" w:rsidRPr="00FE7DD6" w:rsidRDefault="00312EFD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55E1197C" w14:textId="5CF4D241" w:rsidR="004E3F74" w:rsidRPr="00FE7DD6" w:rsidRDefault="006B21D5" w:rsidP="00FE7DD6">
      <w:pPr>
        <w:pStyle w:val="Ttulo1"/>
        <w:spacing w:line="360" w:lineRule="auto"/>
        <w:rPr>
          <w:rFonts w:cs="Arial"/>
        </w:rPr>
      </w:pPr>
      <w:bookmarkStart w:id="62" w:name="_Toc106706826"/>
      <w:bookmarkStart w:id="63" w:name="_Toc144101651"/>
      <w:r w:rsidRPr="00FE7DD6">
        <w:rPr>
          <w:rFonts w:cs="Arial"/>
        </w:rPr>
        <w:t>Implementação das Páginas Web</w:t>
      </w:r>
      <w:bookmarkEnd w:id="62"/>
      <w:bookmarkEnd w:id="63"/>
      <w:r w:rsidRPr="00FE7DD6">
        <w:rPr>
          <w:rFonts w:cs="Arial"/>
        </w:rPr>
        <w:t xml:space="preserve"> </w:t>
      </w:r>
    </w:p>
    <w:p w14:paraId="429EC98E" w14:textId="21169EA0" w:rsidR="006B21D5" w:rsidRPr="00FE7DD6" w:rsidRDefault="00CF7811" w:rsidP="00FE7DD6">
      <w:pPr>
        <w:widowControl/>
        <w:autoSpaceDE/>
        <w:autoSpaceDN/>
        <w:spacing w:line="360" w:lineRule="auto"/>
        <w:ind w:firstLine="720"/>
        <w:jc w:val="both"/>
        <w:rPr>
          <w:rFonts w:cs="Arial"/>
        </w:rPr>
      </w:pP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Neste capítulo será apresentado o primeiro </w:t>
      </w:r>
      <w:r w:rsidR="001B4ED4" w:rsidRPr="00FE7DD6">
        <w:rPr>
          <w:rStyle w:val="normaltextrun"/>
          <w:rFonts w:cs="Arial"/>
          <w:color w:val="000000"/>
          <w:shd w:val="clear" w:color="auto" w:fill="FFFFFF"/>
        </w:rPr>
        <w:t>esboço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desenvolvido das páginas web, sendo possível a compreensão do objetivo desse projeto.</w:t>
      </w:r>
      <w:r w:rsidRPr="00FE7DD6">
        <w:rPr>
          <w:rStyle w:val="eop"/>
          <w:rFonts w:cs="Arial"/>
          <w:color w:val="000000"/>
          <w:shd w:val="clear" w:color="auto" w:fill="FFFFFF"/>
        </w:rPr>
        <w:t> </w:t>
      </w:r>
    </w:p>
    <w:p w14:paraId="4DEC2CCD" w14:textId="634722B6" w:rsidR="00023038" w:rsidRPr="00FE7DD6" w:rsidRDefault="00EE4D52" w:rsidP="00FE7DD6">
      <w:pPr>
        <w:pStyle w:val="Ttulo2"/>
        <w:spacing w:line="360" w:lineRule="auto"/>
        <w:rPr>
          <w:rFonts w:cs="Arial"/>
        </w:rPr>
      </w:pPr>
      <w:bookmarkStart w:id="64" w:name="_Toc106706827"/>
      <w:bookmarkStart w:id="65" w:name="_Toc144101652"/>
      <w:r w:rsidRPr="00FE7DD6">
        <w:rPr>
          <w:rFonts w:cs="Arial"/>
        </w:rPr>
        <w:t>Páginas Web</w:t>
      </w:r>
      <w:bookmarkEnd w:id="64"/>
      <w:bookmarkEnd w:id="65"/>
    </w:p>
    <w:p w14:paraId="45073E82" w14:textId="77777777" w:rsidR="005D6F68" w:rsidRPr="00FE7DD6" w:rsidRDefault="005D6F68" w:rsidP="00FE7DD6">
      <w:pPr>
        <w:spacing w:line="360" w:lineRule="auto"/>
        <w:rPr>
          <w:rFonts w:cs="Arial"/>
        </w:rPr>
      </w:pPr>
    </w:p>
    <w:p w14:paraId="13F14018" w14:textId="2BA07FAA" w:rsidR="004E3F74" w:rsidRPr="00FE7DD6" w:rsidRDefault="004E3F74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O sistema Web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>é composto por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>6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páginas, com mais implementações no futuro.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FE7DD6">
        <w:rPr>
          <w:rStyle w:val="normaltextrun"/>
          <w:rFonts w:cs="Arial"/>
          <w:color w:val="000000"/>
          <w:shd w:val="clear" w:color="auto" w:fill="FFFFFF"/>
        </w:rPr>
        <w:t>O objetivo é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 que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tenha acessibilidade para qualquer usuário e ao mesmo tempo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seja </w:t>
      </w:r>
      <w:r w:rsidRPr="00FE7DD6">
        <w:rPr>
          <w:rStyle w:val="normaltextrun"/>
          <w:rFonts w:cs="Arial"/>
          <w:color w:val="000000"/>
          <w:shd w:val="clear" w:color="auto" w:fill="FFFFFF"/>
        </w:rPr>
        <w:t>intuitivo.</w:t>
      </w:r>
    </w:p>
    <w:p w14:paraId="41A0A2A9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208EFD61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645B9FA2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0C468883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6E01A031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6926CD43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04AFA9FA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6113613D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1FB6F0F4" w14:textId="77777777" w:rsidR="00312EFD" w:rsidRPr="00FE7DD6" w:rsidRDefault="00312EFD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54E737FF" w14:textId="77777777" w:rsidR="00023038" w:rsidRPr="00FE7DD6" w:rsidRDefault="00023038" w:rsidP="00FE7DD6">
      <w:pPr>
        <w:widowControl/>
        <w:autoSpaceDE/>
        <w:autoSpaceDN/>
        <w:spacing w:line="360" w:lineRule="auto"/>
        <w:ind w:firstLine="720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4E9C89F3" w14:textId="6E25D4A7" w:rsidR="004E3F74" w:rsidRPr="00FE7DD6" w:rsidRDefault="004E3F74" w:rsidP="00FE7DD6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FE7DD6">
        <w:rPr>
          <w:rStyle w:val="normaltextrun"/>
          <w:rFonts w:cs="Arial"/>
          <w:b/>
          <w:bCs/>
          <w:color w:val="000000"/>
          <w:shd w:val="clear" w:color="auto" w:fill="FFFFFF"/>
        </w:rPr>
        <w:t>Página principal -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A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>página de abertura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irá apresentar todos os tópicos principais do site</w:t>
      </w:r>
      <w:r w:rsidR="00023038" w:rsidRPr="00FE7DD6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FE7DD6">
        <w:rPr>
          <w:rStyle w:val="normaltextrun"/>
          <w:rFonts w:cs="Arial"/>
          <w:color w:val="000000"/>
          <w:shd w:val="clear" w:color="auto" w:fill="FFFFFF"/>
        </w:rPr>
        <w:t>(novidades</w:t>
      </w:r>
      <w:r w:rsidR="00C96378" w:rsidRPr="00FE7DD6">
        <w:rPr>
          <w:rStyle w:val="normaltextrun"/>
          <w:rFonts w:cs="Arial"/>
          <w:color w:val="000000"/>
          <w:shd w:val="clear" w:color="auto" w:fill="FFFFFF"/>
        </w:rPr>
        <w:t xml:space="preserve">, </w:t>
      </w:r>
      <w:r w:rsidRPr="00FE7DD6">
        <w:rPr>
          <w:rStyle w:val="normaltextrun"/>
          <w:rFonts w:cs="Arial"/>
          <w:color w:val="000000"/>
          <w:shd w:val="clear" w:color="auto" w:fill="FFFFFF"/>
        </w:rPr>
        <w:t>campanhas)</w:t>
      </w:r>
      <w:r w:rsidR="00C96378" w:rsidRPr="00FE7DD6">
        <w:rPr>
          <w:rStyle w:val="normaltextrun"/>
          <w:rFonts w:cs="Arial"/>
          <w:color w:val="000000"/>
          <w:shd w:val="clear" w:color="auto" w:fill="FFFFFF"/>
        </w:rPr>
        <w:t xml:space="preserve"> e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uma rápida consulta com base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>na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 idade e gênero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 do usuário</w:t>
      </w:r>
      <w:r w:rsidRPr="00FE7DD6">
        <w:rPr>
          <w:rStyle w:val="normaltextrun"/>
          <w:rFonts w:cs="Arial"/>
          <w:color w:val="000000"/>
          <w:shd w:val="clear" w:color="auto" w:fill="FFFFFF"/>
        </w:rPr>
        <w:t xml:space="preserve">, 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desta forma todos </w:t>
      </w:r>
      <w:r w:rsidRPr="00FE7DD6">
        <w:rPr>
          <w:rStyle w:val="normaltextrun"/>
          <w:rFonts w:cs="Arial"/>
          <w:color w:val="000000"/>
          <w:shd w:val="clear" w:color="auto" w:fill="FFFFFF"/>
        </w:rPr>
        <w:t>poderão navegar</w:t>
      </w:r>
      <w:r w:rsidR="00343C22" w:rsidRPr="00FE7DD6">
        <w:rPr>
          <w:rStyle w:val="normaltextrun"/>
          <w:rFonts w:cs="Arial"/>
          <w:color w:val="000000"/>
          <w:shd w:val="clear" w:color="auto" w:fill="FFFFFF"/>
        </w:rPr>
        <w:t xml:space="preserve"> com facilidade</w:t>
      </w:r>
      <w:r w:rsidRPr="00FE7DD6">
        <w:rPr>
          <w:rStyle w:val="normaltextrun"/>
          <w:rFonts w:cs="Arial"/>
          <w:color w:val="000000"/>
          <w:shd w:val="clear" w:color="auto" w:fill="FFFFFF"/>
        </w:rPr>
        <w:t>.</w:t>
      </w:r>
      <w:r w:rsidR="003E7DE8" w:rsidRPr="00FE7DD6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0C02D94B" w14:textId="77777777" w:rsidR="00343C22" w:rsidRPr="004D49AD" w:rsidRDefault="00343C22" w:rsidP="004E3F74">
      <w:pPr>
        <w:widowControl/>
        <w:autoSpaceDE/>
        <w:autoSpaceDN/>
        <w:spacing w:line="24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79F367BB" w14:textId="05BCB886" w:rsidR="005D6F68" w:rsidRPr="004D49AD" w:rsidRDefault="003E7DE8" w:rsidP="00D7484E">
      <w:pPr>
        <w:widowControl/>
        <w:autoSpaceDE/>
        <w:autoSpaceDN/>
        <w:spacing w:line="24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FC52E36" wp14:editId="48BAFA02">
            <wp:extent cx="5375563" cy="3787015"/>
            <wp:effectExtent l="0" t="0" r="0" b="4445"/>
            <wp:docPr id="1201456391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391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353" cy="37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hd w:val="clear" w:color="auto" w:fill="FFFFFF"/>
        </w:rPr>
        <w:br/>
      </w:r>
    </w:p>
    <w:p w14:paraId="6999ABAF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A2AAACF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69F51E06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07C195FA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1E77D2A9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D5688CE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69586E09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1832E64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0DA7904D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6CD9C3EB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8C85CEE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75B1BE73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5F209DC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D1B0AA4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7C0643F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4F95A662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DF78AE9" w14:textId="77777777" w:rsidR="00312EFD" w:rsidRPr="004D49AD" w:rsidRDefault="00312EFD" w:rsidP="00312EFD">
      <w:pPr>
        <w:widowControl/>
        <w:autoSpaceDE/>
        <w:autoSpaceDN/>
        <w:spacing w:line="240" w:lineRule="auto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102BF3B6" w14:textId="01315162" w:rsidR="00161A57" w:rsidRPr="004D49AD" w:rsidRDefault="005D6F68" w:rsidP="00161A57">
      <w:pPr>
        <w:widowControl/>
        <w:autoSpaceDE/>
        <w:autoSpaceDN/>
        <w:spacing w:line="360" w:lineRule="auto"/>
        <w:ind w:firstLine="709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Página de vacinas – </w:t>
      </w:r>
      <w:r w:rsidRPr="004D49AD">
        <w:rPr>
          <w:rStyle w:val="normaltextrun"/>
          <w:rFonts w:cs="Arial"/>
          <w:color w:val="000000"/>
          <w:shd w:val="clear" w:color="auto" w:fill="FFFFFF"/>
        </w:rPr>
        <w:t>Responsável em exibir todos os tipos de vacinas comuns do dia a dia, juntamente com uma descrição dos benefícios e público-alvo.</w:t>
      </w:r>
    </w:p>
    <w:p w14:paraId="493523BA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09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0CA6FFAF" w14:textId="57ED1212" w:rsidR="0092193B" w:rsidRPr="004D49AD" w:rsidRDefault="00161A57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736472E" wp14:editId="486BC2F7">
            <wp:extent cx="5374800" cy="3761785"/>
            <wp:effectExtent l="0" t="0" r="3810" b="5715"/>
            <wp:docPr id="1569637614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7614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00" cy="376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hd w:val="clear" w:color="auto" w:fill="FFFFFF"/>
        </w:rPr>
        <w:br/>
      </w:r>
    </w:p>
    <w:p w14:paraId="04D0655A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566DE98F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646E7F14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7F2D88AF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3C0515A9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2C7FD839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1716B560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68570D1E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6810AA7A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6EBAB6E8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55E73D1C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29BD764D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426"/>
        <w:jc w:val="both"/>
        <w:rPr>
          <w:rFonts w:cs="Arial"/>
          <w:color w:val="000000"/>
          <w:shd w:val="clear" w:color="auto" w:fill="FFFFFF"/>
        </w:rPr>
      </w:pPr>
    </w:p>
    <w:p w14:paraId="7B449B27" w14:textId="7ABE0C04" w:rsidR="0092193B" w:rsidRPr="004D49AD" w:rsidRDefault="00DD1B52" w:rsidP="00DD1B52">
      <w:pPr>
        <w:widowControl/>
        <w:autoSpaceDE/>
        <w:autoSpaceDN/>
        <w:spacing w:line="360" w:lineRule="auto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4D49AD">
        <w:rPr>
          <w:rFonts w:cs="Arial"/>
          <w:color w:val="000000"/>
          <w:shd w:val="clear" w:color="auto" w:fill="FFFFFF"/>
        </w:rPr>
        <w:tab/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Página de campanhas – </w:t>
      </w:r>
      <w:r w:rsidRPr="004D49AD">
        <w:rPr>
          <w:rStyle w:val="normaltextrun"/>
          <w:rFonts w:cs="Arial"/>
          <w:color w:val="000000"/>
          <w:shd w:val="clear" w:color="auto" w:fill="FFFFFF"/>
        </w:rPr>
        <w:t>Nesta página serão exibidas todas as campanhas de vacinação disponíveis, de acordo com cada região</w:t>
      </w:r>
      <w:r w:rsidR="00161A57" w:rsidRPr="004D49AD">
        <w:rPr>
          <w:rStyle w:val="normaltextrun"/>
          <w:rFonts w:cs="Arial"/>
          <w:color w:val="000000"/>
          <w:shd w:val="clear" w:color="auto" w:fill="FFFFFF"/>
        </w:rPr>
        <w:t xml:space="preserve"> de Diadema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. Dessa forma, as pessoas ficarão informadas para procurarem o posto de saúde mais próximo de suas </w:t>
      </w:r>
      <w:r w:rsidR="0092193B" w:rsidRPr="004D49AD">
        <w:rPr>
          <w:rStyle w:val="normaltextrun"/>
          <w:rFonts w:cs="Arial"/>
          <w:color w:val="000000"/>
          <w:shd w:val="clear" w:color="auto" w:fill="FFFFFF"/>
        </w:rPr>
        <w:t>residências</w:t>
      </w:r>
      <w:r w:rsidRPr="004D49AD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3F189713" w14:textId="77777777" w:rsidR="00161A57" w:rsidRPr="004D49AD" w:rsidRDefault="00161A57" w:rsidP="00DD1B52">
      <w:pPr>
        <w:widowControl/>
        <w:autoSpaceDE/>
        <w:autoSpaceDN/>
        <w:spacing w:line="360" w:lineRule="auto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356CD4B8" w14:textId="3E4C4D0B" w:rsidR="00806205" w:rsidRPr="004D49AD" w:rsidRDefault="00161A57" w:rsidP="00D7484E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6805D7E" wp14:editId="1EBF2773">
            <wp:extent cx="5379212" cy="3762000"/>
            <wp:effectExtent l="0" t="0" r="0" b="0"/>
            <wp:docPr id="1335849305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49305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12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hd w:val="clear" w:color="auto" w:fill="FFFFFF"/>
        </w:rPr>
        <w:br/>
      </w:r>
    </w:p>
    <w:p w14:paraId="7072D421" w14:textId="77777777" w:rsidR="00806205" w:rsidRPr="004D49AD" w:rsidRDefault="00806205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7A7622B" w14:textId="77777777" w:rsidR="00806205" w:rsidRPr="004D49AD" w:rsidRDefault="00806205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88F7B53" w14:textId="77777777" w:rsidR="00161A57" w:rsidRPr="004D49AD" w:rsidRDefault="00161A57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3AEC30C8" w14:textId="77777777" w:rsidR="00161A57" w:rsidRPr="004D49AD" w:rsidRDefault="00161A57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450FB297" w14:textId="77777777" w:rsidR="00161A57" w:rsidRPr="004D49AD" w:rsidRDefault="00161A57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6542FD2" w14:textId="77777777" w:rsidR="00161A57" w:rsidRPr="004D49AD" w:rsidRDefault="00161A57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1F0C4DB8" w14:textId="77777777" w:rsidR="004E4B60" w:rsidRPr="004D49AD" w:rsidRDefault="004E4B60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B720087" w14:textId="77777777" w:rsidR="004E4B60" w:rsidRPr="004D49AD" w:rsidRDefault="004E4B60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9BD84F5" w14:textId="77777777" w:rsidR="004E4B60" w:rsidRPr="004D49AD" w:rsidRDefault="004E4B60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55643941" w14:textId="77777777" w:rsidR="00806205" w:rsidRPr="004D49AD" w:rsidRDefault="00806205" w:rsidP="00806205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23D3F79A" w14:textId="7797FB19" w:rsidR="00806205" w:rsidRPr="004D49AD" w:rsidRDefault="00806205" w:rsidP="00752C92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>Página de cadastro 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as pessoas que tiverem interesses em receber notificação e avisos sobre qualquer informação nova, poderão informar seus dados para que seja salvo em banco de dados. Com isso, podemos fazer uma pesquisa de faixa</w:t>
      </w:r>
      <w:r w:rsidR="00161A57"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et</w:t>
      </w:r>
      <w:r w:rsidR="00161A57" w:rsidRPr="004D49AD">
        <w:rPr>
          <w:rStyle w:val="normaltextrun"/>
          <w:rFonts w:cs="Arial"/>
          <w:color w:val="000000"/>
          <w:shd w:val="clear" w:color="auto" w:fill="FFFFFF"/>
        </w:rPr>
        <w:t>ária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que acessam e mais utilizam o sistema.</w:t>
      </w:r>
      <w:r w:rsidRPr="004D49AD">
        <w:rPr>
          <w:rStyle w:val="eop"/>
          <w:rFonts w:cs="Arial"/>
          <w:color w:val="000000"/>
          <w:shd w:val="clear" w:color="auto" w:fill="FFFFFF"/>
        </w:rPr>
        <w:t> </w:t>
      </w:r>
    </w:p>
    <w:p w14:paraId="393E9D0B" w14:textId="77777777" w:rsidR="00161A57" w:rsidRPr="004D49AD" w:rsidRDefault="00161A57" w:rsidP="00752C92">
      <w:pPr>
        <w:widowControl/>
        <w:autoSpaceDE/>
        <w:autoSpaceDN/>
        <w:spacing w:line="360" w:lineRule="auto"/>
        <w:ind w:firstLine="567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7FF33ED3" w14:textId="77777777" w:rsidR="00161A57" w:rsidRPr="004D49AD" w:rsidRDefault="00161A57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4E549D7" wp14:editId="1D925084">
            <wp:extent cx="5374800" cy="3688285"/>
            <wp:effectExtent l="0" t="0" r="0" b="7620"/>
            <wp:docPr id="373063879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3879" name="Imagem 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00" cy="36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9A34" w14:textId="77777777" w:rsidR="00161A57" w:rsidRPr="004D49AD" w:rsidRDefault="00161A57" w:rsidP="00F2759A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612FAE28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15E84AA3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637C058E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725CA485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643385F6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4E40476F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3395421C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68D4888B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044912BD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b/>
          <w:bCs/>
          <w:color w:val="000000"/>
          <w:shd w:val="clear" w:color="auto" w:fill="FFFFFF"/>
        </w:rPr>
      </w:pPr>
    </w:p>
    <w:p w14:paraId="67E56EF2" w14:textId="6A135FA4" w:rsidR="00161A57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Style w:val="eop"/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>Página de login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>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as pessoas </w:t>
      </w:r>
      <w:r w:rsidRPr="004D49AD">
        <w:rPr>
          <w:rStyle w:val="normaltextrun"/>
          <w:rFonts w:cs="Arial"/>
          <w:color w:val="000000"/>
          <w:shd w:val="clear" w:color="auto" w:fill="FFFFFF"/>
        </w:rPr>
        <w:t>podem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acessar sua conta caso estejam cadastrad</w:t>
      </w:r>
      <w:r w:rsidRPr="004D49AD">
        <w:rPr>
          <w:rStyle w:val="normaltextrun"/>
          <w:rFonts w:cs="Arial"/>
          <w:color w:val="000000"/>
          <w:shd w:val="clear" w:color="auto" w:fill="FFFFFF"/>
        </w:rPr>
        <w:t>a</w:t>
      </w:r>
      <w:r w:rsidRPr="004D49AD">
        <w:rPr>
          <w:rStyle w:val="normaltextrun"/>
          <w:rFonts w:cs="Arial"/>
          <w:color w:val="000000"/>
          <w:shd w:val="clear" w:color="auto" w:fill="FFFFFF"/>
        </w:rPr>
        <w:t>s, colocando e</w:t>
      </w:r>
      <w:r w:rsidRPr="004D49AD">
        <w:rPr>
          <w:rStyle w:val="normaltextrun"/>
          <w:rFonts w:cs="Arial"/>
          <w:color w:val="000000"/>
          <w:shd w:val="clear" w:color="auto" w:fill="FFFFFF"/>
        </w:rPr>
        <w:t>-</w:t>
      </w:r>
      <w:r w:rsidRPr="004D49AD">
        <w:rPr>
          <w:rStyle w:val="normaltextrun"/>
          <w:rFonts w:cs="Arial"/>
          <w:color w:val="000000"/>
          <w:shd w:val="clear" w:color="auto" w:fill="FFFFFF"/>
        </w:rPr>
        <w:t>mail e senha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e assim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serão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redirecionados para outra </w:t>
      </w:r>
      <w:r w:rsidRPr="004D49AD">
        <w:rPr>
          <w:rStyle w:val="normaltextrun"/>
          <w:rFonts w:cs="Arial"/>
          <w:color w:val="000000"/>
          <w:shd w:val="clear" w:color="auto" w:fill="FFFFFF"/>
        </w:rPr>
        <w:t>página</w:t>
      </w:r>
      <w:r w:rsidRPr="004D49AD">
        <w:rPr>
          <w:rStyle w:val="normaltextrun"/>
          <w:rFonts w:cs="Arial"/>
          <w:color w:val="000000"/>
          <w:shd w:val="clear" w:color="auto" w:fill="FFFFFF"/>
        </w:rPr>
        <w:t>.</w:t>
      </w:r>
      <w:r w:rsidRPr="004D49AD">
        <w:rPr>
          <w:rStyle w:val="eop"/>
          <w:rFonts w:cs="Arial"/>
          <w:color w:val="000000"/>
          <w:shd w:val="clear" w:color="auto" w:fill="FFFFFF"/>
        </w:rPr>
        <w:t> </w:t>
      </w:r>
    </w:p>
    <w:p w14:paraId="535FC2F5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284"/>
        <w:jc w:val="both"/>
        <w:rPr>
          <w:rStyle w:val="eop"/>
          <w:rFonts w:cs="Arial"/>
          <w:color w:val="000000"/>
          <w:shd w:val="clear" w:color="auto" w:fill="FFFFFF"/>
        </w:rPr>
      </w:pPr>
    </w:p>
    <w:p w14:paraId="1724D401" w14:textId="77777777" w:rsidR="00161A57" w:rsidRPr="004D49AD" w:rsidRDefault="00161A57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CE5F3D5" wp14:editId="7AB5C938">
            <wp:extent cx="5374800" cy="3764657"/>
            <wp:effectExtent l="0" t="0" r="0" b="7620"/>
            <wp:docPr id="68433880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3880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00" cy="376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57F3" w14:textId="77777777" w:rsidR="00161A57" w:rsidRPr="004D49AD" w:rsidRDefault="00161A57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33A26A22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20A30C20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7FBB685E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38BFE1D2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23646A73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6AF96038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56913605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6B20F487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7E725259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37C04528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284"/>
        <w:jc w:val="both"/>
        <w:rPr>
          <w:rFonts w:cs="Arial"/>
          <w:color w:val="000000"/>
          <w:shd w:val="clear" w:color="auto" w:fill="FFFFFF"/>
        </w:rPr>
      </w:pPr>
    </w:p>
    <w:p w14:paraId="1E783D7D" w14:textId="77777777" w:rsidR="0085243C" w:rsidRPr="004D49AD" w:rsidRDefault="00161A57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>Página do perfil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>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somente os </w:t>
      </w:r>
      <w:r w:rsidRPr="004D49AD">
        <w:rPr>
          <w:rStyle w:val="normaltextrun"/>
          <w:rFonts w:cs="Arial"/>
          <w:color w:val="000000"/>
          <w:shd w:val="clear" w:color="auto" w:fill="FFFFFF"/>
        </w:rPr>
        <w:t>usuários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cadastrados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podem acessar, </w:t>
      </w:r>
      <w:r w:rsidR="0085243C" w:rsidRPr="004D49AD">
        <w:rPr>
          <w:rStyle w:val="normaltextrun"/>
          <w:rFonts w:cs="Arial"/>
          <w:color w:val="000000"/>
          <w:shd w:val="clear" w:color="auto" w:fill="FFFFFF"/>
        </w:rPr>
        <w:t xml:space="preserve">para </w:t>
      </w:r>
      <w:r w:rsidRPr="004D49AD">
        <w:rPr>
          <w:rStyle w:val="normaltextrun"/>
          <w:rFonts w:cs="Arial"/>
          <w:color w:val="000000"/>
          <w:shd w:val="clear" w:color="auto" w:fill="FFFFFF"/>
        </w:rPr>
        <w:t>atualizar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ou </w:t>
      </w:r>
      <w:r w:rsidRPr="004D49AD">
        <w:rPr>
          <w:rStyle w:val="normaltextrun"/>
          <w:rFonts w:cs="Arial"/>
          <w:color w:val="000000"/>
          <w:shd w:val="clear" w:color="auto" w:fill="FFFFFF"/>
        </w:rPr>
        <w:t>excluir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suas </w:t>
      </w:r>
      <w:r w:rsidRPr="004D49AD">
        <w:rPr>
          <w:rStyle w:val="normaltextrun"/>
          <w:rFonts w:cs="Arial"/>
          <w:color w:val="000000"/>
          <w:shd w:val="clear" w:color="auto" w:fill="FFFFFF"/>
        </w:rPr>
        <w:t>informações</w:t>
      </w:r>
      <w:r w:rsidR="0085243C" w:rsidRPr="004D49AD">
        <w:rPr>
          <w:rStyle w:val="normaltextrun"/>
          <w:rFonts w:cs="Arial"/>
          <w:color w:val="000000"/>
          <w:shd w:val="clear" w:color="auto" w:fill="FFFFFF"/>
        </w:rPr>
        <w:t xml:space="preserve"> salvas no banco de dados do sistema</w:t>
      </w:r>
      <w:r w:rsidRPr="004D49AD">
        <w:rPr>
          <w:rStyle w:val="normaltextrun"/>
          <w:rFonts w:cs="Arial"/>
          <w:color w:val="000000"/>
          <w:shd w:val="clear" w:color="auto" w:fill="FFFFFF"/>
        </w:rPr>
        <w:t>.</w:t>
      </w:r>
      <w:r w:rsidRPr="004D49AD">
        <w:rPr>
          <w:rFonts w:cs="Arial"/>
          <w:color w:val="000000"/>
          <w:shd w:val="clear" w:color="auto" w:fill="FFFFFF"/>
        </w:rPr>
        <w:t xml:space="preserve"> </w:t>
      </w:r>
    </w:p>
    <w:p w14:paraId="10F1732C" w14:textId="77777777" w:rsidR="00312EFD" w:rsidRPr="004D49AD" w:rsidRDefault="00312EFD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6FFC34EB" w14:textId="77777777" w:rsidR="0085243C" w:rsidRPr="004D49AD" w:rsidRDefault="0085243C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B63A7F" wp14:editId="185401F5">
            <wp:extent cx="5372868" cy="3765600"/>
            <wp:effectExtent l="0" t="0" r="0" b="6350"/>
            <wp:docPr id="2087155536" name="Imagem 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55536" name="Imagem 7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68" cy="3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FE23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517B5D43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4B39F2EE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17847A1C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3FE09002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43C12F43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3C04ECBA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5B2946CC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33D1FB39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1995F76A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4B031740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1F9E866C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18B93833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Fonts w:cs="Arial"/>
          <w:color w:val="000000"/>
          <w:shd w:val="clear" w:color="auto" w:fill="FFFFFF"/>
        </w:rPr>
      </w:pPr>
    </w:p>
    <w:p w14:paraId="6D8C96E2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 xml:space="preserve">Página de 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atualização 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>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somente os </w:t>
      </w:r>
      <w:r w:rsidRPr="004D49AD">
        <w:rPr>
          <w:rStyle w:val="normaltextrun"/>
          <w:rFonts w:cs="Arial"/>
          <w:color w:val="000000"/>
          <w:shd w:val="clear" w:color="auto" w:fill="FFFFFF"/>
        </w:rPr>
        <w:t>usuários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cadastrados podem acessar as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informações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inseridas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anteriormente, e caso </w:t>
      </w:r>
      <w:r w:rsidRPr="004D49AD">
        <w:rPr>
          <w:rStyle w:val="normaltextrun"/>
          <w:rFonts w:cs="Arial"/>
          <w:color w:val="000000"/>
          <w:shd w:val="clear" w:color="auto" w:fill="FFFFFF"/>
        </w:rPr>
        <w:t>deseje, poderá alterar e salvar.</w:t>
      </w:r>
    </w:p>
    <w:p w14:paraId="68E689C5" w14:textId="77777777" w:rsidR="0085243C" w:rsidRPr="004D49AD" w:rsidRDefault="0085243C" w:rsidP="00161A57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</w:p>
    <w:p w14:paraId="583E4839" w14:textId="77777777" w:rsidR="00D7484E" w:rsidRPr="004D49AD" w:rsidRDefault="0085243C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b/>
          <w:bCs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BB7270C" wp14:editId="12D5FAFE">
            <wp:extent cx="5378400" cy="3684434"/>
            <wp:effectExtent l="0" t="0" r="0" b="0"/>
            <wp:docPr id="206079536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5368" name="Imagem 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00" cy="368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EC0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38F481D4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0FC958A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67CB3785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66D1194A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4607633C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7C861906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68BD965E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66102CB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29EA79C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2CAE3335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4516356D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77621472" w14:textId="77777777" w:rsidR="00D7484E" w:rsidRPr="004D49AD" w:rsidRDefault="00D7484E" w:rsidP="00D7484E">
      <w:pPr>
        <w:widowControl/>
        <w:autoSpaceDE/>
        <w:autoSpaceDN/>
        <w:spacing w:line="360" w:lineRule="auto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6CE6F0E" w14:textId="7D5A4F1C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 xml:space="preserve">Página </w:t>
      </w:r>
      <w:r w:rsidR="00420767"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>consulta rápida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somente os usuários que </w:t>
      </w:r>
      <w:r w:rsidR="00420767" w:rsidRPr="004D49AD">
        <w:rPr>
          <w:rStyle w:val="normaltextrun"/>
          <w:rFonts w:cs="Arial"/>
          <w:color w:val="000000"/>
          <w:shd w:val="clear" w:color="auto" w:fill="FFFFFF"/>
        </w:rPr>
        <w:t xml:space="preserve">inserir dados simples como nome e idade, 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será </w:t>
      </w:r>
      <w:r w:rsidR="00420767" w:rsidRPr="004D49AD">
        <w:rPr>
          <w:rStyle w:val="normaltextrun"/>
          <w:rFonts w:cs="Arial"/>
          <w:color w:val="000000"/>
          <w:shd w:val="clear" w:color="auto" w:fill="FFFFFF"/>
        </w:rPr>
        <w:t>exibido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uma lista de vacinas que cada idade deveria ter.</w:t>
      </w:r>
    </w:p>
    <w:p w14:paraId="46FA46F5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334953B" w14:textId="1FD651C3" w:rsidR="00D7484E" w:rsidRPr="004D49AD" w:rsidRDefault="00D7484E" w:rsidP="00D7484E">
      <w:pPr>
        <w:widowControl/>
        <w:autoSpaceDE/>
        <w:autoSpaceDN/>
        <w:spacing w:line="360" w:lineRule="auto"/>
        <w:ind w:firstLine="567"/>
        <w:jc w:val="both"/>
        <w:rPr>
          <w:rFonts w:cs="Arial"/>
          <w:b/>
          <w:bCs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1ED1AC0" wp14:editId="0DBD74C1">
            <wp:extent cx="5341858" cy="3682800"/>
            <wp:effectExtent l="0" t="0" r="0" b="0"/>
            <wp:docPr id="223601546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1546" name="Imagem 9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58" cy="3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9AD">
        <w:rPr>
          <w:rFonts w:cs="Arial"/>
          <w:color w:val="000000"/>
          <w:shd w:val="clear" w:color="auto" w:fill="FFFFFF"/>
        </w:rPr>
        <w:br/>
      </w:r>
    </w:p>
    <w:p w14:paraId="4F1D0383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6104E936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3675FD98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5E737FBD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44568FF0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7D169E2A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1B9C172B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5E5F15FB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74881E0F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0FF00D53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200FECB4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Fonts w:cs="Arial"/>
          <w:b/>
          <w:bCs/>
          <w:color w:val="000000"/>
          <w:shd w:val="clear" w:color="auto" w:fill="FFFFFF"/>
        </w:rPr>
      </w:pPr>
    </w:p>
    <w:p w14:paraId="700B24D7" w14:textId="77777777" w:rsidR="00D7484E" w:rsidRPr="004D49AD" w:rsidRDefault="00D7484E" w:rsidP="00D7484E">
      <w:pPr>
        <w:widowControl/>
        <w:autoSpaceDE/>
        <w:autoSpaceDN/>
        <w:spacing w:line="360" w:lineRule="auto"/>
        <w:ind w:firstLine="720"/>
        <w:jc w:val="both"/>
        <w:rPr>
          <w:rStyle w:val="normaltextrun"/>
          <w:rFonts w:cs="Arial"/>
          <w:color w:val="000000"/>
          <w:shd w:val="clear" w:color="auto" w:fill="FFFFFF"/>
        </w:rPr>
      </w:pP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lastRenderedPageBreak/>
        <w:t>Página do Mascote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>–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Nesta página,</w:t>
      </w:r>
      <w:r w:rsidRPr="004D49AD">
        <w:rPr>
          <w:rStyle w:val="normaltextrun"/>
          <w:rFonts w:cs="Arial"/>
          <w:b/>
          <w:bCs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as pessoas poder</w:t>
      </w:r>
      <w:r w:rsidRPr="004D49AD">
        <w:rPr>
          <w:rStyle w:val="normaltextrun"/>
          <w:rFonts w:cs="Arial"/>
          <w:color w:val="000000"/>
          <w:shd w:val="clear" w:color="auto" w:fill="FFFFFF"/>
        </w:rPr>
        <w:t>ão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ver </w:t>
      </w:r>
      <w:r w:rsidRPr="004D49AD">
        <w:rPr>
          <w:rStyle w:val="normaltextrun"/>
          <w:rFonts w:cs="Arial"/>
          <w:color w:val="000000"/>
          <w:shd w:val="clear" w:color="auto" w:fill="FFFFFF"/>
        </w:rPr>
        <w:t>informações sobre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nossa empresa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, </w:t>
      </w:r>
      <w:proofErr w:type="gramStart"/>
      <w:r w:rsidRPr="004D49AD">
        <w:rPr>
          <w:rStyle w:val="normaltextrun"/>
          <w:rFonts w:cs="Arial"/>
          <w:color w:val="000000"/>
          <w:shd w:val="clear" w:color="auto" w:fill="FFFFFF"/>
        </w:rPr>
        <w:t>nosso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 w:rsidRPr="004D49AD">
        <w:rPr>
          <w:rStyle w:val="normaltextrun"/>
          <w:rFonts w:cs="Arial"/>
          <w:color w:val="000000"/>
          <w:shd w:val="clear" w:color="auto" w:fill="FFFFFF"/>
        </w:rPr>
        <w:t>mascote</w:t>
      </w:r>
      <w:proofErr w:type="gramEnd"/>
      <w:r w:rsidRPr="004D49AD">
        <w:rPr>
          <w:rStyle w:val="normaltextrun"/>
          <w:rFonts w:cs="Arial"/>
          <w:color w:val="000000"/>
          <w:shd w:val="clear" w:color="auto" w:fill="FFFFFF"/>
        </w:rPr>
        <w:t>,</w:t>
      </w:r>
      <w:r w:rsidRPr="004D49AD">
        <w:rPr>
          <w:rStyle w:val="normaltextrun"/>
          <w:rFonts w:cs="Arial"/>
          <w:color w:val="000000"/>
          <w:shd w:val="clear" w:color="auto" w:fill="FFFFFF"/>
        </w:rPr>
        <w:t xml:space="preserve"> e nossos objetivos na prestação de ajuda à comunidade</w:t>
      </w:r>
      <w:r w:rsidRPr="004D49AD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3C3A8987" w14:textId="77D1C875" w:rsidR="00420767" w:rsidRPr="004D49AD" w:rsidRDefault="00AC79F6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  <w:r w:rsidRPr="004D49AD">
        <w:rPr>
          <w:rStyle w:val="wacimagecontainer"/>
          <w:rFonts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4806519" wp14:editId="6B95F9EC">
            <wp:extent cx="5515605" cy="3790800"/>
            <wp:effectExtent l="0" t="0" r="0" b="635"/>
            <wp:docPr id="1536730156" name="Imagem 10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30156" name="Imagem 10" descr="Uma imagem contendo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05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361A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018134A8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76CFEBB0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4531F8F8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60F2FE66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7EAC6E8A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03E4B038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654BB969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7A4FC325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292D0612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7541C3C9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7988B286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22580B72" w14:textId="77777777" w:rsidR="00420767" w:rsidRPr="004D49AD" w:rsidRDefault="00420767" w:rsidP="00420767">
      <w:pPr>
        <w:widowControl/>
        <w:autoSpaceDE/>
        <w:autoSpaceDN/>
        <w:spacing w:line="360" w:lineRule="auto"/>
        <w:ind w:firstLine="567"/>
        <w:jc w:val="both"/>
        <w:rPr>
          <w:rFonts w:cs="Arial"/>
          <w:color w:val="000000"/>
          <w:shd w:val="clear" w:color="auto" w:fill="FFFFFF"/>
        </w:rPr>
      </w:pPr>
    </w:p>
    <w:p w14:paraId="32C93132" w14:textId="77777777" w:rsidR="00420767" w:rsidRPr="004D49AD" w:rsidRDefault="00EE4D52" w:rsidP="00420767">
      <w:pPr>
        <w:pStyle w:val="Ttulo2"/>
        <w:rPr>
          <w:rFonts w:cs="Arial"/>
        </w:rPr>
      </w:pPr>
      <w:bookmarkStart w:id="66" w:name="_Toc106706828"/>
      <w:bookmarkStart w:id="67" w:name="_Toc144101653"/>
      <w:r w:rsidRPr="004D49AD">
        <w:rPr>
          <w:rFonts w:cs="Arial"/>
        </w:rPr>
        <w:lastRenderedPageBreak/>
        <w:t>Diagrama de Navegação</w:t>
      </w:r>
      <w:bookmarkEnd w:id="66"/>
      <w:bookmarkEnd w:id="67"/>
    </w:p>
    <w:p w14:paraId="5788776F" w14:textId="6B710D06" w:rsidR="00EE4D52" w:rsidRPr="004D49AD" w:rsidRDefault="00420767" w:rsidP="00420767">
      <w:pPr>
        <w:pStyle w:val="Ttulo2"/>
        <w:numPr>
          <w:ilvl w:val="0"/>
          <w:numId w:val="0"/>
        </w:numPr>
        <w:rPr>
          <w:rFonts w:cs="Arial"/>
        </w:rPr>
      </w:pPr>
      <w:r w:rsidRPr="004D49AD">
        <w:rPr>
          <w:rFonts w:cs="Arial"/>
        </w:rPr>
        <w:t xml:space="preserve"> </w:t>
      </w:r>
      <w:r w:rsidRPr="004D49AD">
        <w:rPr>
          <w:rFonts w:cs="Arial"/>
          <w:noProof/>
        </w:rPr>
        <w:drawing>
          <wp:inline distT="0" distB="0" distL="0" distR="0" wp14:anchorId="55750078" wp14:editId="5CF50EEC">
            <wp:extent cx="5943600" cy="3291205"/>
            <wp:effectExtent l="0" t="0" r="0" b="4445"/>
            <wp:docPr id="1089663979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3979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C6" w:rsidRPr="004D49AD">
        <w:rPr>
          <w:rFonts w:cs="Arial"/>
          <w:color w:val="000000"/>
          <w:shd w:val="clear" w:color="auto" w:fill="FFFFFF"/>
        </w:rPr>
        <w:br/>
      </w:r>
    </w:p>
    <w:p w14:paraId="40C03B8D" w14:textId="77777777" w:rsidR="00420767" w:rsidRPr="004D49AD" w:rsidRDefault="00420767" w:rsidP="00420767">
      <w:pPr>
        <w:rPr>
          <w:rFonts w:cs="Arial"/>
        </w:rPr>
      </w:pPr>
    </w:p>
    <w:p w14:paraId="295AB55E" w14:textId="77777777" w:rsidR="00EE4D52" w:rsidRPr="004D49AD" w:rsidRDefault="004E0CF4" w:rsidP="00FE7DD6">
      <w:pPr>
        <w:pStyle w:val="Ttulo2"/>
        <w:spacing w:line="360" w:lineRule="auto"/>
        <w:rPr>
          <w:rFonts w:cs="Arial"/>
        </w:rPr>
      </w:pPr>
      <w:bookmarkStart w:id="68" w:name="_Toc106706829"/>
      <w:bookmarkStart w:id="69" w:name="_Toc144101654"/>
      <w:r w:rsidRPr="004D49AD">
        <w:rPr>
          <w:rFonts w:cs="Arial"/>
        </w:rPr>
        <w:t xml:space="preserve">Decisões do </w:t>
      </w:r>
      <w:r w:rsidR="009D142A" w:rsidRPr="004D49AD">
        <w:rPr>
          <w:rFonts w:cs="Arial"/>
        </w:rPr>
        <w:t>Design Digital</w:t>
      </w:r>
      <w:bookmarkEnd w:id="68"/>
      <w:bookmarkEnd w:id="69"/>
    </w:p>
    <w:p w14:paraId="76DE8CD0" w14:textId="723F3AB8" w:rsidR="00465E3C" w:rsidRPr="004D49AD" w:rsidRDefault="00465E3C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</w:rPr>
        <w:t>Os conceitos e técnicas de Desi</w:t>
      </w:r>
      <w:r w:rsidRPr="004D49AD">
        <w:rPr>
          <w:rStyle w:val="normaltextrun"/>
          <w:rFonts w:ascii="Arial" w:hAnsi="Arial" w:cs="Arial"/>
        </w:rPr>
        <w:t>gn</w:t>
      </w:r>
      <w:r w:rsidRPr="004D49AD">
        <w:rPr>
          <w:rStyle w:val="normaltextrun"/>
          <w:rFonts w:ascii="Arial" w:hAnsi="Arial" w:cs="Arial"/>
        </w:rPr>
        <w:t xml:space="preserve"> utilizados foram </w:t>
      </w:r>
      <w:r w:rsidRPr="004D49AD">
        <w:rPr>
          <w:rStyle w:val="normaltextrun"/>
          <w:rFonts w:ascii="Arial" w:hAnsi="Arial" w:cs="Arial"/>
        </w:rPr>
        <w:t>semelhança</w:t>
      </w:r>
      <w:r w:rsidRPr="004D49AD">
        <w:rPr>
          <w:rStyle w:val="normaltextrun"/>
          <w:rFonts w:ascii="Arial" w:hAnsi="Arial" w:cs="Arial"/>
        </w:rPr>
        <w:t xml:space="preserve"> em partes como cards de </w:t>
      </w:r>
      <w:r w:rsidRPr="004D49AD">
        <w:rPr>
          <w:rStyle w:val="normaltextrun"/>
          <w:rFonts w:ascii="Arial" w:hAnsi="Arial" w:cs="Arial"/>
        </w:rPr>
        <w:t>informação</w:t>
      </w:r>
      <w:r w:rsidRPr="004D49AD">
        <w:rPr>
          <w:rStyle w:val="normaltextrun"/>
          <w:rFonts w:ascii="Arial" w:hAnsi="Arial" w:cs="Arial"/>
        </w:rPr>
        <w:t xml:space="preserve">, </w:t>
      </w:r>
      <w:r w:rsidRPr="004D49AD">
        <w:rPr>
          <w:rStyle w:val="normaltextrun"/>
          <w:rFonts w:ascii="Arial" w:hAnsi="Arial" w:cs="Arial"/>
        </w:rPr>
        <w:t>foi decidido</w:t>
      </w:r>
      <w:r w:rsidRPr="004D49AD">
        <w:rPr>
          <w:rStyle w:val="normaltextrun"/>
          <w:rFonts w:ascii="Arial" w:hAnsi="Arial" w:cs="Arial"/>
        </w:rPr>
        <w:t xml:space="preserve"> u</w:t>
      </w:r>
      <w:r w:rsidRPr="004D49AD">
        <w:rPr>
          <w:rStyle w:val="normaltextrun"/>
          <w:rFonts w:ascii="Arial" w:hAnsi="Arial" w:cs="Arial"/>
        </w:rPr>
        <w:t>tilizar</w:t>
      </w:r>
      <w:r w:rsidRPr="004D49AD">
        <w:rPr>
          <w:rStyle w:val="normaltextrun"/>
          <w:rFonts w:ascii="Arial" w:hAnsi="Arial" w:cs="Arial"/>
        </w:rPr>
        <w:t xml:space="preserve"> uma cor de fundo que</w:t>
      </w:r>
      <w:r w:rsidRPr="004D49AD">
        <w:rPr>
          <w:rStyle w:val="normaltextrun"/>
          <w:rFonts w:ascii="Arial" w:hAnsi="Arial" w:cs="Arial"/>
        </w:rPr>
        <w:t xml:space="preserve"> traga</w:t>
      </w:r>
      <w:r w:rsidRPr="004D49AD">
        <w:rPr>
          <w:rStyle w:val="normaltextrun"/>
          <w:rFonts w:ascii="Arial" w:hAnsi="Arial" w:cs="Arial"/>
        </w:rPr>
        <w:t xml:space="preserve"> harmonia </w:t>
      </w:r>
      <w:r w:rsidRPr="004D49AD">
        <w:rPr>
          <w:rStyle w:val="normaltextrun"/>
          <w:rFonts w:ascii="Arial" w:hAnsi="Arial" w:cs="Arial"/>
        </w:rPr>
        <w:t>junto às cores em geral</w:t>
      </w:r>
      <w:r w:rsidRPr="004D49AD">
        <w:rPr>
          <w:rStyle w:val="normaltextrun"/>
          <w:rFonts w:ascii="Arial" w:hAnsi="Arial" w:cs="Arial"/>
        </w:rPr>
        <w:t xml:space="preserve">, e </w:t>
      </w:r>
      <w:r w:rsidR="003A7956" w:rsidRPr="004D49AD">
        <w:rPr>
          <w:rStyle w:val="normaltextrun"/>
          <w:rFonts w:ascii="Arial" w:hAnsi="Arial" w:cs="Arial"/>
        </w:rPr>
        <w:t>dessa forma</w:t>
      </w:r>
      <w:r w:rsidRPr="004D49AD">
        <w:rPr>
          <w:rStyle w:val="normaltextrun"/>
          <w:rFonts w:ascii="Arial" w:hAnsi="Arial" w:cs="Arial"/>
        </w:rPr>
        <w:t xml:space="preserve"> o</w:t>
      </w:r>
      <w:r w:rsidR="003A7956" w:rsidRPr="004D49AD">
        <w:rPr>
          <w:rStyle w:val="normaltextrun"/>
          <w:rFonts w:ascii="Arial" w:hAnsi="Arial" w:cs="Arial"/>
        </w:rPr>
        <w:t xml:space="preserve"> olhar fica voltado</w:t>
      </w:r>
      <w:r w:rsidRPr="004D49AD">
        <w:rPr>
          <w:rStyle w:val="normaltextrun"/>
          <w:rFonts w:ascii="Arial" w:hAnsi="Arial" w:cs="Arial"/>
        </w:rPr>
        <w:t xml:space="preserve"> para </w:t>
      </w:r>
      <w:r w:rsidR="003A7956" w:rsidRPr="004D49AD">
        <w:rPr>
          <w:rStyle w:val="normaltextrun"/>
          <w:rFonts w:ascii="Arial" w:hAnsi="Arial" w:cs="Arial"/>
        </w:rPr>
        <w:t>os tons</w:t>
      </w:r>
      <w:r w:rsidRPr="004D49AD">
        <w:rPr>
          <w:rStyle w:val="normaltextrun"/>
          <w:rFonts w:ascii="Arial" w:hAnsi="Arial" w:cs="Arial"/>
        </w:rPr>
        <w:t xml:space="preserve"> mais escur</w:t>
      </w:r>
      <w:r w:rsidR="003A7956" w:rsidRPr="004D49AD">
        <w:rPr>
          <w:rStyle w:val="normaltextrun"/>
          <w:rFonts w:ascii="Arial" w:hAnsi="Arial" w:cs="Arial"/>
        </w:rPr>
        <w:t>os</w:t>
      </w:r>
      <w:r w:rsidRPr="004D49AD">
        <w:rPr>
          <w:rStyle w:val="normaltextrun"/>
          <w:rFonts w:ascii="Arial" w:hAnsi="Arial" w:cs="Arial"/>
        </w:rPr>
        <w:t xml:space="preserve">, </w:t>
      </w:r>
      <w:r w:rsidR="003A7956" w:rsidRPr="004D49AD">
        <w:rPr>
          <w:rStyle w:val="normaltextrun"/>
          <w:rFonts w:ascii="Arial" w:hAnsi="Arial" w:cs="Arial"/>
        </w:rPr>
        <w:t>focando</w:t>
      </w:r>
      <w:r w:rsidRPr="004D49AD">
        <w:rPr>
          <w:rStyle w:val="normaltextrun"/>
          <w:rFonts w:ascii="Arial" w:hAnsi="Arial" w:cs="Arial"/>
        </w:rPr>
        <w:t xml:space="preserve"> na parte de login</w:t>
      </w:r>
      <w:r w:rsidR="003A7956" w:rsidRPr="004D49AD">
        <w:rPr>
          <w:rStyle w:val="normaltextrun"/>
          <w:rFonts w:ascii="Arial" w:hAnsi="Arial" w:cs="Arial"/>
        </w:rPr>
        <w:t xml:space="preserve"> e assim</w:t>
      </w:r>
      <w:r w:rsidRPr="004D49AD">
        <w:rPr>
          <w:rStyle w:val="normaltextrun"/>
          <w:rFonts w:ascii="Arial" w:hAnsi="Arial" w:cs="Arial"/>
        </w:rPr>
        <w:t xml:space="preserve"> </w:t>
      </w:r>
      <w:r w:rsidR="003A7956" w:rsidRPr="004D49AD">
        <w:rPr>
          <w:rStyle w:val="normaltextrun"/>
          <w:rFonts w:ascii="Arial" w:hAnsi="Arial" w:cs="Arial"/>
        </w:rPr>
        <w:t>levando o visitante a realizar o seu cadastro.</w:t>
      </w:r>
    </w:p>
    <w:p w14:paraId="52CCF09C" w14:textId="02826439" w:rsidR="00465E3C" w:rsidRPr="004D49AD" w:rsidRDefault="003A7956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</w:rPr>
        <w:t>A</w:t>
      </w:r>
      <w:r w:rsidR="00465E3C" w:rsidRPr="004D49AD">
        <w:rPr>
          <w:rStyle w:val="normaltextrun"/>
          <w:rFonts w:ascii="Arial" w:hAnsi="Arial" w:cs="Arial"/>
        </w:rPr>
        <w:t xml:space="preserve">s cores </w:t>
      </w:r>
      <w:r w:rsidR="00465E3C" w:rsidRPr="004D49AD">
        <w:rPr>
          <w:rStyle w:val="normaltextrun"/>
          <w:rFonts w:ascii="Arial" w:hAnsi="Arial" w:cs="Arial"/>
        </w:rPr>
        <w:t>também</w:t>
      </w:r>
      <w:r w:rsidR="00465E3C" w:rsidRPr="004D49AD">
        <w:rPr>
          <w:rStyle w:val="normaltextrun"/>
          <w:rFonts w:ascii="Arial" w:hAnsi="Arial" w:cs="Arial"/>
        </w:rPr>
        <w:t xml:space="preserve"> podem causar uma </w:t>
      </w:r>
      <w:r w:rsidR="00465E3C" w:rsidRPr="004D49AD">
        <w:rPr>
          <w:rStyle w:val="normaltextrun"/>
          <w:rFonts w:ascii="Arial" w:hAnsi="Arial" w:cs="Arial"/>
        </w:rPr>
        <w:t>sensação</w:t>
      </w:r>
      <w:r w:rsidR="00465E3C" w:rsidRPr="004D49AD">
        <w:rPr>
          <w:rStyle w:val="normaltextrun"/>
          <w:rFonts w:ascii="Arial" w:hAnsi="Arial" w:cs="Arial"/>
        </w:rPr>
        <w:t xml:space="preserve"> de continuidade</w:t>
      </w:r>
      <w:r w:rsidRPr="004D49AD">
        <w:rPr>
          <w:rStyle w:val="normaltextrun"/>
          <w:rFonts w:ascii="Arial" w:hAnsi="Arial" w:cs="Arial"/>
        </w:rPr>
        <w:t xml:space="preserve">, </w:t>
      </w:r>
      <w:r w:rsidR="00465E3C" w:rsidRPr="004D49AD">
        <w:rPr>
          <w:rStyle w:val="normaltextrun"/>
          <w:rFonts w:ascii="Arial" w:hAnsi="Arial" w:cs="Arial"/>
        </w:rPr>
        <w:t xml:space="preserve">pois por conta da paleta </w:t>
      </w:r>
      <w:r w:rsidRPr="004D49AD">
        <w:rPr>
          <w:rStyle w:val="normaltextrun"/>
          <w:rFonts w:ascii="Arial" w:hAnsi="Arial" w:cs="Arial"/>
        </w:rPr>
        <w:t xml:space="preserve">de cores, leva à </w:t>
      </w:r>
      <w:r w:rsidR="00465E3C" w:rsidRPr="004D49AD">
        <w:rPr>
          <w:rStyle w:val="normaltextrun"/>
          <w:rFonts w:ascii="Arial" w:hAnsi="Arial" w:cs="Arial"/>
        </w:rPr>
        <w:t>sensação</w:t>
      </w:r>
      <w:r w:rsidR="00465E3C" w:rsidRPr="004D49AD">
        <w:rPr>
          <w:rStyle w:val="normaltextrun"/>
          <w:rFonts w:ascii="Arial" w:hAnsi="Arial" w:cs="Arial"/>
        </w:rPr>
        <w:t xml:space="preserve"> que os tons </w:t>
      </w:r>
      <w:r w:rsidR="00465E3C" w:rsidRPr="004D49AD">
        <w:rPr>
          <w:rStyle w:val="normaltextrun"/>
          <w:rFonts w:ascii="Arial" w:hAnsi="Arial" w:cs="Arial"/>
        </w:rPr>
        <w:t>vão</w:t>
      </w:r>
      <w:r w:rsidR="00465E3C" w:rsidRPr="004D49AD">
        <w:rPr>
          <w:rStyle w:val="normaltextrun"/>
          <w:rFonts w:ascii="Arial" w:hAnsi="Arial" w:cs="Arial"/>
        </w:rPr>
        <w:t xml:space="preserve"> progredindo da esquerda para a direita</w:t>
      </w:r>
      <w:r w:rsidRPr="004D49AD">
        <w:rPr>
          <w:rStyle w:val="eop"/>
          <w:rFonts w:ascii="Arial" w:hAnsi="Arial" w:cs="Arial"/>
        </w:rPr>
        <w:t>.</w:t>
      </w:r>
    </w:p>
    <w:p w14:paraId="1B3783FD" w14:textId="6BD81153" w:rsidR="00465E3C" w:rsidRPr="004D49AD" w:rsidRDefault="00465E3C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</w:rPr>
        <w:t xml:space="preserve">O </w:t>
      </w:r>
      <w:proofErr w:type="spellStart"/>
      <w:r w:rsidR="003E7DE8" w:rsidRPr="004D49AD">
        <w:rPr>
          <w:rStyle w:val="normaltextrun"/>
          <w:rFonts w:ascii="Arial" w:hAnsi="Arial" w:cs="Arial"/>
        </w:rPr>
        <w:t>N</w:t>
      </w:r>
      <w:r w:rsidRPr="004D49AD">
        <w:rPr>
          <w:rStyle w:val="normaltextrun"/>
          <w:rFonts w:ascii="Arial" w:hAnsi="Arial" w:cs="Arial"/>
        </w:rPr>
        <w:t>avbar</w:t>
      </w:r>
      <w:proofErr w:type="spellEnd"/>
      <w:r w:rsidRPr="004D49AD">
        <w:rPr>
          <w:rStyle w:val="normaltextrun"/>
          <w:rFonts w:ascii="Arial" w:hAnsi="Arial" w:cs="Arial"/>
        </w:rPr>
        <w:t xml:space="preserve"> </w:t>
      </w:r>
      <w:r w:rsidR="003A7956" w:rsidRPr="004D49AD">
        <w:rPr>
          <w:rStyle w:val="normaltextrun"/>
          <w:rFonts w:ascii="Arial" w:hAnsi="Arial" w:cs="Arial"/>
        </w:rPr>
        <w:t>também</w:t>
      </w:r>
      <w:r w:rsidRPr="004D49AD">
        <w:rPr>
          <w:rStyle w:val="normaltextrun"/>
          <w:rFonts w:ascii="Arial" w:hAnsi="Arial" w:cs="Arial"/>
        </w:rPr>
        <w:t xml:space="preserve"> possui um grau de </w:t>
      </w:r>
      <w:r w:rsidR="003A7956" w:rsidRPr="004D49AD">
        <w:rPr>
          <w:rStyle w:val="normaltextrun"/>
          <w:rFonts w:ascii="Arial" w:hAnsi="Arial" w:cs="Arial"/>
        </w:rPr>
        <w:t>segregação,</w:t>
      </w:r>
      <w:r w:rsidRPr="004D49AD">
        <w:rPr>
          <w:rStyle w:val="normaltextrun"/>
          <w:rFonts w:ascii="Arial" w:hAnsi="Arial" w:cs="Arial"/>
        </w:rPr>
        <w:t xml:space="preserve"> pois </w:t>
      </w:r>
      <w:r w:rsidR="003A7956" w:rsidRPr="004D49AD">
        <w:rPr>
          <w:rStyle w:val="normaltextrun"/>
          <w:rFonts w:ascii="Arial" w:hAnsi="Arial" w:cs="Arial"/>
        </w:rPr>
        <w:t xml:space="preserve">foi feito de uma forma </w:t>
      </w:r>
      <w:r w:rsidRPr="004D49AD">
        <w:rPr>
          <w:rStyle w:val="normaltextrun"/>
          <w:rFonts w:ascii="Arial" w:hAnsi="Arial" w:cs="Arial"/>
        </w:rPr>
        <w:t xml:space="preserve">que ele possui a mesma paleta de cores que o corpo do site, e os </w:t>
      </w:r>
      <w:r w:rsidR="003A7956" w:rsidRPr="004D49AD">
        <w:rPr>
          <w:rStyle w:val="normaltextrun"/>
          <w:rFonts w:ascii="Arial" w:hAnsi="Arial" w:cs="Arial"/>
        </w:rPr>
        <w:t>botões</w:t>
      </w:r>
      <w:r w:rsidRPr="004D49AD">
        <w:rPr>
          <w:rStyle w:val="normaltextrun"/>
          <w:rFonts w:ascii="Arial" w:hAnsi="Arial" w:cs="Arial"/>
        </w:rPr>
        <w:t xml:space="preserve"> não mudam, ou seja, o site todo por possuir a mesma cor </w:t>
      </w:r>
      <w:r w:rsidR="003A7956" w:rsidRPr="004D49AD">
        <w:rPr>
          <w:rStyle w:val="normaltextrun"/>
          <w:rFonts w:ascii="Arial" w:hAnsi="Arial" w:cs="Arial"/>
        </w:rPr>
        <w:t>leva à</w:t>
      </w:r>
      <w:r w:rsidRPr="004D49AD">
        <w:rPr>
          <w:rStyle w:val="normaltextrun"/>
          <w:rFonts w:ascii="Arial" w:hAnsi="Arial" w:cs="Arial"/>
        </w:rPr>
        <w:t xml:space="preserve"> </w:t>
      </w:r>
      <w:r w:rsidR="003A7956" w:rsidRPr="004D49AD">
        <w:rPr>
          <w:rStyle w:val="normaltextrun"/>
          <w:rFonts w:ascii="Arial" w:hAnsi="Arial" w:cs="Arial"/>
        </w:rPr>
        <w:t>sensação</w:t>
      </w:r>
      <w:r w:rsidRPr="004D49AD">
        <w:rPr>
          <w:rStyle w:val="normaltextrun"/>
          <w:rFonts w:ascii="Arial" w:hAnsi="Arial" w:cs="Arial"/>
        </w:rPr>
        <w:t xml:space="preserve"> que </w:t>
      </w:r>
      <w:r w:rsidR="003A7956" w:rsidRPr="004D49AD">
        <w:rPr>
          <w:rStyle w:val="normaltextrun"/>
          <w:rFonts w:ascii="Arial" w:hAnsi="Arial" w:cs="Arial"/>
        </w:rPr>
        <w:t>é</w:t>
      </w:r>
      <w:r w:rsidRPr="004D49AD">
        <w:rPr>
          <w:rStyle w:val="normaltextrun"/>
          <w:rFonts w:ascii="Arial" w:hAnsi="Arial" w:cs="Arial"/>
        </w:rPr>
        <w:t xml:space="preserve"> uma única coisa</w:t>
      </w:r>
      <w:r w:rsidR="003A7956" w:rsidRPr="004D49AD">
        <w:rPr>
          <w:rStyle w:val="normaltextrun"/>
          <w:rFonts w:ascii="Arial" w:hAnsi="Arial" w:cs="Arial"/>
        </w:rPr>
        <w:t>.</w:t>
      </w:r>
      <w:r w:rsidRPr="004D49AD">
        <w:rPr>
          <w:rStyle w:val="eop"/>
          <w:rFonts w:ascii="Arial" w:hAnsi="Arial" w:cs="Arial"/>
        </w:rPr>
        <w:t> </w:t>
      </w:r>
    </w:p>
    <w:p w14:paraId="3BCF494B" w14:textId="5D71AD95" w:rsidR="00465E3C" w:rsidRPr="004D49AD" w:rsidRDefault="00465E3C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</w:rPr>
        <w:t>U</w:t>
      </w:r>
      <w:r w:rsidR="003A7956" w:rsidRPr="004D49AD">
        <w:rPr>
          <w:rStyle w:val="normaltextrun"/>
          <w:rFonts w:ascii="Arial" w:hAnsi="Arial" w:cs="Arial"/>
        </w:rPr>
        <w:t>sou-se</w:t>
      </w:r>
      <w:r w:rsidRPr="004D49AD">
        <w:rPr>
          <w:rStyle w:val="normaltextrun"/>
          <w:rFonts w:ascii="Arial" w:hAnsi="Arial" w:cs="Arial"/>
        </w:rPr>
        <w:t xml:space="preserve"> um </w:t>
      </w:r>
      <w:r w:rsidR="003A7956" w:rsidRPr="004D49AD">
        <w:rPr>
          <w:rStyle w:val="normaltextrun"/>
          <w:rFonts w:ascii="Arial" w:hAnsi="Arial" w:cs="Arial"/>
        </w:rPr>
        <w:t>padrão</w:t>
      </w:r>
      <w:r w:rsidRPr="004D49AD">
        <w:rPr>
          <w:rStyle w:val="normaltextrun"/>
          <w:rFonts w:ascii="Arial" w:hAnsi="Arial" w:cs="Arial"/>
        </w:rPr>
        <w:t xml:space="preserve"> para os cards</w:t>
      </w:r>
      <w:r w:rsidR="003A7956" w:rsidRPr="004D49AD">
        <w:rPr>
          <w:rStyle w:val="normaltextrun"/>
          <w:rFonts w:ascii="Arial" w:hAnsi="Arial" w:cs="Arial"/>
        </w:rPr>
        <w:t>,</w:t>
      </w:r>
      <w:r w:rsidRPr="004D49AD">
        <w:rPr>
          <w:rStyle w:val="normaltextrun"/>
          <w:rFonts w:ascii="Arial" w:hAnsi="Arial" w:cs="Arial"/>
        </w:rPr>
        <w:t xml:space="preserve"> que </w:t>
      </w:r>
      <w:r w:rsidR="003A7956" w:rsidRPr="004D49AD">
        <w:rPr>
          <w:rStyle w:val="normaltextrun"/>
          <w:rFonts w:ascii="Arial" w:hAnsi="Arial" w:cs="Arial"/>
        </w:rPr>
        <w:t>também</w:t>
      </w:r>
      <w:r w:rsidRPr="004D49AD">
        <w:rPr>
          <w:rStyle w:val="normaltextrun"/>
          <w:rFonts w:ascii="Arial" w:hAnsi="Arial" w:cs="Arial"/>
        </w:rPr>
        <w:t xml:space="preserve"> se aparenta muito com </w:t>
      </w:r>
      <w:r w:rsidR="003A7956" w:rsidRPr="004D49AD">
        <w:rPr>
          <w:rStyle w:val="normaltextrun"/>
          <w:rFonts w:ascii="Arial" w:hAnsi="Arial" w:cs="Arial"/>
        </w:rPr>
        <w:t>repetição</w:t>
      </w:r>
      <w:r w:rsidRPr="004D49AD">
        <w:rPr>
          <w:rStyle w:val="normaltextrun"/>
          <w:rFonts w:ascii="Arial" w:hAnsi="Arial" w:cs="Arial"/>
        </w:rPr>
        <w:t>, pois possuem o mesmo formato</w:t>
      </w:r>
      <w:r w:rsidR="003A7956" w:rsidRPr="004D49AD">
        <w:rPr>
          <w:rStyle w:val="normaltextrun"/>
          <w:rFonts w:ascii="Arial" w:hAnsi="Arial" w:cs="Arial"/>
        </w:rPr>
        <w:t>.</w:t>
      </w:r>
      <w:r w:rsidRPr="004D49AD">
        <w:rPr>
          <w:rStyle w:val="eop"/>
          <w:rFonts w:ascii="Arial" w:hAnsi="Arial" w:cs="Arial"/>
        </w:rPr>
        <w:t> </w:t>
      </w:r>
    </w:p>
    <w:p w14:paraId="78627400" w14:textId="77777777" w:rsidR="006357C6" w:rsidRPr="004D49AD" w:rsidRDefault="006357C6" w:rsidP="00FE7DD6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</w:rPr>
        <w:t xml:space="preserve">Utilizamos o HTML como texto de marcação juntamente com o </w:t>
      </w:r>
      <w:proofErr w:type="spellStart"/>
      <w:r w:rsidRPr="004D49AD">
        <w:rPr>
          <w:rStyle w:val="normaltextrun"/>
          <w:rFonts w:ascii="Arial" w:hAnsi="Arial" w:cs="Arial"/>
        </w:rPr>
        <w:t>Boostrap</w:t>
      </w:r>
      <w:proofErr w:type="spellEnd"/>
      <w:r w:rsidRPr="004D49AD">
        <w:rPr>
          <w:rStyle w:val="normaltextrun"/>
          <w:rFonts w:ascii="Arial" w:hAnsi="Arial" w:cs="Arial"/>
        </w:rPr>
        <w:t xml:space="preserve"> e CSS para manipulação e edição das cores e formatos.</w:t>
      </w:r>
      <w:r w:rsidRPr="004D49AD">
        <w:rPr>
          <w:rStyle w:val="eop"/>
          <w:rFonts w:ascii="Arial" w:hAnsi="Arial" w:cs="Arial"/>
        </w:rPr>
        <w:t> </w:t>
      </w:r>
    </w:p>
    <w:p w14:paraId="23D01923" w14:textId="77777777" w:rsidR="005177E8" w:rsidRPr="004D49AD" w:rsidRDefault="00EB1AAD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  <w:r w:rsidRPr="004D49AD">
        <w:rPr>
          <w:rFonts w:cs="Arial"/>
          <w:sz w:val="28"/>
          <w:szCs w:val="28"/>
        </w:rPr>
        <w:lastRenderedPageBreak/>
        <w:t>Referência Bibliográfica</w:t>
      </w:r>
    </w:p>
    <w:p w14:paraId="016107A5" w14:textId="77777777" w:rsidR="00837328" w:rsidRPr="004D49AD" w:rsidRDefault="00837328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</w:p>
    <w:p w14:paraId="026EF3B3" w14:textId="77777777" w:rsidR="00837328" w:rsidRPr="004D49AD" w:rsidRDefault="00837328">
      <w:pPr>
        <w:widowControl/>
        <w:autoSpaceDE/>
        <w:autoSpaceDN/>
        <w:spacing w:line="240" w:lineRule="auto"/>
        <w:rPr>
          <w:rFonts w:cs="Arial"/>
          <w:color w:val="000000"/>
        </w:rPr>
      </w:pPr>
      <w:r w:rsidRPr="004D49AD">
        <w:rPr>
          <w:rFonts w:cs="Arial"/>
          <w:color w:val="000000"/>
        </w:rPr>
        <w:t xml:space="preserve">BEZERRA, Eduardo. </w:t>
      </w:r>
      <w:r w:rsidRPr="004D49AD">
        <w:rPr>
          <w:rFonts w:cs="Arial"/>
          <w:b/>
          <w:bCs/>
          <w:color w:val="000000"/>
        </w:rPr>
        <w:t>Princípios de Análise e Projeto de Sistemas com UML</w:t>
      </w:r>
      <w:r w:rsidRPr="004D49AD">
        <w:rPr>
          <w:rFonts w:cs="Arial"/>
          <w:color w:val="000000"/>
        </w:rPr>
        <w:t>. 3 ed. Rio de Janeiro: Elsevier, 2015.</w:t>
      </w:r>
    </w:p>
    <w:p w14:paraId="7587DAB0" w14:textId="77777777" w:rsidR="00A660B3" w:rsidRPr="004D49AD" w:rsidRDefault="00A660B3">
      <w:pPr>
        <w:widowControl/>
        <w:autoSpaceDE/>
        <w:autoSpaceDN/>
        <w:spacing w:line="240" w:lineRule="auto"/>
        <w:rPr>
          <w:rFonts w:cs="Arial"/>
          <w:color w:val="000000"/>
        </w:rPr>
      </w:pPr>
    </w:p>
    <w:p w14:paraId="77DD9445" w14:textId="77777777" w:rsidR="00A660B3" w:rsidRPr="004D49AD" w:rsidRDefault="00A660B3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</w:p>
    <w:p w14:paraId="0A8E162D" w14:textId="77777777" w:rsidR="00821593" w:rsidRPr="004D49AD" w:rsidRDefault="00821593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</w:p>
    <w:p w14:paraId="07F5809C" w14:textId="77777777" w:rsidR="00821593" w:rsidRPr="004D49AD" w:rsidRDefault="00821593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  <w:r w:rsidRPr="004D49AD">
        <w:rPr>
          <w:rFonts w:cs="Arial"/>
          <w:sz w:val="28"/>
          <w:szCs w:val="28"/>
        </w:rPr>
        <w:br w:type="page"/>
      </w:r>
    </w:p>
    <w:p w14:paraId="7053A65A" w14:textId="77777777" w:rsidR="00821593" w:rsidRPr="00FE7DD6" w:rsidRDefault="00821593" w:rsidP="00FE7DD6">
      <w:pPr>
        <w:pStyle w:val="Ttulo1"/>
        <w:numPr>
          <w:ilvl w:val="0"/>
          <w:numId w:val="0"/>
        </w:numPr>
        <w:spacing w:line="360" w:lineRule="auto"/>
        <w:rPr>
          <w:rFonts w:cs="Arial"/>
          <w:szCs w:val="28"/>
        </w:rPr>
      </w:pPr>
      <w:r w:rsidRPr="00FE7DD6">
        <w:rPr>
          <w:rFonts w:cs="Arial"/>
          <w:szCs w:val="28"/>
        </w:rPr>
        <w:lastRenderedPageBreak/>
        <w:t>Apêndice</w:t>
      </w:r>
    </w:p>
    <w:p w14:paraId="5421C80D" w14:textId="77777777" w:rsidR="00821593" w:rsidRPr="00FE7DD6" w:rsidRDefault="00821593" w:rsidP="00FE7DD6">
      <w:pPr>
        <w:widowControl/>
        <w:autoSpaceDE/>
        <w:autoSpaceDN/>
        <w:spacing w:line="360" w:lineRule="auto"/>
        <w:rPr>
          <w:rFonts w:cs="Arial"/>
          <w:sz w:val="28"/>
          <w:szCs w:val="28"/>
        </w:rPr>
      </w:pPr>
    </w:p>
    <w:p w14:paraId="5B2BB60F" w14:textId="77777777" w:rsidR="00483012" w:rsidRDefault="00483012" w:rsidP="00FE7DD6">
      <w:pPr>
        <w:pStyle w:val="paragraph"/>
        <w:spacing w:before="0" w:beforeAutospacing="0" w:after="0" w:afterAutospacing="0" w:line="360" w:lineRule="auto"/>
        <w:ind w:left="720" w:hanging="360"/>
        <w:jc w:val="both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r w:rsidRPr="00FE7DD6">
        <w:rPr>
          <w:rStyle w:val="normaltextrun"/>
          <w:rFonts w:ascii="Arial" w:hAnsi="Arial" w:cs="Arial"/>
          <w:b/>
          <w:bCs/>
          <w:sz w:val="28"/>
          <w:szCs w:val="28"/>
        </w:rPr>
        <w:t>Super V</w:t>
      </w:r>
      <w:r w:rsidRPr="00FE7DD6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548D4729" w14:textId="77777777" w:rsidR="00FE7DD6" w:rsidRPr="00FE7DD6" w:rsidRDefault="00FE7DD6" w:rsidP="00FE7DD6">
      <w:pPr>
        <w:pStyle w:val="paragraph"/>
        <w:spacing w:before="0" w:beforeAutospacing="0" w:after="0" w:afterAutospacing="0" w:line="360" w:lineRule="auto"/>
        <w:ind w:left="720" w:hanging="360"/>
        <w:jc w:val="both"/>
        <w:textAlignment w:val="baseline"/>
        <w:rPr>
          <w:rFonts w:ascii="Arial" w:hAnsi="Arial" w:cs="Arial"/>
          <w:b/>
          <w:bCs/>
          <w:sz w:val="28"/>
          <w:szCs w:val="28"/>
        </w:rPr>
      </w:pPr>
    </w:p>
    <w:p w14:paraId="36F445AD" w14:textId="77777777" w:rsidR="00483012" w:rsidRPr="00FE7DD6" w:rsidRDefault="00483012" w:rsidP="00FE7DD6">
      <w:pPr>
        <w:pStyle w:val="Ttulo1"/>
        <w:spacing w:line="360" w:lineRule="auto"/>
        <w:rPr>
          <w:rFonts w:cs="Arial"/>
          <w:b w:val="0"/>
          <w:bCs w:val="0"/>
          <w:szCs w:val="28"/>
        </w:rPr>
      </w:pPr>
      <w:r w:rsidRPr="00FE7DD6">
        <w:rPr>
          <w:rStyle w:val="normaltextrun"/>
          <w:rFonts w:cs="Arial"/>
          <w:szCs w:val="28"/>
        </w:rPr>
        <w:t>Identificação e Organização do Projeto</w:t>
      </w:r>
      <w:r w:rsidRPr="00FE7DD6">
        <w:rPr>
          <w:rStyle w:val="eop"/>
          <w:rFonts w:cs="Arial"/>
          <w:szCs w:val="28"/>
        </w:rPr>
        <w:t> </w:t>
      </w:r>
    </w:p>
    <w:p w14:paraId="5421CAB9" w14:textId="77777777" w:rsidR="00483012" w:rsidRPr="004D49AD" w:rsidRDefault="00483012" w:rsidP="00FE7DD6">
      <w:pPr>
        <w:pStyle w:val="paragraph"/>
        <w:spacing w:before="0" w:beforeAutospacing="0" w:after="0" w:afterAutospacing="0" w:line="360" w:lineRule="auto"/>
        <w:ind w:left="720" w:hanging="360"/>
        <w:jc w:val="both"/>
        <w:textAlignment w:val="baseline"/>
        <w:rPr>
          <w:rFonts w:ascii="Arial" w:hAnsi="Arial" w:cs="Arial"/>
          <w:b/>
          <w:bCs/>
          <w:sz w:val="18"/>
          <w:szCs w:val="18"/>
        </w:rPr>
      </w:pPr>
      <w:r w:rsidRPr="00FE7DD6">
        <w:rPr>
          <w:rStyle w:val="normaltextrun"/>
          <w:rFonts w:ascii="Arial" w:hAnsi="Arial" w:cs="Arial"/>
          <w:b/>
          <w:bCs/>
          <w:sz w:val="28"/>
          <w:szCs w:val="28"/>
        </w:rPr>
        <w:t>Membros da Equipe e seu RA</w:t>
      </w:r>
      <w:r w:rsidRPr="004D49AD">
        <w:rPr>
          <w:rStyle w:val="normaltextrun"/>
          <w:rFonts w:ascii="Arial" w:hAnsi="Arial" w:cs="Arial"/>
          <w:b/>
          <w:bCs/>
          <w:sz w:val="28"/>
          <w:szCs w:val="28"/>
        </w:rPr>
        <w:t> </w:t>
      </w:r>
    </w:p>
    <w:p w14:paraId="276C9CDC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4FE2F243" w14:textId="77777777" w:rsidR="00483012" w:rsidRPr="004D49AD" w:rsidRDefault="00483012" w:rsidP="00483012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i/>
          <w:iCs/>
          <w:snapToGrid/>
          <w:color w:val="445369"/>
          <w:sz w:val="18"/>
          <w:szCs w:val="18"/>
          <w:lang w:eastAsia="pt-BR"/>
        </w:rPr>
        <w:t>Quadro 9 Lista de membros</w:t>
      </w:r>
      <w:r w:rsidRPr="004D49AD">
        <w:rPr>
          <w:rFonts w:cs="Arial"/>
          <w:snapToGrid/>
          <w:color w:val="445369"/>
          <w:sz w:val="18"/>
          <w:szCs w:val="18"/>
          <w:lang w:eastAsia="pt-BR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5"/>
        <w:gridCol w:w="6120"/>
      </w:tblGrid>
      <w:tr w:rsidR="00483012" w:rsidRPr="004D49AD" w14:paraId="7797F08F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5074E1A9" w14:textId="5F31293C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RA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2F01EAC2" w14:textId="7C07D74F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Nome Completo</w:t>
            </w:r>
          </w:p>
        </w:tc>
      </w:tr>
      <w:tr w:rsidR="00483012" w:rsidRPr="004D49AD" w14:paraId="7A089143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4A738" w14:textId="4797E8C8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2171392311028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FE031" w14:textId="64BFFF68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Felipe Vilela Dias de Souza</w:t>
            </w:r>
          </w:p>
        </w:tc>
      </w:tr>
      <w:tr w:rsidR="00483012" w:rsidRPr="004D49AD" w14:paraId="13D182AA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35B9B2E6" w14:textId="29CA1747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2171392321008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3010E943" w14:textId="34B6383C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Luciana Guedes de Araújo</w:t>
            </w:r>
          </w:p>
        </w:tc>
      </w:tr>
      <w:tr w:rsidR="00483012" w:rsidRPr="004D49AD" w14:paraId="066B97DD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8E66A2" w14:textId="48EBC85F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2171392321015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043B80" w14:textId="4D982E83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Marcos Vinicius de Oliveira</w:t>
            </w:r>
          </w:p>
        </w:tc>
      </w:tr>
      <w:tr w:rsidR="00483012" w:rsidRPr="004D49AD" w14:paraId="7397804C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68AD9E26" w14:textId="246C2B25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2171392321039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6798FFBA" w14:textId="623D33D3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Matheus da Silva Ferreira</w:t>
            </w:r>
          </w:p>
        </w:tc>
      </w:tr>
      <w:tr w:rsidR="00483012" w:rsidRPr="004D49AD" w14:paraId="1AAC02A6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621DBDF" w14:textId="1872CC97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2171392321028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FCC205" w14:textId="60FA167E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Pedro Henrique Santos Bernardo</w:t>
            </w:r>
          </w:p>
        </w:tc>
      </w:tr>
      <w:tr w:rsidR="00483012" w:rsidRPr="004D49AD" w14:paraId="71B1BFDA" w14:textId="77777777" w:rsidTr="00483012">
        <w:trPr>
          <w:trHeight w:val="30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53EE630F" w14:textId="071F7BCD" w:rsidR="00483012" w:rsidRPr="00FE7DD6" w:rsidRDefault="00483012" w:rsidP="003A7956">
            <w:pPr>
              <w:widowControl/>
              <w:autoSpaceDE/>
              <w:autoSpaceDN/>
              <w:spacing w:line="240" w:lineRule="auto"/>
              <w:jc w:val="center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2171392321033</w:t>
            </w:r>
          </w:p>
        </w:tc>
        <w:tc>
          <w:tcPr>
            <w:tcW w:w="6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EAF6"/>
            <w:hideMark/>
          </w:tcPr>
          <w:p w14:paraId="7B5B1E99" w14:textId="753DCEBD" w:rsidR="00483012" w:rsidRPr="00FE7DD6" w:rsidRDefault="00483012" w:rsidP="00483012">
            <w:pPr>
              <w:widowControl/>
              <w:autoSpaceDE/>
              <w:autoSpaceDN/>
              <w:spacing w:line="240" w:lineRule="auto"/>
              <w:jc w:val="both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Renato W. de Lima Jacob</w:t>
            </w:r>
          </w:p>
        </w:tc>
      </w:tr>
    </w:tbl>
    <w:p w14:paraId="3622579F" w14:textId="77777777" w:rsidR="00821593" w:rsidRPr="004D49AD" w:rsidRDefault="7430410D" w:rsidP="6BA64C16">
      <w:pPr>
        <w:widowControl/>
        <w:autoSpaceDE/>
        <w:autoSpaceDN/>
        <w:spacing w:line="240" w:lineRule="auto"/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5E883A10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2B2866B5" w14:textId="263A0725" w:rsidR="00821593" w:rsidRPr="004D49AD" w:rsidRDefault="7430410D" w:rsidP="49AF51CF">
      <w:pPr>
        <w:pStyle w:val="Ttulo2"/>
        <w:widowControl/>
        <w:numPr>
          <w:ilvl w:val="1"/>
          <w:numId w:val="0"/>
        </w:numPr>
        <w:autoSpaceDE/>
        <w:autoSpaceDN/>
        <w:spacing w:line="240" w:lineRule="auto"/>
        <w:rPr>
          <w:rFonts w:cs="Arial"/>
        </w:rPr>
      </w:pPr>
      <w:bookmarkStart w:id="70" w:name="_Toc144101657"/>
      <w:r w:rsidRPr="004D49AD">
        <w:rPr>
          <w:rFonts w:cs="Arial"/>
        </w:rPr>
        <w:t xml:space="preserve">Turma    1 DSM- </w:t>
      </w:r>
      <w:r w:rsidR="003A7956" w:rsidRPr="004D49AD">
        <w:rPr>
          <w:rFonts w:cs="Arial"/>
          <w:u w:val="single"/>
        </w:rPr>
        <w:t>2023</w:t>
      </w:r>
      <w:r w:rsidRPr="004D49AD">
        <w:rPr>
          <w:rFonts w:cs="Arial"/>
          <w:u w:val="single"/>
        </w:rPr>
        <w:t xml:space="preserve"> / </w:t>
      </w:r>
      <w:bookmarkEnd w:id="70"/>
      <w:r w:rsidR="003A7956" w:rsidRPr="004D49AD">
        <w:rPr>
          <w:rFonts w:cs="Arial"/>
          <w:u w:val="single"/>
        </w:rPr>
        <w:t>2º Semestre</w:t>
      </w:r>
    </w:p>
    <w:p w14:paraId="47F90100" w14:textId="77777777" w:rsidR="00821593" w:rsidRPr="004D49AD" w:rsidRDefault="7430410D" w:rsidP="49AF51CF">
      <w:pPr>
        <w:pStyle w:val="Ttulo2"/>
        <w:widowControl/>
        <w:numPr>
          <w:ilvl w:val="1"/>
          <w:numId w:val="0"/>
        </w:numPr>
        <w:autoSpaceDE/>
        <w:autoSpaceDN/>
        <w:spacing w:line="240" w:lineRule="auto"/>
        <w:rPr>
          <w:rFonts w:cs="Arial"/>
        </w:rPr>
      </w:pPr>
      <w:bookmarkStart w:id="71" w:name="_Toc144101658"/>
      <w:r w:rsidRPr="004D49AD">
        <w:rPr>
          <w:rFonts w:cs="Arial"/>
        </w:rPr>
        <w:t>Disciplinas</w:t>
      </w:r>
      <w:bookmarkEnd w:id="71"/>
    </w:p>
    <w:p w14:paraId="759E07C6" w14:textId="77777777" w:rsidR="00483012" w:rsidRPr="004D49AD" w:rsidRDefault="00483012" w:rsidP="00483012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4D49AD">
        <w:rPr>
          <w:rStyle w:val="normaltextrun"/>
          <w:rFonts w:ascii="Arial" w:hAnsi="Arial" w:cs="Arial"/>
        </w:rPr>
        <w:t xml:space="preserve">Engenharia de Software I – </w:t>
      </w:r>
      <w:proofErr w:type="spellStart"/>
      <w:r w:rsidRPr="004D49AD">
        <w:rPr>
          <w:rStyle w:val="normaltextrun"/>
          <w:rFonts w:ascii="Arial" w:hAnsi="Arial" w:cs="Arial"/>
        </w:rPr>
        <w:t>Prof</w:t>
      </w:r>
      <w:proofErr w:type="spellEnd"/>
      <w:r w:rsidRPr="004D49AD">
        <w:rPr>
          <w:rStyle w:val="normaltextrun"/>
          <w:rFonts w:ascii="Arial" w:hAnsi="Arial" w:cs="Arial"/>
        </w:rPr>
        <w:t xml:space="preserve">(a). Andrea </w:t>
      </w:r>
      <w:proofErr w:type="spellStart"/>
      <w:r w:rsidRPr="004D49AD">
        <w:rPr>
          <w:rStyle w:val="normaltextrun"/>
          <w:rFonts w:ascii="Arial" w:hAnsi="Arial" w:cs="Arial"/>
        </w:rPr>
        <w:t>Zotovici</w:t>
      </w:r>
      <w:proofErr w:type="spellEnd"/>
      <w:r w:rsidRPr="004D49AD">
        <w:rPr>
          <w:rStyle w:val="normaltextrun"/>
          <w:rFonts w:ascii="Arial" w:hAnsi="Arial" w:cs="Arial"/>
        </w:rPr>
        <w:t>.</w:t>
      </w:r>
      <w:r w:rsidRPr="004D49AD">
        <w:rPr>
          <w:rStyle w:val="eop"/>
          <w:rFonts w:ascii="Arial" w:hAnsi="Arial" w:cs="Arial"/>
        </w:rPr>
        <w:t> </w:t>
      </w:r>
    </w:p>
    <w:p w14:paraId="4A9D2E71" w14:textId="77777777" w:rsidR="00483012" w:rsidRPr="004D49AD" w:rsidRDefault="00483012" w:rsidP="00483012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4D49AD">
        <w:rPr>
          <w:rStyle w:val="normaltextrun"/>
          <w:rFonts w:ascii="Arial" w:hAnsi="Arial" w:cs="Arial"/>
        </w:rPr>
        <w:t xml:space="preserve">Desenvolvimento Web I – Prof. Bruno </w:t>
      </w:r>
      <w:proofErr w:type="spellStart"/>
      <w:r w:rsidRPr="004D49AD">
        <w:rPr>
          <w:rStyle w:val="normaltextrun"/>
          <w:rFonts w:ascii="Arial" w:hAnsi="Arial" w:cs="Arial"/>
        </w:rPr>
        <w:t>Zolotareff</w:t>
      </w:r>
      <w:proofErr w:type="spellEnd"/>
      <w:r w:rsidRPr="004D49AD">
        <w:rPr>
          <w:rStyle w:val="normaltextrun"/>
          <w:rFonts w:ascii="Arial" w:hAnsi="Arial" w:cs="Arial"/>
        </w:rPr>
        <w:t xml:space="preserve"> dos Santos.</w:t>
      </w:r>
      <w:r w:rsidRPr="004D49AD">
        <w:rPr>
          <w:rStyle w:val="eop"/>
          <w:rFonts w:ascii="Arial" w:hAnsi="Arial" w:cs="Arial"/>
        </w:rPr>
        <w:t> </w:t>
      </w:r>
    </w:p>
    <w:p w14:paraId="0B0B741B" w14:textId="77777777" w:rsidR="00483012" w:rsidRPr="004D49AD" w:rsidRDefault="00483012" w:rsidP="00483012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4D49AD">
        <w:rPr>
          <w:rStyle w:val="normaltextrun"/>
          <w:rFonts w:ascii="Arial" w:hAnsi="Arial" w:cs="Arial"/>
        </w:rPr>
        <w:t xml:space="preserve">Design Digital – </w:t>
      </w:r>
      <w:proofErr w:type="spellStart"/>
      <w:r w:rsidRPr="004D49AD">
        <w:rPr>
          <w:rStyle w:val="normaltextrun"/>
          <w:rFonts w:ascii="Arial" w:hAnsi="Arial" w:cs="Arial"/>
        </w:rPr>
        <w:t>Prof</w:t>
      </w:r>
      <w:proofErr w:type="spellEnd"/>
      <w:r w:rsidRPr="004D49AD">
        <w:rPr>
          <w:rStyle w:val="normaltextrun"/>
          <w:rFonts w:ascii="Arial" w:hAnsi="Arial" w:cs="Arial"/>
        </w:rPr>
        <w:t xml:space="preserve">(a). Patrícia </w:t>
      </w:r>
      <w:proofErr w:type="spellStart"/>
      <w:r w:rsidRPr="004D49AD">
        <w:rPr>
          <w:rStyle w:val="normaltextrun"/>
          <w:rFonts w:ascii="Arial" w:hAnsi="Arial" w:cs="Arial"/>
        </w:rPr>
        <w:t>Gallo</w:t>
      </w:r>
      <w:proofErr w:type="spellEnd"/>
      <w:r w:rsidRPr="004D49AD">
        <w:rPr>
          <w:rStyle w:val="normaltextrun"/>
          <w:rFonts w:ascii="Arial" w:hAnsi="Arial" w:cs="Arial"/>
        </w:rPr>
        <w:t xml:space="preserve"> de França.</w:t>
      </w:r>
      <w:r w:rsidRPr="004D49AD">
        <w:rPr>
          <w:rStyle w:val="eop"/>
          <w:rFonts w:ascii="Arial" w:hAnsi="Arial" w:cs="Arial"/>
        </w:rPr>
        <w:t> </w:t>
      </w:r>
    </w:p>
    <w:p w14:paraId="3EA49CF5" w14:textId="77777777" w:rsidR="00821593" w:rsidRPr="004D49AD" w:rsidRDefault="7430410D" w:rsidP="49AF51CF">
      <w:pPr>
        <w:pStyle w:val="Ttulo2"/>
        <w:widowControl/>
        <w:numPr>
          <w:ilvl w:val="1"/>
          <w:numId w:val="0"/>
        </w:numPr>
        <w:autoSpaceDE/>
        <w:autoSpaceDN/>
        <w:spacing w:line="240" w:lineRule="auto"/>
        <w:rPr>
          <w:rFonts w:cs="Arial"/>
        </w:rPr>
      </w:pPr>
      <w:bookmarkStart w:id="72" w:name="_Toc144101659"/>
      <w:r w:rsidRPr="004D49AD">
        <w:rPr>
          <w:rFonts w:cs="Arial"/>
        </w:rPr>
        <w:t>Endereço dos Entregáveis</w:t>
      </w:r>
      <w:bookmarkEnd w:id="72"/>
    </w:p>
    <w:p w14:paraId="4C26387F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38FDF57E" w14:textId="77777777" w:rsidR="00483012" w:rsidRPr="004D49AD" w:rsidRDefault="00483012" w:rsidP="00483012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i/>
          <w:iCs/>
          <w:snapToGrid/>
          <w:color w:val="445369"/>
          <w:sz w:val="18"/>
          <w:szCs w:val="18"/>
          <w:lang w:eastAsia="pt-BR"/>
        </w:rPr>
        <w:t>Quadro 10 Lista de repositórios com os documentos e artefatos do projeto</w:t>
      </w:r>
      <w:r w:rsidRPr="004D49AD">
        <w:rPr>
          <w:rFonts w:cs="Arial"/>
          <w:snapToGrid/>
          <w:color w:val="445369"/>
          <w:sz w:val="18"/>
          <w:szCs w:val="18"/>
          <w:lang w:eastAsia="pt-BR"/>
        </w:rPr>
        <w:t> </w:t>
      </w:r>
    </w:p>
    <w:tbl>
      <w:tblPr>
        <w:tblW w:w="93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6"/>
        <w:gridCol w:w="6759"/>
      </w:tblGrid>
      <w:tr w:rsidR="00483012" w:rsidRPr="004D49AD" w14:paraId="19893CDA" w14:textId="77777777" w:rsidTr="00483012">
        <w:trPr>
          <w:trHeight w:val="300"/>
        </w:trPr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01BFBE31" w14:textId="77777777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Descrição 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33F001FE" w14:textId="77777777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Endereço </w:t>
            </w:r>
          </w:p>
        </w:tc>
      </w:tr>
      <w:tr w:rsidR="00483012" w:rsidRPr="004D49AD" w14:paraId="08EB57D3" w14:textId="77777777" w:rsidTr="00483012">
        <w:trPr>
          <w:trHeight w:val="300"/>
        </w:trPr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03DEE" w14:textId="77777777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Repositório da Documentação e do Código-Fonte  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498EB" w14:textId="77777777" w:rsidR="00483012" w:rsidRPr="00FE7DD6" w:rsidRDefault="00000000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hyperlink r:id="rId29" w:tgtFrame="_blank" w:history="1">
              <w:r w:rsidR="00483012" w:rsidRPr="00FE7DD6">
                <w:rPr>
                  <w:rFonts w:cs="Arial"/>
                  <w:snapToGrid/>
                  <w:color w:val="000000" w:themeColor="text1"/>
                  <w:szCs w:val="24"/>
                  <w:lang w:eastAsia="pt-BR"/>
                </w:rPr>
                <w:t>https://github.com/mferreir4/projeto_integrador.git</w:t>
              </w:r>
            </w:hyperlink>
            <w:r w:rsidR="00483012" w:rsidRPr="00FE7DD6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</w:tc>
      </w:tr>
      <w:tr w:rsidR="00483012" w:rsidRPr="004D49AD" w14:paraId="369AF132" w14:textId="77777777" w:rsidTr="00483012">
        <w:trPr>
          <w:trHeight w:val="300"/>
        </w:trPr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4F512" w14:textId="77777777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proofErr w:type="spellStart"/>
            <w:r w:rsidRPr="00FE7DD6">
              <w:rPr>
                <w:rFonts w:cs="Arial"/>
                <w:snapToGrid/>
                <w:szCs w:val="24"/>
                <w:lang w:eastAsia="pt-BR"/>
              </w:rPr>
              <w:t>Pitch</w:t>
            </w:r>
            <w:proofErr w:type="spellEnd"/>
            <w:r w:rsidRPr="00FE7DD6">
              <w:rPr>
                <w:rFonts w:cs="Arial"/>
                <w:snapToGrid/>
                <w:szCs w:val="24"/>
                <w:lang w:eastAsia="pt-BR"/>
              </w:rPr>
              <w:t>  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2B9BF" w14:textId="6A195BD8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Felipe: </w:t>
            </w:r>
            <w:hyperlink r:id="rId30" w:history="1">
              <w:r w:rsidRPr="00FE7DD6">
                <w:rPr>
                  <w:rStyle w:val="Hyperlink"/>
                  <w:rFonts w:ascii="Arial" w:hAnsi="Arial" w:cs="Arial"/>
                  <w:color w:val="000000" w:themeColor="text1"/>
                  <w:u w:val="none"/>
                </w:rPr>
                <w:t>https://youtu.be/UHgY6-Rx1xI?si=3bX5m5mYHiumBPkP</w:t>
              </w:r>
            </w:hyperlink>
            <w:r w:rsidRPr="00FE7DD6">
              <w:rPr>
                <w:rStyle w:val="eop"/>
                <w:rFonts w:ascii="Arial" w:hAnsi="Arial" w:cs="Arial"/>
                <w:color w:val="000000" w:themeColor="text1"/>
              </w:rPr>
              <w:t> </w:t>
            </w:r>
          </w:p>
          <w:p w14:paraId="2BACAB01" w14:textId="798FD067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Luciana: </w:t>
            </w:r>
            <w:r w:rsidRPr="00FE7DD6">
              <w:rPr>
                <w:rStyle w:val="Hyperlink"/>
                <w:rFonts w:ascii="Arial" w:hAnsi="Arial" w:cs="Arial"/>
                <w:color w:val="000000" w:themeColor="text1"/>
                <w:u w:val="none"/>
              </w:rPr>
              <w:t>https://www.youtube.com/watch?v=uGqLcw2RaaE</w:t>
            </w:r>
          </w:p>
          <w:p w14:paraId="1A291E4E" w14:textId="4870F507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>Marcos:</w:t>
            </w:r>
            <w:r w:rsidR="00FE7DD6"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 </w:t>
            </w:r>
            <w:r w:rsidR="00FE7DD6" w:rsidRPr="00FE7DD6">
              <w:rPr>
                <w:rFonts w:ascii="Arial" w:hAnsi="Arial" w:cs="Arial"/>
                <w:color w:val="000000" w:themeColor="text1"/>
              </w:rPr>
              <w:t>https://www.youtube.com/watch?v=kjaT8o9dEtY</w:t>
            </w:r>
            <w:r w:rsidRPr="00FE7DD6">
              <w:rPr>
                <w:rStyle w:val="eop"/>
                <w:rFonts w:ascii="Arial" w:hAnsi="Arial" w:cs="Arial"/>
                <w:color w:val="000000" w:themeColor="text1"/>
              </w:rPr>
              <w:t> </w:t>
            </w:r>
          </w:p>
          <w:p w14:paraId="367C611E" w14:textId="77777777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Matheus: </w:t>
            </w:r>
            <w:hyperlink r:id="rId31" w:tgtFrame="_blank" w:history="1">
              <w:r w:rsidRPr="00FE7DD6">
                <w:rPr>
                  <w:rStyle w:val="normaltextrun"/>
                  <w:rFonts w:ascii="Arial" w:hAnsi="Arial" w:cs="Arial"/>
                  <w:color w:val="000000" w:themeColor="text1"/>
                </w:rPr>
                <w:t>https://youtube.com/shorts/-FQkYJ8KQrg?feature=share</w:t>
              </w:r>
            </w:hyperlink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  </w:t>
            </w:r>
            <w:r w:rsidRPr="00FE7DD6">
              <w:rPr>
                <w:rStyle w:val="eop"/>
                <w:rFonts w:ascii="Arial" w:hAnsi="Arial" w:cs="Arial"/>
                <w:color w:val="000000" w:themeColor="text1"/>
              </w:rPr>
              <w:t> </w:t>
            </w:r>
          </w:p>
          <w:p w14:paraId="5CA67A03" w14:textId="26141100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>Pedro:</w:t>
            </w:r>
            <w:r w:rsidR="004D49AD" w:rsidRPr="00FE7DD6">
              <w:rPr>
                <w:rStyle w:val="normaltextrun"/>
                <w:rFonts w:ascii="Arial" w:hAnsi="Arial" w:cs="Arial"/>
                <w:color w:val="000000" w:themeColor="text1"/>
              </w:rPr>
              <w:t>https</w:t>
            </w:r>
            <w:proofErr w:type="spellEnd"/>
            <w:r w:rsidR="004D49AD" w:rsidRPr="00FE7DD6">
              <w:rPr>
                <w:rStyle w:val="normaltextrun"/>
                <w:rFonts w:ascii="Arial" w:hAnsi="Arial" w:cs="Arial"/>
                <w:color w:val="000000" w:themeColor="text1"/>
              </w:rPr>
              <w:t>://1drv.ms/f/s!At2unUl38tAgnl0hOY7jI7DM5pXq</w:t>
            </w:r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 xml:space="preserve"> </w:t>
            </w:r>
            <w:r w:rsidRPr="00FE7DD6">
              <w:rPr>
                <w:rStyle w:val="eop"/>
                <w:rFonts w:ascii="Arial" w:hAnsi="Arial" w:cs="Arial"/>
                <w:color w:val="000000" w:themeColor="text1"/>
              </w:rPr>
              <w:t> </w:t>
            </w:r>
          </w:p>
          <w:p w14:paraId="79A3B52E" w14:textId="44054DA7" w:rsidR="00CF4E9A" w:rsidRPr="00FE7DD6" w:rsidRDefault="00CF4E9A" w:rsidP="00CF4E9A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 w:rsidRPr="00FE7DD6">
              <w:rPr>
                <w:rStyle w:val="normaltextrun"/>
                <w:rFonts w:ascii="Arial" w:hAnsi="Arial" w:cs="Arial"/>
                <w:color w:val="000000" w:themeColor="text1"/>
              </w:rPr>
              <w:t>Renato:</w:t>
            </w:r>
            <w:r w:rsidR="00230C4C" w:rsidRPr="00FE7DD6">
              <w:rPr>
                <w:rStyle w:val="normaltextrun"/>
                <w:rFonts w:ascii="Arial" w:hAnsi="Arial" w:cs="Arial"/>
                <w:color w:val="000000" w:themeColor="text1"/>
              </w:rPr>
              <w:t>https</w:t>
            </w:r>
            <w:proofErr w:type="spellEnd"/>
            <w:r w:rsidR="00230C4C" w:rsidRPr="00FE7DD6">
              <w:rPr>
                <w:rStyle w:val="normaltextrun"/>
                <w:rFonts w:ascii="Arial" w:hAnsi="Arial" w:cs="Arial"/>
                <w:color w:val="000000" w:themeColor="text1"/>
              </w:rPr>
              <w:t>://youtu.be/zcimUzt9bgE?si=YEBzKN1RgbZys8FX</w:t>
            </w:r>
          </w:p>
          <w:p w14:paraId="388A8EF4" w14:textId="186A9BBA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</w:p>
        </w:tc>
      </w:tr>
      <w:tr w:rsidR="00483012" w:rsidRPr="004D49AD" w14:paraId="7C0FFDED" w14:textId="77777777" w:rsidTr="00483012">
        <w:trPr>
          <w:trHeight w:val="300"/>
        </w:trPr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3DABC" w14:textId="77777777" w:rsidR="00483012" w:rsidRPr="00FE7DD6" w:rsidRDefault="00483012" w:rsidP="00483012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szCs w:val="24"/>
                <w:lang w:eastAsia="pt-BR"/>
              </w:rPr>
              <w:t>Portfólio 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B5AC2" w14:textId="03D06EE4" w:rsidR="00483012" w:rsidRPr="00FE7DD6" w:rsidRDefault="00FE7DD6" w:rsidP="00FE7DD6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FE7DD6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https://github.com/lipera86</w:t>
            </w:r>
            <w:r w:rsidR="00483012" w:rsidRPr="00FE7DD6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  <w:p w14:paraId="08256CB7" w14:textId="2674671D" w:rsidR="00483012" w:rsidRPr="004F2C64" w:rsidRDefault="004F2C64" w:rsidP="004F2C64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lastRenderedPageBreak/>
              <w:t>https://github.com/Luciana-Guedes-de-Araujo</w:t>
            </w:r>
            <w:r w:rsidR="00483012"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  <w:p w14:paraId="1EC870B7" w14:textId="76227578" w:rsidR="00483012" w:rsidRPr="004F2C64" w:rsidRDefault="004F2C64" w:rsidP="004F2C64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https://github.com/ViniMarkos283</w:t>
            </w:r>
            <w:r w:rsidR="00483012"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  <w:p w14:paraId="0A98D3DB" w14:textId="0A5158F8" w:rsidR="00483012" w:rsidRPr="004F2C64" w:rsidRDefault="004F2C64" w:rsidP="004F2C64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https://github.com/mferreir4</w:t>
            </w:r>
            <w:r w:rsidR="00483012"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  <w:p w14:paraId="240434F4" w14:textId="30ADCD30" w:rsidR="00483012" w:rsidRPr="004F2C64" w:rsidRDefault="004F2C64" w:rsidP="004F2C64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https://github.com/renatowljacob</w:t>
            </w:r>
            <w:r w:rsidR="00483012"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  <w:p w14:paraId="5070378D" w14:textId="67B09F60" w:rsidR="00483012" w:rsidRPr="00FE7DD6" w:rsidRDefault="004F2C64" w:rsidP="004F2C64">
            <w:pPr>
              <w:widowControl/>
              <w:autoSpaceDE/>
              <w:autoSpaceDN/>
              <w:spacing w:line="240" w:lineRule="auto"/>
              <w:textAlignment w:val="baseline"/>
              <w:rPr>
                <w:rFonts w:cs="Arial"/>
                <w:snapToGrid/>
                <w:color w:val="000000" w:themeColor="text1"/>
                <w:szCs w:val="24"/>
                <w:lang w:eastAsia="pt-BR"/>
              </w:rPr>
            </w:pPr>
            <w:r w:rsidRPr="004F2C64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https://github.com/Pedro-HSB</w:t>
            </w:r>
            <w:r w:rsidR="00483012" w:rsidRPr="00FE7DD6">
              <w:rPr>
                <w:rFonts w:cs="Arial"/>
                <w:snapToGrid/>
                <w:color w:val="000000" w:themeColor="text1"/>
                <w:szCs w:val="24"/>
                <w:lang w:eastAsia="pt-BR"/>
              </w:rPr>
              <w:t> </w:t>
            </w:r>
          </w:p>
        </w:tc>
      </w:tr>
    </w:tbl>
    <w:p w14:paraId="459B6165" w14:textId="77777777" w:rsidR="00483012" w:rsidRPr="004D49AD" w:rsidRDefault="00483012" w:rsidP="00483012">
      <w:pPr>
        <w:widowControl/>
        <w:autoSpaceDE/>
        <w:autoSpaceDN/>
        <w:spacing w:line="240" w:lineRule="auto"/>
        <w:jc w:val="center"/>
        <w:textAlignment w:val="baseline"/>
        <w:rPr>
          <w:rFonts w:cs="Arial"/>
          <w:snapToGrid/>
          <w:sz w:val="18"/>
          <w:szCs w:val="18"/>
          <w:lang w:eastAsia="pt-BR"/>
        </w:rPr>
      </w:pPr>
      <w:r w:rsidRPr="004D49AD">
        <w:rPr>
          <w:rFonts w:cs="Arial"/>
          <w:snapToGrid/>
          <w:sz w:val="20"/>
          <w:lang w:eastAsia="pt-BR"/>
        </w:rPr>
        <w:lastRenderedPageBreak/>
        <w:t>Fonte: a autora </w:t>
      </w:r>
    </w:p>
    <w:p w14:paraId="7EB43425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62416C7F" w14:textId="77777777" w:rsidR="00821593" w:rsidRPr="004D49AD" w:rsidRDefault="00821593" w:rsidP="6BA64C16">
      <w:pPr>
        <w:widowControl/>
        <w:autoSpaceDE/>
        <w:autoSpaceDN/>
        <w:spacing w:after="120" w:line="240" w:lineRule="auto"/>
        <w:jc w:val="both"/>
        <w:rPr>
          <w:rFonts w:cs="Arial"/>
        </w:rPr>
      </w:pPr>
    </w:p>
    <w:p w14:paraId="02EC2420" w14:textId="77777777" w:rsidR="00821593" w:rsidRPr="004D49AD" w:rsidRDefault="7430410D" w:rsidP="00CC09A8">
      <w:pPr>
        <w:widowControl/>
        <w:autoSpaceDE/>
        <w:autoSpaceDN/>
        <w:spacing w:after="120" w:line="360" w:lineRule="auto"/>
        <w:ind w:firstLine="720"/>
        <w:jc w:val="both"/>
        <w:rPr>
          <w:rFonts w:cs="Arial"/>
        </w:rPr>
      </w:pPr>
      <w:r w:rsidRPr="004D49AD">
        <w:rPr>
          <w:rFonts w:cs="Arial"/>
        </w:rPr>
        <w:t xml:space="preserve">A documentação e o código-fonte deverão ser compartilhados com o professor por meio de repositórios. A documentação pode ser concentrada em uma pasta no OneDrive. O código-fonte pode ser disponibilizado no GitHub, </w:t>
      </w:r>
      <w:proofErr w:type="spellStart"/>
      <w:r w:rsidRPr="004D49AD">
        <w:rPr>
          <w:rFonts w:cs="Arial"/>
        </w:rPr>
        <w:t>Colab</w:t>
      </w:r>
      <w:proofErr w:type="spellEnd"/>
      <w:r w:rsidRPr="004D49AD">
        <w:rPr>
          <w:rFonts w:cs="Arial"/>
        </w:rPr>
        <w:t xml:space="preserve"> ou outro repositório amplamente utilizado por empresas para armazenamento e controle de versões.</w:t>
      </w:r>
    </w:p>
    <w:p w14:paraId="383286E3" w14:textId="77777777" w:rsidR="00821593" w:rsidRPr="004D49AD" w:rsidRDefault="7430410D" w:rsidP="00CC09A8">
      <w:pPr>
        <w:widowControl/>
        <w:autoSpaceDE/>
        <w:autoSpaceDN/>
        <w:spacing w:after="120" w:line="360" w:lineRule="auto"/>
        <w:ind w:firstLine="720"/>
        <w:jc w:val="both"/>
        <w:rPr>
          <w:rFonts w:cs="Arial"/>
        </w:rPr>
      </w:pPr>
      <w:r w:rsidRPr="004D49AD">
        <w:rPr>
          <w:rFonts w:cs="Arial"/>
        </w:rPr>
        <w:t xml:space="preserve">O </w:t>
      </w:r>
      <w:proofErr w:type="spellStart"/>
      <w:r w:rsidRPr="004D49AD">
        <w:rPr>
          <w:rFonts w:cs="Arial"/>
        </w:rPr>
        <w:t>pitch</w:t>
      </w:r>
      <w:proofErr w:type="spellEnd"/>
      <w:r w:rsidRPr="004D49AD">
        <w:rPr>
          <w:rFonts w:cs="Arial"/>
        </w:rPr>
        <w:t xml:space="preserve"> é um vídeo gravado por cada aluno, com duração de até 5 minutos, expondo de maneira coesa, clara e objetiva o projeto com o objetivo de despertar o interesse do ouvinte.</w:t>
      </w:r>
    </w:p>
    <w:p w14:paraId="056D9334" w14:textId="6B7FC8E1" w:rsidR="00821593" w:rsidRPr="004D49AD" w:rsidRDefault="7430410D" w:rsidP="00CC09A8">
      <w:pPr>
        <w:widowControl/>
        <w:autoSpaceDE/>
        <w:autoSpaceDN/>
        <w:spacing w:after="120" w:line="360" w:lineRule="auto"/>
        <w:ind w:firstLine="720"/>
        <w:jc w:val="both"/>
        <w:rPr>
          <w:rFonts w:cs="Arial"/>
        </w:rPr>
      </w:pPr>
      <w:r w:rsidRPr="004D49AD">
        <w:rPr>
          <w:rFonts w:cs="Arial"/>
        </w:rPr>
        <w:t>O portfólio deve ser individual e será elaborado com apoio de uma ferramenta, como as apresentadas no</w:t>
      </w:r>
      <w:r w:rsidR="004F2C64">
        <w:rPr>
          <w:rFonts w:cs="Arial"/>
        </w:rPr>
        <w:t xml:space="preserve"> quadro 10</w:t>
      </w:r>
      <w:r w:rsidRPr="004D49AD">
        <w:rPr>
          <w:rFonts w:cs="Arial"/>
        </w:rPr>
        <w:t>. Esta é uma maneira de evidenciar as competências desenvolvidas durante o curso e poderá ser apresentado em processos seletivos para estágio ou emprego.</w:t>
      </w:r>
    </w:p>
    <w:p w14:paraId="57B4E91D" w14:textId="3E90F2DD" w:rsidR="00821593" w:rsidRPr="004D49AD" w:rsidRDefault="7430410D" w:rsidP="6BA64C16">
      <w:pPr>
        <w:pStyle w:val="Legenda"/>
        <w:keepNext/>
        <w:widowControl/>
        <w:autoSpaceDE/>
        <w:autoSpaceDN/>
        <w:jc w:val="center"/>
        <w:rPr>
          <w:rFonts w:cs="Arial"/>
        </w:rPr>
      </w:pPr>
      <w:bookmarkStart w:id="73" w:name="_Toc151659893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="00821593"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7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Ferramentas para elaboração de portfólio</w:t>
      </w:r>
      <w:bookmarkEnd w:id="7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6BA64C16" w:rsidRPr="004D49AD" w14:paraId="7948D092" w14:textId="77777777" w:rsidTr="6BA64C16">
        <w:trPr>
          <w:trHeight w:val="300"/>
        </w:trPr>
        <w:tc>
          <w:tcPr>
            <w:tcW w:w="2972" w:type="dxa"/>
            <w:shd w:val="clear" w:color="auto" w:fill="D9D9D9" w:themeFill="background1" w:themeFillShade="D9"/>
          </w:tcPr>
          <w:p w14:paraId="525FD25A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</w:tcPr>
          <w:p w14:paraId="4115B836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Endereço</w:t>
            </w:r>
          </w:p>
        </w:tc>
      </w:tr>
      <w:tr w:rsidR="6BA64C16" w:rsidRPr="004D49AD" w14:paraId="52C03618" w14:textId="77777777" w:rsidTr="6BA64C16">
        <w:trPr>
          <w:trHeight w:val="300"/>
        </w:trPr>
        <w:tc>
          <w:tcPr>
            <w:tcW w:w="2972" w:type="dxa"/>
          </w:tcPr>
          <w:p w14:paraId="797672E3" w14:textId="77777777" w:rsidR="6BA64C16" w:rsidRPr="004D49AD" w:rsidRDefault="6BA64C16" w:rsidP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Behance</w:t>
            </w:r>
            <w:proofErr w:type="spellEnd"/>
          </w:p>
        </w:tc>
        <w:tc>
          <w:tcPr>
            <w:tcW w:w="6378" w:type="dxa"/>
          </w:tcPr>
          <w:p w14:paraId="5022666D" w14:textId="77777777" w:rsidR="6BA64C16" w:rsidRPr="004D49AD" w:rsidRDefault="00000000" w:rsidP="6BA64C16">
            <w:pPr>
              <w:rPr>
                <w:rFonts w:cs="Arial"/>
                <w:color w:val="000000" w:themeColor="text1"/>
              </w:rPr>
            </w:pPr>
            <w:hyperlink r:id="rId32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https://www.behance.net/</w:t>
              </w:r>
            </w:hyperlink>
          </w:p>
        </w:tc>
      </w:tr>
      <w:tr w:rsidR="6BA64C16" w:rsidRPr="004D49AD" w14:paraId="44073AEB" w14:textId="77777777" w:rsidTr="6BA64C16">
        <w:trPr>
          <w:trHeight w:val="300"/>
        </w:trPr>
        <w:tc>
          <w:tcPr>
            <w:tcW w:w="2972" w:type="dxa"/>
          </w:tcPr>
          <w:p w14:paraId="32E81009" w14:textId="77777777" w:rsidR="6BA64C16" w:rsidRPr="004D49AD" w:rsidRDefault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Book Creator</w:t>
            </w:r>
          </w:p>
        </w:tc>
        <w:tc>
          <w:tcPr>
            <w:tcW w:w="6378" w:type="dxa"/>
          </w:tcPr>
          <w:p w14:paraId="0BBBF088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3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https://bookcreator.com/</w:t>
              </w:r>
            </w:hyperlink>
          </w:p>
        </w:tc>
      </w:tr>
      <w:tr w:rsidR="6BA64C16" w:rsidRPr="004D49AD" w14:paraId="7FC2790B" w14:textId="77777777" w:rsidTr="6BA64C16">
        <w:trPr>
          <w:trHeight w:val="300"/>
        </w:trPr>
        <w:tc>
          <w:tcPr>
            <w:tcW w:w="2972" w:type="dxa"/>
          </w:tcPr>
          <w:p w14:paraId="646C14F9" w14:textId="77777777" w:rsidR="6BA64C16" w:rsidRPr="004D49AD" w:rsidRDefault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Krop</w:t>
            </w:r>
            <w:proofErr w:type="spellEnd"/>
          </w:p>
        </w:tc>
        <w:tc>
          <w:tcPr>
            <w:tcW w:w="6378" w:type="dxa"/>
          </w:tcPr>
          <w:p w14:paraId="216D78DD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4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https://www.krop.com/</w:t>
              </w:r>
            </w:hyperlink>
          </w:p>
        </w:tc>
      </w:tr>
      <w:tr w:rsidR="6BA64C16" w:rsidRPr="004D49AD" w14:paraId="28284D84" w14:textId="77777777" w:rsidTr="6BA64C16">
        <w:trPr>
          <w:trHeight w:val="300"/>
        </w:trPr>
        <w:tc>
          <w:tcPr>
            <w:tcW w:w="2972" w:type="dxa"/>
          </w:tcPr>
          <w:p w14:paraId="62AA9521" w14:textId="77777777" w:rsidR="6BA64C16" w:rsidRPr="004D49AD" w:rsidRDefault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Mahara</w:t>
            </w:r>
            <w:proofErr w:type="spellEnd"/>
          </w:p>
        </w:tc>
        <w:tc>
          <w:tcPr>
            <w:tcW w:w="6378" w:type="dxa"/>
          </w:tcPr>
          <w:p w14:paraId="4527EFD3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5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https://mahara.org/</w:t>
              </w:r>
            </w:hyperlink>
          </w:p>
        </w:tc>
      </w:tr>
      <w:tr w:rsidR="6BA64C16" w:rsidRPr="004D49AD" w14:paraId="13D79A8A" w14:textId="77777777" w:rsidTr="6BA64C16">
        <w:trPr>
          <w:trHeight w:val="300"/>
        </w:trPr>
        <w:tc>
          <w:tcPr>
            <w:tcW w:w="2972" w:type="dxa"/>
          </w:tcPr>
          <w:p w14:paraId="2D328EF4" w14:textId="77777777" w:rsidR="6BA64C16" w:rsidRPr="004D49AD" w:rsidRDefault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Medium</w:t>
            </w:r>
            <w:proofErr w:type="spellEnd"/>
          </w:p>
        </w:tc>
        <w:tc>
          <w:tcPr>
            <w:tcW w:w="6378" w:type="dxa"/>
          </w:tcPr>
          <w:p w14:paraId="07A303DB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6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https://medium.com/@portugue</w:t>
              </w:r>
            </w:hyperlink>
          </w:p>
        </w:tc>
      </w:tr>
      <w:tr w:rsidR="6BA64C16" w:rsidRPr="004D49AD" w14:paraId="70BF0BB8" w14:textId="77777777" w:rsidTr="6BA64C16">
        <w:trPr>
          <w:trHeight w:val="300"/>
        </w:trPr>
        <w:tc>
          <w:tcPr>
            <w:tcW w:w="2972" w:type="dxa"/>
          </w:tcPr>
          <w:p w14:paraId="51505987" w14:textId="77777777" w:rsidR="6BA64C16" w:rsidRPr="004D49AD" w:rsidRDefault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Spark Adobe</w:t>
            </w:r>
          </w:p>
        </w:tc>
        <w:tc>
          <w:tcPr>
            <w:tcW w:w="6378" w:type="dxa"/>
          </w:tcPr>
          <w:p w14:paraId="12876F21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7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https://spark.adobe.com/pt-BR/features</w:t>
              </w:r>
            </w:hyperlink>
          </w:p>
        </w:tc>
      </w:tr>
      <w:tr w:rsidR="6BA64C16" w:rsidRPr="004D49AD" w14:paraId="69B971FB" w14:textId="77777777" w:rsidTr="6BA64C16">
        <w:trPr>
          <w:trHeight w:val="300"/>
        </w:trPr>
        <w:tc>
          <w:tcPr>
            <w:tcW w:w="2972" w:type="dxa"/>
          </w:tcPr>
          <w:p w14:paraId="6C317DAA" w14:textId="77777777" w:rsidR="6BA64C16" w:rsidRPr="004D49AD" w:rsidRDefault="6BA64C16" w:rsidP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Weebly</w:t>
            </w:r>
            <w:proofErr w:type="spellEnd"/>
          </w:p>
        </w:tc>
        <w:tc>
          <w:tcPr>
            <w:tcW w:w="6378" w:type="dxa"/>
          </w:tcPr>
          <w:p w14:paraId="41AECB48" w14:textId="77777777" w:rsidR="6BA64C16" w:rsidRPr="004D49AD" w:rsidRDefault="6BA64C16" w:rsidP="6BA64C16">
            <w:pPr>
              <w:rPr>
                <w:rFonts w:cs="Arial"/>
                <w:color w:val="000000" w:themeColor="text1"/>
              </w:rPr>
            </w:pPr>
            <w:r w:rsidRPr="004D49AD">
              <w:rPr>
                <w:rFonts w:cs="Arial"/>
                <w:color w:val="000000" w:themeColor="text1"/>
              </w:rPr>
              <w:t xml:space="preserve">https://www.weebly.com/br </w:t>
            </w:r>
          </w:p>
        </w:tc>
      </w:tr>
      <w:tr w:rsidR="6BA64C16" w:rsidRPr="004D49AD" w14:paraId="5BEF0B22" w14:textId="77777777" w:rsidTr="6BA64C16">
        <w:trPr>
          <w:trHeight w:val="300"/>
        </w:trPr>
        <w:tc>
          <w:tcPr>
            <w:tcW w:w="2972" w:type="dxa"/>
          </w:tcPr>
          <w:p w14:paraId="0A568872" w14:textId="77777777" w:rsidR="6BA64C16" w:rsidRPr="004D49AD" w:rsidRDefault="6BA64C16">
            <w:pPr>
              <w:rPr>
                <w:rFonts w:cs="Arial"/>
              </w:rPr>
            </w:pPr>
            <w:proofErr w:type="spellStart"/>
            <w:r w:rsidRPr="004D49AD">
              <w:rPr>
                <w:rFonts w:cs="Arial"/>
              </w:rPr>
              <w:t>Wix</w:t>
            </w:r>
            <w:proofErr w:type="spellEnd"/>
          </w:p>
        </w:tc>
        <w:tc>
          <w:tcPr>
            <w:tcW w:w="6378" w:type="dxa"/>
          </w:tcPr>
          <w:p w14:paraId="34BD4439" w14:textId="77777777" w:rsidR="6BA64C16" w:rsidRPr="004D49AD" w:rsidRDefault="00000000">
            <w:pPr>
              <w:rPr>
                <w:rFonts w:cs="Arial"/>
                <w:color w:val="000000" w:themeColor="text1"/>
              </w:rPr>
            </w:pPr>
            <w:hyperlink r:id="rId38">
              <w:r w:rsidR="6BA64C16" w:rsidRPr="004D49AD">
                <w:rPr>
                  <w:rStyle w:val="Hyperlink"/>
                  <w:rFonts w:cs="Arial"/>
                  <w:color w:val="000000" w:themeColor="text1"/>
                </w:rPr>
                <w:t>https://pt.wix.com/</w:t>
              </w:r>
            </w:hyperlink>
          </w:p>
        </w:tc>
      </w:tr>
    </w:tbl>
    <w:p w14:paraId="7C8AFBAD" w14:textId="77777777" w:rsidR="00821593" w:rsidRPr="004D49AD" w:rsidRDefault="7430410D" w:rsidP="6BA64C16">
      <w:pPr>
        <w:widowControl/>
        <w:autoSpaceDE/>
        <w:autoSpaceDN/>
        <w:spacing w:line="240" w:lineRule="auto"/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CESU (2021)</w:t>
      </w:r>
    </w:p>
    <w:p w14:paraId="7AE6245D" w14:textId="77777777" w:rsidR="00821593" w:rsidRPr="004D49AD" w:rsidRDefault="7430410D" w:rsidP="49AF51CF">
      <w:pPr>
        <w:pStyle w:val="Ttulo2"/>
        <w:widowControl/>
        <w:numPr>
          <w:ilvl w:val="1"/>
          <w:numId w:val="0"/>
        </w:numPr>
        <w:autoSpaceDE/>
        <w:autoSpaceDN/>
        <w:spacing w:line="240" w:lineRule="auto"/>
        <w:rPr>
          <w:rFonts w:cs="Arial"/>
        </w:rPr>
      </w:pPr>
      <w:bookmarkStart w:id="74" w:name="_Toc144101660"/>
      <w:r w:rsidRPr="004D49AD">
        <w:rPr>
          <w:rFonts w:cs="Arial"/>
        </w:rPr>
        <w:t>Ferramentas Adotadas</w:t>
      </w:r>
      <w:bookmarkEnd w:id="74"/>
    </w:p>
    <w:p w14:paraId="6A0E0230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3676D5C3" w14:textId="2CC0E524" w:rsidR="00821593" w:rsidRPr="004D49AD" w:rsidRDefault="7430410D" w:rsidP="6BA64C16">
      <w:pPr>
        <w:pStyle w:val="Legenda"/>
        <w:keepNext/>
        <w:widowControl/>
        <w:autoSpaceDE/>
        <w:autoSpaceDN/>
        <w:jc w:val="center"/>
        <w:rPr>
          <w:rFonts w:cs="Arial"/>
        </w:rPr>
      </w:pPr>
      <w:bookmarkStart w:id="75" w:name="_Toc151659894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="00821593"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8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Lista com as ferramentas utilizadas para a elaboração dos artefatos</w:t>
      </w:r>
      <w:bookmarkEnd w:id="7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6BA64C16" w:rsidRPr="004D49AD" w14:paraId="73B87A98" w14:textId="77777777" w:rsidTr="6BA64C16">
        <w:trPr>
          <w:trHeight w:val="300"/>
        </w:trPr>
        <w:tc>
          <w:tcPr>
            <w:tcW w:w="4675" w:type="dxa"/>
            <w:shd w:val="clear" w:color="auto" w:fill="D9D9D9" w:themeFill="background1" w:themeFillShade="D9"/>
          </w:tcPr>
          <w:p w14:paraId="07F36A04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2036DC91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Ferramenta</w:t>
            </w:r>
          </w:p>
        </w:tc>
      </w:tr>
      <w:tr w:rsidR="6BA64C16" w:rsidRPr="004D49AD" w14:paraId="5570FE08" w14:textId="77777777" w:rsidTr="6BA64C16">
        <w:trPr>
          <w:trHeight w:val="300"/>
        </w:trPr>
        <w:tc>
          <w:tcPr>
            <w:tcW w:w="4675" w:type="dxa"/>
            <w:shd w:val="clear" w:color="auto" w:fill="auto"/>
          </w:tcPr>
          <w:p w14:paraId="074403D8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IDEF0</w:t>
            </w:r>
          </w:p>
        </w:tc>
        <w:tc>
          <w:tcPr>
            <w:tcW w:w="4675" w:type="dxa"/>
            <w:shd w:val="clear" w:color="auto" w:fill="auto"/>
          </w:tcPr>
          <w:p w14:paraId="57543B3A" w14:textId="0B9BF21F" w:rsidR="6BA64C16" w:rsidRPr="004D49AD" w:rsidRDefault="00483012" w:rsidP="6BA64C16">
            <w:pPr>
              <w:rPr>
                <w:rFonts w:cs="Arial"/>
              </w:rPr>
            </w:pPr>
            <w:r w:rsidRPr="004D49AD">
              <w:rPr>
                <w:rStyle w:val="normaltextrun"/>
                <w:rFonts w:cs="Arial"/>
                <w:color w:val="000000"/>
                <w:bdr w:val="none" w:sz="0" w:space="0" w:color="auto" w:frame="1"/>
              </w:rPr>
              <w:t>Draw.io</w:t>
            </w:r>
          </w:p>
        </w:tc>
      </w:tr>
      <w:tr w:rsidR="6BA64C16" w:rsidRPr="004D49AD" w14:paraId="6110604D" w14:textId="77777777" w:rsidTr="6BA64C16">
        <w:trPr>
          <w:trHeight w:val="300"/>
        </w:trPr>
        <w:tc>
          <w:tcPr>
            <w:tcW w:w="4675" w:type="dxa"/>
            <w:shd w:val="clear" w:color="auto" w:fill="auto"/>
          </w:tcPr>
          <w:p w14:paraId="6ACE4A33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BPMN</w:t>
            </w:r>
          </w:p>
        </w:tc>
        <w:tc>
          <w:tcPr>
            <w:tcW w:w="4675" w:type="dxa"/>
            <w:shd w:val="clear" w:color="auto" w:fill="auto"/>
          </w:tcPr>
          <w:p w14:paraId="070189CE" w14:textId="22A30192" w:rsidR="6BA64C16" w:rsidRPr="004D49AD" w:rsidRDefault="00483012" w:rsidP="6BA64C16">
            <w:pPr>
              <w:rPr>
                <w:rFonts w:cs="Arial"/>
              </w:rPr>
            </w:pPr>
            <w:r w:rsidRPr="004D49AD">
              <w:rPr>
                <w:rStyle w:val="normaltextrun"/>
                <w:rFonts w:cs="Arial"/>
                <w:color w:val="000000"/>
                <w:bdr w:val="none" w:sz="0" w:space="0" w:color="auto" w:frame="1"/>
              </w:rPr>
              <w:t>Draw.io</w:t>
            </w:r>
          </w:p>
        </w:tc>
      </w:tr>
      <w:tr w:rsidR="6BA64C16" w:rsidRPr="004D49AD" w14:paraId="426B087F" w14:textId="77777777" w:rsidTr="6BA64C16">
        <w:trPr>
          <w:trHeight w:val="300"/>
        </w:trPr>
        <w:tc>
          <w:tcPr>
            <w:tcW w:w="4675" w:type="dxa"/>
          </w:tcPr>
          <w:p w14:paraId="4C4B5A37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lastRenderedPageBreak/>
              <w:t>Diagrama de Casos de Uso</w:t>
            </w:r>
          </w:p>
        </w:tc>
        <w:tc>
          <w:tcPr>
            <w:tcW w:w="4675" w:type="dxa"/>
          </w:tcPr>
          <w:p w14:paraId="01D0CD92" w14:textId="46319BD4" w:rsidR="6BA64C16" w:rsidRPr="004D49AD" w:rsidRDefault="00483012" w:rsidP="6BA64C16">
            <w:pPr>
              <w:rPr>
                <w:rFonts w:cs="Arial"/>
              </w:rPr>
            </w:pPr>
            <w:r w:rsidRPr="004D49AD">
              <w:rPr>
                <w:rStyle w:val="normaltextrun"/>
                <w:rFonts w:cs="Arial"/>
                <w:color w:val="000000"/>
                <w:bdr w:val="none" w:sz="0" w:space="0" w:color="auto" w:frame="1"/>
              </w:rPr>
              <w:t>Draw.io</w:t>
            </w:r>
          </w:p>
        </w:tc>
      </w:tr>
      <w:tr w:rsidR="6BA64C16" w:rsidRPr="004D49AD" w14:paraId="3F1919E4" w14:textId="77777777" w:rsidTr="6BA64C16">
        <w:trPr>
          <w:trHeight w:val="300"/>
        </w:trPr>
        <w:tc>
          <w:tcPr>
            <w:tcW w:w="4675" w:type="dxa"/>
          </w:tcPr>
          <w:p w14:paraId="1F31BB4B" w14:textId="77777777" w:rsidR="6BA64C16" w:rsidRPr="004D49AD" w:rsidRDefault="6BA64C16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>Protótipo do Site</w:t>
            </w:r>
          </w:p>
        </w:tc>
        <w:tc>
          <w:tcPr>
            <w:tcW w:w="4675" w:type="dxa"/>
          </w:tcPr>
          <w:p w14:paraId="51EAFDD8" w14:textId="24B476ED" w:rsidR="6BA64C16" w:rsidRPr="004D49AD" w:rsidRDefault="00B201F3" w:rsidP="6BA64C16">
            <w:pPr>
              <w:rPr>
                <w:rFonts w:cs="Arial"/>
              </w:rPr>
            </w:pPr>
            <w:r w:rsidRPr="004D49AD">
              <w:rPr>
                <w:rFonts w:cs="Arial"/>
              </w:rPr>
              <w:t xml:space="preserve">Visual Studio </w:t>
            </w:r>
            <w:proofErr w:type="spellStart"/>
            <w:r w:rsidRPr="004D49AD">
              <w:rPr>
                <w:rFonts w:cs="Arial"/>
              </w:rPr>
              <w:t>Code</w:t>
            </w:r>
            <w:proofErr w:type="spellEnd"/>
          </w:p>
        </w:tc>
      </w:tr>
    </w:tbl>
    <w:p w14:paraId="696BFFA9" w14:textId="77777777" w:rsidR="00821593" w:rsidRPr="004D49AD" w:rsidRDefault="7430410D" w:rsidP="6BA64C16">
      <w:pPr>
        <w:widowControl/>
        <w:autoSpaceDE/>
        <w:autoSpaceDN/>
        <w:spacing w:line="240" w:lineRule="auto"/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6F3BEF67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690AD317" w14:textId="77777777" w:rsidR="00465E3C" w:rsidRPr="004D49AD" w:rsidRDefault="00465E3C" w:rsidP="6BA64C16">
      <w:pPr>
        <w:widowControl/>
        <w:autoSpaceDE/>
        <w:autoSpaceDN/>
        <w:spacing w:line="240" w:lineRule="auto"/>
        <w:rPr>
          <w:rFonts w:cs="Arial"/>
        </w:rPr>
      </w:pPr>
    </w:p>
    <w:p w14:paraId="695C29AB" w14:textId="77777777" w:rsidR="00821593" w:rsidRPr="004D49AD" w:rsidRDefault="7430410D" w:rsidP="49AF51CF">
      <w:pPr>
        <w:pStyle w:val="Ttulo2"/>
        <w:widowControl/>
        <w:numPr>
          <w:ilvl w:val="1"/>
          <w:numId w:val="0"/>
        </w:numPr>
        <w:autoSpaceDE/>
        <w:autoSpaceDN/>
        <w:spacing w:line="240" w:lineRule="auto"/>
        <w:rPr>
          <w:rFonts w:cs="Arial"/>
        </w:rPr>
      </w:pPr>
      <w:bookmarkStart w:id="76" w:name="_Toc144101661"/>
      <w:r w:rsidRPr="004D49AD">
        <w:rPr>
          <w:rFonts w:cs="Arial"/>
        </w:rPr>
        <w:t>Cronograma</w:t>
      </w:r>
      <w:bookmarkEnd w:id="76"/>
    </w:p>
    <w:p w14:paraId="0FB76AA7" w14:textId="77777777" w:rsidR="00821593" w:rsidRPr="004D49AD" w:rsidRDefault="7430410D" w:rsidP="6BA64C16">
      <w:pPr>
        <w:widowControl/>
        <w:autoSpaceDE/>
        <w:autoSpaceDN/>
        <w:spacing w:line="240" w:lineRule="auto"/>
        <w:rPr>
          <w:rFonts w:cs="Arial"/>
        </w:rPr>
      </w:pPr>
      <w:r w:rsidRPr="004D49AD">
        <w:rPr>
          <w:rFonts w:cs="Arial"/>
        </w:rPr>
        <w:t>O cronograma utiliza como referência o dia de aula da disciplina Engenharia de Software I.</w:t>
      </w:r>
    </w:p>
    <w:p w14:paraId="0A8340DE" w14:textId="2BD43318" w:rsidR="00821593" w:rsidRPr="004D49AD" w:rsidRDefault="7430410D" w:rsidP="6BA64C16">
      <w:pPr>
        <w:pStyle w:val="Legenda"/>
        <w:keepNext/>
        <w:widowControl/>
        <w:autoSpaceDE/>
        <w:autoSpaceDN/>
        <w:jc w:val="center"/>
        <w:rPr>
          <w:rFonts w:cs="Arial"/>
        </w:rPr>
      </w:pPr>
      <w:bookmarkStart w:id="77" w:name="_Toc151659895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="00821593"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9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Cronograma do projeto para o semestre atual</w:t>
      </w:r>
      <w:bookmarkEnd w:id="7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2"/>
        <w:gridCol w:w="404"/>
        <w:gridCol w:w="404"/>
        <w:gridCol w:w="404"/>
        <w:gridCol w:w="397"/>
        <w:gridCol w:w="385"/>
        <w:gridCol w:w="385"/>
        <w:gridCol w:w="385"/>
        <w:gridCol w:w="457"/>
        <w:gridCol w:w="459"/>
        <w:gridCol w:w="482"/>
        <w:gridCol w:w="499"/>
        <w:gridCol w:w="492"/>
        <w:gridCol w:w="510"/>
        <w:gridCol w:w="465"/>
        <w:gridCol w:w="520"/>
        <w:gridCol w:w="520"/>
      </w:tblGrid>
      <w:tr w:rsidR="6BA64C16" w:rsidRPr="004D49AD" w14:paraId="58D64197" w14:textId="77777777" w:rsidTr="6BA64C16">
        <w:trPr>
          <w:trHeight w:val="300"/>
        </w:trPr>
        <w:tc>
          <w:tcPr>
            <w:tcW w:w="2424" w:type="dxa"/>
            <w:vMerge w:val="restart"/>
            <w:shd w:val="clear" w:color="auto" w:fill="D9D9D9" w:themeFill="background1" w:themeFillShade="D9"/>
            <w:vAlign w:val="center"/>
          </w:tcPr>
          <w:p w14:paraId="685C40F7" w14:textId="77777777" w:rsidR="6BA64C16" w:rsidRPr="004D49AD" w:rsidRDefault="6BA64C16" w:rsidP="6BA64C16">
            <w:pPr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Tarefa</w:t>
            </w:r>
          </w:p>
        </w:tc>
        <w:tc>
          <w:tcPr>
            <w:tcW w:w="1693" w:type="dxa"/>
            <w:gridSpan w:val="4"/>
            <w:shd w:val="clear" w:color="auto" w:fill="D9D9D9" w:themeFill="background1" w:themeFillShade="D9"/>
          </w:tcPr>
          <w:p w14:paraId="3635260A" w14:textId="77777777" w:rsidR="6BA64C16" w:rsidRPr="004D49AD" w:rsidRDefault="6BA64C16" w:rsidP="6BA64C16">
            <w:pPr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Agosto</w:t>
            </w:r>
          </w:p>
        </w:tc>
        <w:tc>
          <w:tcPr>
            <w:tcW w:w="1694" w:type="dxa"/>
            <w:gridSpan w:val="4"/>
            <w:shd w:val="clear" w:color="auto" w:fill="D9D9D9" w:themeFill="background1" w:themeFillShade="D9"/>
          </w:tcPr>
          <w:p w14:paraId="30010D19" w14:textId="77777777" w:rsidR="6BA64C16" w:rsidRPr="004D49AD" w:rsidRDefault="6BA64C16" w:rsidP="6BA64C16">
            <w:pPr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Setembro</w:t>
            </w:r>
          </w:p>
        </w:tc>
        <w:tc>
          <w:tcPr>
            <w:tcW w:w="2632" w:type="dxa"/>
            <w:gridSpan w:val="5"/>
            <w:shd w:val="clear" w:color="auto" w:fill="D9D9D9" w:themeFill="background1" w:themeFillShade="D9"/>
          </w:tcPr>
          <w:p w14:paraId="33604C27" w14:textId="77777777" w:rsidR="6BA64C16" w:rsidRPr="004D49AD" w:rsidRDefault="6BA64C16" w:rsidP="6BA64C16">
            <w:pPr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Outubro</w:t>
            </w:r>
          </w:p>
        </w:tc>
        <w:tc>
          <w:tcPr>
            <w:tcW w:w="1618" w:type="dxa"/>
            <w:gridSpan w:val="3"/>
            <w:shd w:val="clear" w:color="auto" w:fill="D9D9D9" w:themeFill="background1" w:themeFillShade="D9"/>
          </w:tcPr>
          <w:p w14:paraId="1056465E" w14:textId="77777777" w:rsidR="6BA64C16" w:rsidRPr="004D49AD" w:rsidRDefault="6BA64C16" w:rsidP="6BA64C16">
            <w:pPr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Novembro</w:t>
            </w:r>
          </w:p>
        </w:tc>
      </w:tr>
      <w:tr w:rsidR="6BA64C16" w:rsidRPr="004D49AD" w14:paraId="6A1CB954" w14:textId="77777777" w:rsidTr="6BA64C16">
        <w:trPr>
          <w:trHeight w:val="300"/>
        </w:trPr>
        <w:tc>
          <w:tcPr>
            <w:tcW w:w="2424" w:type="dxa"/>
            <w:vMerge/>
          </w:tcPr>
          <w:p w14:paraId="2E9F1599" w14:textId="77777777" w:rsidR="001B3A94" w:rsidRPr="004D49AD" w:rsidRDefault="001B3A94">
            <w:pPr>
              <w:rPr>
                <w:rFonts w:cs="Arial"/>
              </w:rPr>
            </w:pPr>
          </w:p>
        </w:tc>
        <w:tc>
          <w:tcPr>
            <w:tcW w:w="426" w:type="dxa"/>
            <w:shd w:val="clear" w:color="auto" w:fill="D9D9D9" w:themeFill="background1" w:themeFillShade="D9"/>
          </w:tcPr>
          <w:p w14:paraId="280C5CF5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</w:t>
            </w:r>
          </w:p>
        </w:tc>
        <w:tc>
          <w:tcPr>
            <w:tcW w:w="426" w:type="dxa"/>
            <w:shd w:val="clear" w:color="auto" w:fill="D9D9D9" w:themeFill="background1" w:themeFillShade="D9"/>
          </w:tcPr>
          <w:p w14:paraId="7D56FCB1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S2</w:t>
            </w:r>
          </w:p>
        </w:tc>
        <w:tc>
          <w:tcPr>
            <w:tcW w:w="426" w:type="dxa"/>
            <w:shd w:val="clear" w:color="auto" w:fill="D9D9D9" w:themeFill="background1" w:themeFillShade="D9"/>
          </w:tcPr>
          <w:p w14:paraId="0D28FC67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S3</w:t>
            </w:r>
          </w:p>
        </w:tc>
        <w:tc>
          <w:tcPr>
            <w:tcW w:w="415" w:type="dxa"/>
            <w:shd w:val="clear" w:color="auto" w:fill="D9D9D9" w:themeFill="background1" w:themeFillShade="D9"/>
          </w:tcPr>
          <w:p w14:paraId="7867B6AF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S4</w:t>
            </w:r>
          </w:p>
        </w:tc>
        <w:tc>
          <w:tcPr>
            <w:tcW w:w="396" w:type="dxa"/>
            <w:shd w:val="clear" w:color="auto" w:fill="D9D9D9" w:themeFill="background1" w:themeFillShade="D9"/>
          </w:tcPr>
          <w:p w14:paraId="3DD84B6A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S5</w:t>
            </w:r>
          </w:p>
        </w:tc>
        <w:tc>
          <w:tcPr>
            <w:tcW w:w="396" w:type="dxa"/>
            <w:shd w:val="clear" w:color="auto" w:fill="D9D9D9" w:themeFill="background1" w:themeFillShade="D9"/>
          </w:tcPr>
          <w:p w14:paraId="2DD1F474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S6</w:t>
            </w:r>
          </w:p>
        </w:tc>
        <w:tc>
          <w:tcPr>
            <w:tcW w:w="396" w:type="dxa"/>
            <w:shd w:val="clear" w:color="auto" w:fill="D9D9D9" w:themeFill="background1" w:themeFillShade="D9"/>
          </w:tcPr>
          <w:p w14:paraId="6A9BE2E6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S7</w:t>
            </w:r>
          </w:p>
        </w:tc>
        <w:tc>
          <w:tcPr>
            <w:tcW w:w="506" w:type="dxa"/>
            <w:shd w:val="clear" w:color="auto" w:fill="D9D9D9" w:themeFill="background1" w:themeFillShade="D9"/>
          </w:tcPr>
          <w:p w14:paraId="795C8CCF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S8</w:t>
            </w:r>
          </w:p>
        </w:tc>
        <w:tc>
          <w:tcPr>
            <w:tcW w:w="510" w:type="dxa"/>
            <w:shd w:val="clear" w:color="auto" w:fill="D9D9D9" w:themeFill="background1" w:themeFillShade="D9"/>
          </w:tcPr>
          <w:p w14:paraId="6E92D9AE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S9</w:t>
            </w:r>
          </w:p>
        </w:tc>
        <w:tc>
          <w:tcPr>
            <w:tcW w:w="510" w:type="dxa"/>
            <w:shd w:val="clear" w:color="auto" w:fill="D9D9D9" w:themeFill="background1" w:themeFillShade="D9"/>
          </w:tcPr>
          <w:p w14:paraId="12B5EB6A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S10</w:t>
            </w:r>
          </w:p>
        </w:tc>
        <w:tc>
          <w:tcPr>
            <w:tcW w:w="535" w:type="dxa"/>
            <w:shd w:val="clear" w:color="auto" w:fill="D9D9D9" w:themeFill="background1" w:themeFillShade="D9"/>
          </w:tcPr>
          <w:p w14:paraId="6814F714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S11</w:t>
            </w:r>
          </w:p>
        </w:tc>
        <w:tc>
          <w:tcPr>
            <w:tcW w:w="525" w:type="dxa"/>
            <w:shd w:val="clear" w:color="auto" w:fill="D9D9D9" w:themeFill="background1" w:themeFillShade="D9"/>
          </w:tcPr>
          <w:p w14:paraId="0757B59A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S12</w:t>
            </w:r>
          </w:p>
        </w:tc>
        <w:tc>
          <w:tcPr>
            <w:tcW w:w="552" w:type="dxa"/>
            <w:shd w:val="clear" w:color="auto" w:fill="D9D9D9" w:themeFill="background1" w:themeFillShade="D9"/>
          </w:tcPr>
          <w:p w14:paraId="4ADE87AC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S13</w:t>
            </w:r>
          </w:p>
        </w:tc>
        <w:tc>
          <w:tcPr>
            <w:tcW w:w="483" w:type="dxa"/>
            <w:shd w:val="clear" w:color="auto" w:fill="D9D9D9" w:themeFill="background1" w:themeFillShade="D9"/>
          </w:tcPr>
          <w:p w14:paraId="5607AA33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S14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F1942C3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S15</w:t>
            </w:r>
          </w:p>
        </w:tc>
        <w:tc>
          <w:tcPr>
            <w:tcW w:w="568" w:type="dxa"/>
            <w:shd w:val="clear" w:color="auto" w:fill="D9D9D9" w:themeFill="background1" w:themeFillShade="D9"/>
          </w:tcPr>
          <w:p w14:paraId="072323B0" w14:textId="77777777" w:rsidR="6BA64C16" w:rsidRPr="004D49AD" w:rsidRDefault="6BA64C16" w:rsidP="6BA64C16">
            <w:pPr>
              <w:rPr>
                <w:rFonts w:cs="Arial"/>
                <w:sz w:val="12"/>
                <w:szCs w:val="12"/>
              </w:rPr>
            </w:pPr>
            <w:r w:rsidRPr="004D49AD">
              <w:rPr>
                <w:rFonts w:cs="Arial"/>
                <w:sz w:val="12"/>
                <w:szCs w:val="12"/>
              </w:rPr>
              <w:t>S16</w:t>
            </w:r>
          </w:p>
        </w:tc>
      </w:tr>
      <w:tr w:rsidR="6BA64C16" w:rsidRPr="004D49AD" w14:paraId="7537BC67" w14:textId="77777777" w:rsidTr="6BA64C16">
        <w:trPr>
          <w:trHeight w:val="300"/>
        </w:trPr>
        <w:tc>
          <w:tcPr>
            <w:tcW w:w="2424" w:type="dxa"/>
          </w:tcPr>
          <w:p w14:paraId="6AFEB3AA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Apresentação do Modelo do Projeto Interdisciplinar </w:t>
            </w:r>
          </w:p>
        </w:tc>
        <w:tc>
          <w:tcPr>
            <w:tcW w:w="426" w:type="dxa"/>
            <w:shd w:val="clear" w:color="auto" w:fill="7F7F7F" w:themeFill="text1" w:themeFillTint="80"/>
          </w:tcPr>
          <w:p w14:paraId="483F6D0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7F7F7F" w:themeFill="text1" w:themeFillTint="80"/>
          </w:tcPr>
          <w:p w14:paraId="4446918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7F7F7F" w:themeFill="text1" w:themeFillTint="80"/>
          </w:tcPr>
          <w:p w14:paraId="624944F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</w:tcPr>
          <w:p w14:paraId="2FE8045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72FC199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4C6E530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3F731A2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3DBF9E1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7B1FBFB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0C0B1C5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214ADA1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4F9DB62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7062553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076C887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9BBCA0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6442E42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0CD91926" w14:textId="77777777" w:rsidTr="6BA64C16">
        <w:trPr>
          <w:trHeight w:val="300"/>
        </w:trPr>
        <w:tc>
          <w:tcPr>
            <w:tcW w:w="2424" w:type="dxa"/>
          </w:tcPr>
          <w:p w14:paraId="7643AE81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Definição dos Grupos</w:t>
            </w:r>
          </w:p>
        </w:tc>
        <w:tc>
          <w:tcPr>
            <w:tcW w:w="426" w:type="dxa"/>
            <w:shd w:val="clear" w:color="auto" w:fill="FFFFFF" w:themeFill="background1"/>
          </w:tcPr>
          <w:p w14:paraId="1D8A8B1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7F7F7F" w:themeFill="text1" w:themeFillTint="80"/>
          </w:tcPr>
          <w:p w14:paraId="6705DCE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7F7F7F" w:themeFill="text1" w:themeFillTint="80"/>
          </w:tcPr>
          <w:p w14:paraId="66F92A1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FFFFFF" w:themeFill="background1"/>
          </w:tcPr>
          <w:p w14:paraId="7FD0A4D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024FFEC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51EE071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3393AFD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43CCABF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1DEDB75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439F363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4DEF728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7609BF1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6EF4E6F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444C82B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63EA3B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6C1C183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46EE32CD" w14:textId="77777777" w:rsidTr="6BA64C16">
        <w:trPr>
          <w:trHeight w:val="300"/>
        </w:trPr>
        <w:tc>
          <w:tcPr>
            <w:tcW w:w="2424" w:type="dxa"/>
          </w:tcPr>
          <w:p w14:paraId="7FA67854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Definição do Problema a Resolver</w:t>
            </w:r>
          </w:p>
        </w:tc>
        <w:tc>
          <w:tcPr>
            <w:tcW w:w="426" w:type="dxa"/>
          </w:tcPr>
          <w:p w14:paraId="3063313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6862F63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378DB9B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7F7F7F" w:themeFill="text1" w:themeFillTint="80"/>
          </w:tcPr>
          <w:p w14:paraId="531B3BE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56D53E1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4DBBF54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3EBCDD5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6E8314F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35C8057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5586C03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2D88958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6BDC776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03DDF98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75BA3F4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519759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3CC0AE5E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029EDEA9" w14:textId="77777777" w:rsidTr="6BA64C16">
        <w:trPr>
          <w:trHeight w:val="300"/>
        </w:trPr>
        <w:tc>
          <w:tcPr>
            <w:tcW w:w="2424" w:type="dxa"/>
          </w:tcPr>
          <w:p w14:paraId="3B1FB678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Definição da Proposta de Software a Desenvolver</w:t>
            </w:r>
          </w:p>
        </w:tc>
        <w:tc>
          <w:tcPr>
            <w:tcW w:w="426" w:type="dxa"/>
          </w:tcPr>
          <w:p w14:paraId="4AA7E4D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2602343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  <w:shd w:val="clear" w:color="auto" w:fill="808080" w:themeFill="background1" w:themeFillShade="80"/>
          </w:tcPr>
          <w:p w14:paraId="3D99F95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808080" w:themeFill="background1" w:themeFillShade="80"/>
          </w:tcPr>
          <w:p w14:paraId="56FF9D3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808080" w:themeFill="background1" w:themeFillShade="80"/>
          </w:tcPr>
          <w:p w14:paraId="273FA85E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502AE00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17E09FF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1F65AE8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1AE47AA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4A42592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6E63B42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02039E8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5FE570D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0026D31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C7D8BF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276FAF2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7EAF66E2" w14:textId="77777777" w:rsidTr="6BA64C16">
        <w:trPr>
          <w:trHeight w:val="300"/>
        </w:trPr>
        <w:tc>
          <w:tcPr>
            <w:tcW w:w="2424" w:type="dxa"/>
          </w:tcPr>
          <w:p w14:paraId="23D0A00F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Elaboração da Introdução</w:t>
            </w:r>
          </w:p>
        </w:tc>
        <w:tc>
          <w:tcPr>
            <w:tcW w:w="426" w:type="dxa"/>
          </w:tcPr>
          <w:p w14:paraId="15992ECE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30A546A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4F94B99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17A04A1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7B4740B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808080" w:themeFill="background1" w:themeFillShade="80"/>
          </w:tcPr>
          <w:p w14:paraId="778A05E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808080" w:themeFill="background1" w:themeFillShade="80"/>
          </w:tcPr>
          <w:p w14:paraId="0510E73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  <w:shd w:val="clear" w:color="auto" w:fill="808080" w:themeFill="background1" w:themeFillShade="80"/>
          </w:tcPr>
          <w:p w14:paraId="7482749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808080" w:themeFill="background1" w:themeFillShade="80"/>
          </w:tcPr>
          <w:p w14:paraId="4BC0396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808080" w:themeFill="background1" w:themeFillShade="80"/>
          </w:tcPr>
          <w:p w14:paraId="2867B94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808080" w:themeFill="background1" w:themeFillShade="80"/>
          </w:tcPr>
          <w:p w14:paraId="2E3BB8D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  <w:shd w:val="clear" w:color="auto" w:fill="808080" w:themeFill="background1" w:themeFillShade="80"/>
          </w:tcPr>
          <w:p w14:paraId="442F57C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6747BCFE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462A499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5F56269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0712FE3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1EF3A88B" w14:textId="77777777" w:rsidTr="6BA64C16">
        <w:trPr>
          <w:trHeight w:val="300"/>
        </w:trPr>
        <w:tc>
          <w:tcPr>
            <w:tcW w:w="2424" w:type="dxa"/>
          </w:tcPr>
          <w:p w14:paraId="2A0AE350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Elaboração da Definição dos Requisitos do Usuário</w:t>
            </w:r>
          </w:p>
        </w:tc>
        <w:tc>
          <w:tcPr>
            <w:tcW w:w="426" w:type="dxa"/>
          </w:tcPr>
          <w:p w14:paraId="7EBF4D9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0C10E91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7FCB9AD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40FFB80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2D444FB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30B40C6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7F7F7F" w:themeFill="text1" w:themeFillTint="80"/>
          </w:tcPr>
          <w:p w14:paraId="064BD5B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  <w:shd w:val="clear" w:color="auto" w:fill="7F7F7F" w:themeFill="text1" w:themeFillTint="80"/>
          </w:tcPr>
          <w:p w14:paraId="26524CE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7F7F7F" w:themeFill="text1" w:themeFillTint="80"/>
          </w:tcPr>
          <w:p w14:paraId="3E5C428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7472343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5C4A6B7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2E09785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3C5A7FB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76E26EB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7BE372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0756908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0CE2E46B" w14:textId="77777777" w:rsidTr="6BA64C16">
        <w:trPr>
          <w:trHeight w:val="300"/>
        </w:trPr>
        <w:tc>
          <w:tcPr>
            <w:tcW w:w="2424" w:type="dxa"/>
          </w:tcPr>
          <w:p w14:paraId="0495AEFF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Elaboração do Especificação dos Requisitos do Sistema</w:t>
            </w:r>
          </w:p>
        </w:tc>
        <w:tc>
          <w:tcPr>
            <w:tcW w:w="426" w:type="dxa"/>
          </w:tcPr>
          <w:p w14:paraId="7D671F9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7833AB1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7138477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171B32B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097497A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58E9C17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1AB00B7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6EB472C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7F7F7F" w:themeFill="text1" w:themeFillTint="80"/>
          </w:tcPr>
          <w:p w14:paraId="1BA5008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7F7F7F" w:themeFill="text1" w:themeFillTint="80"/>
          </w:tcPr>
          <w:p w14:paraId="2411539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808080" w:themeFill="background1" w:themeFillShade="80"/>
          </w:tcPr>
          <w:p w14:paraId="47BFC16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226C9E6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3C05E8E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49C3C53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670F79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66D823D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7F560137" w14:textId="77777777" w:rsidTr="6BA64C16">
        <w:trPr>
          <w:trHeight w:val="300"/>
        </w:trPr>
        <w:tc>
          <w:tcPr>
            <w:tcW w:w="2424" w:type="dxa"/>
          </w:tcPr>
          <w:p w14:paraId="77618807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Elaboração dos Modelos do Sistema</w:t>
            </w:r>
          </w:p>
        </w:tc>
        <w:tc>
          <w:tcPr>
            <w:tcW w:w="426" w:type="dxa"/>
          </w:tcPr>
          <w:p w14:paraId="73AC665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37DFADF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1B21AEC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763ADE2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4B69AAE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2FCD477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713A7B6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6B9C6DC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6B2CBCB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808080" w:themeFill="background1" w:themeFillShade="80"/>
          </w:tcPr>
          <w:p w14:paraId="2E50ACB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7F7F7F" w:themeFill="text1" w:themeFillTint="80"/>
          </w:tcPr>
          <w:p w14:paraId="67FDF80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  <w:shd w:val="clear" w:color="auto" w:fill="7F7F7F" w:themeFill="text1" w:themeFillTint="80"/>
          </w:tcPr>
          <w:p w14:paraId="152072A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18DAD87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1EAF33B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260795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</w:tcPr>
          <w:p w14:paraId="0A1C6B8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6D7D6F54" w14:textId="77777777" w:rsidTr="6BA64C16">
        <w:trPr>
          <w:trHeight w:val="300"/>
        </w:trPr>
        <w:tc>
          <w:tcPr>
            <w:tcW w:w="2424" w:type="dxa"/>
          </w:tcPr>
          <w:p w14:paraId="21799FC1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Elaboração da Implementação das Páginas Web</w:t>
            </w:r>
          </w:p>
        </w:tc>
        <w:tc>
          <w:tcPr>
            <w:tcW w:w="426" w:type="dxa"/>
          </w:tcPr>
          <w:p w14:paraId="51F283D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5FB9531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63B617E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5BBF3A9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523714C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2626294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21099D9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08EEC6A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808080" w:themeFill="background1" w:themeFillShade="80"/>
          </w:tcPr>
          <w:p w14:paraId="4B47BBA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  <w:shd w:val="clear" w:color="auto" w:fill="808080" w:themeFill="background1" w:themeFillShade="80"/>
          </w:tcPr>
          <w:p w14:paraId="19F5C37E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  <w:shd w:val="clear" w:color="auto" w:fill="808080" w:themeFill="background1" w:themeFillShade="80"/>
          </w:tcPr>
          <w:p w14:paraId="04596E8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  <w:shd w:val="clear" w:color="auto" w:fill="7F7F7F" w:themeFill="text1" w:themeFillTint="80"/>
          </w:tcPr>
          <w:p w14:paraId="75F0E10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  <w:shd w:val="clear" w:color="auto" w:fill="7F7F7F" w:themeFill="text1" w:themeFillTint="80"/>
          </w:tcPr>
          <w:p w14:paraId="34F633D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  <w:shd w:val="clear" w:color="auto" w:fill="7F7F7F" w:themeFill="text1" w:themeFillTint="80"/>
          </w:tcPr>
          <w:p w14:paraId="642FBF02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14:paraId="16BF8BE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  <w:shd w:val="clear" w:color="auto" w:fill="auto"/>
          </w:tcPr>
          <w:p w14:paraId="4D666D5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5EA83716" w14:textId="77777777" w:rsidTr="6BA64C16">
        <w:trPr>
          <w:trHeight w:val="300"/>
        </w:trPr>
        <w:tc>
          <w:tcPr>
            <w:tcW w:w="2424" w:type="dxa"/>
          </w:tcPr>
          <w:p w14:paraId="0024E9B9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Apresentação do Projeto (Parcial e Final)</w:t>
            </w:r>
          </w:p>
        </w:tc>
        <w:tc>
          <w:tcPr>
            <w:tcW w:w="426" w:type="dxa"/>
          </w:tcPr>
          <w:p w14:paraId="2327099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2BA7C63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5E6C047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70F45D4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69ABB6B9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7B8DC52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08D0486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  <w:shd w:val="clear" w:color="auto" w:fill="808080" w:themeFill="background1" w:themeFillShade="80"/>
          </w:tcPr>
          <w:p w14:paraId="3975462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6310C6E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15ABF82B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015C587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4EB9EA8D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4D67F49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  <w:shd w:val="clear" w:color="auto" w:fill="7F7F7F" w:themeFill="text1" w:themeFillTint="80"/>
          </w:tcPr>
          <w:p w14:paraId="281F5A9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14:paraId="55E21D0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  <w:shd w:val="clear" w:color="auto" w:fill="auto"/>
          </w:tcPr>
          <w:p w14:paraId="5E7F8F45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  <w:tr w:rsidR="6BA64C16" w:rsidRPr="004D49AD" w14:paraId="3D3341EC" w14:textId="77777777" w:rsidTr="6BA64C16">
        <w:trPr>
          <w:trHeight w:val="300"/>
        </w:trPr>
        <w:tc>
          <w:tcPr>
            <w:tcW w:w="2424" w:type="dxa"/>
          </w:tcPr>
          <w:p w14:paraId="76562BD8" w14:textId="77777777" w:rsidR="6BA64C16" w:rsidRPr="004D49AD" w:rsidRDefault="6BA64C16" w:rsidP="6BA64C16">
            <w:pPr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Entrega da Documentação Final em PDF no repositório</w:t>
            </w:r>
          </w:p>
        </w:tc>
        <w:tc>
          <w:tcPr>
            <w:tcW w:w="426" w:type="dxa"/>
          </w:tcPr>
          <w:p w14:paraId="62DCEA0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500B631D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26" w:type="dxa"/>
          </w:tcPr>
          <w:p w14:paraId="5FE63570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15" w:type="dxa"/>
            <w:shd w:val="clear" w:color="auto" w:fill="auto"/>
          </w:tcPr>
          <w:p w14:paraId="1D9CE4BA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26FF81A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  <w:shd w:val="clear" w:color="auto" w:fill="FFFFFF" w:themeFill="background1"/>
          </w:tcPr>
          <w:p w14:paraId="331D7B1F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396" w:type="dxa"/>
          </w:tcPr>
          <w:p w14:paraId="0D09287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06" w:type="dxa"/>
          </w:tcPr>
          <w:p w14:paraId="3362D6D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71D7EB7C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10" w:type="dxa"/>
          </w:tcPr>
          <w:p w14:paraId="0371F2E8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35" w:type="dxa"/>
          </w:tcPr>
          <w:p w14:paraId="45804F53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25" w:type="dxa"/>
          </w:tcPr>
          <w:p w14:paraId="667000F6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52" w:type="dxa"/>
          </w:tcPr>
          <w:p w14:paraId="71E1C717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483" w:type="dxa"/>
          </w:tcPr>
          <w:p w14:paraId="7D9FA28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808080" w:themeFill="background1" w:themeFillShade="80"/>
          </w:tcPr>
          <w:p w14:paraId="702A3774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68" w:type="dxa"/>
            <w:shd w:val="clear" w:color="auto" w:fill="FFFFFF" w:themeFill="background1"/>
          </w:tcPr>
          <w:p w14:paraId="1E9E6271" w14:textId="77777777" w:rsidR="6BA64C16" w:rsidRPr="004D49AD" w:rsidRDefault="6BA64C16" w:rsidP="6BA64C16">
            <w:pPr>
              <w:rPr>
                <w:rFonts w:cs="Arial"/>
                <w:sz w:val="16"/>
                <w:szCs w:val="16"/>
              </w:rPr>
            </w:pPr>
          </w:p>
        </w:tc>
      </w:tr>
    </w:tbl>
    <w:p w14:paraId="7274CF67" w14:textId="77777777" w:rsidR="00821593" w:rsidRPr="004D49AD" w:rsidRDefault="7430410D" w:rsidP="6BA64C16">
      <w:pPr>
        <w:widowControl/>
        <w:autoSpaceDE/>
        <w:autoSpaceDN/>
        <w:spacing w:line="240" w:lineRule="auto"/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47EB1F6E" w14:textId="77777777" w:rsidR="00CC09A8" w:rsidRDefault="00CC09A8" w:rsidP="6BA64C16">
      <w:pPr>
        <w:pStyle w:val="Corpodetexto"/>
        <w:widowControl/>
        <w:autoSpaceDE/>
        <w:autoSpaceDN/>
        <w:spacing w:line="240" w:lineRule="auto"/>
        <w:ind w:left="0"/>
        <w:rPr>
          <w:rFonts w:cs="Arial"/>
        </w:rPr>
      </w:pPr>
    </w:p>
    <w:p w14:paraId="343270E9" w14:textId="554EB7B9" w:rsidR="00821593" w:rsidRPr="004D49AD" w:rsidRDefault="7430410D" w:rsidP="6BA64C16">
      <w:pPr>
        <w:pStyle w:val="Corpodetexto"/>
        <w:widowControl/>
        <w:autoSpaceDE/>
        <w:autoSpaceDN/>
        <w:spacing w:line="240" w:lineRule="auto"/>
        <w:ind w:left="0"/>
        <w:rPr>
          <w:rFonts w:cs="Arial"/>
        </w:rPr>
      </w:pPr>
      <w:r w:rsidRPr="004D49AD">
        <w:rPr>
          <w:rFonts w:cs="Arial"/>
        </w:rPr>
        <w:lastRenderedPageBreak/>
        <w:t>Datas de Entrega:</w:t>
      </w:r>
    </w:p>
    <w:p w14:paraId="0E227C5B" w14:textId="77777777" w:rsidR="00821593" w:rsidRPr="004D49AD" w:rsidRDefault="7430410D" w:rsidP="6BA64C16">
      <w:pPr>
        <w:pStyle w:val="paragraph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  <w:color w:val="000000" w:themeColor="text1"/>
          <w:sz w:val="22"/>
          <w:szCs w:val="22"/>
        </w:rPr>
        <w:t>Apresentação Parcial do Projeto: 25 a 27/09/2023 </w:t>
      </w:r>
    </w:p>
    <w:p w14:paraId="5C095D23" w14:textId="77777777" w:rsidR="00821593" w:rsidRPr="004D49AD" w:rsidRDefault="7430410D" w:rsidP="6BA64C16">
      <w:pPr>
        <w:pStyle w:val="paragraph"/>
        <w:shd w:val="clear" w:color="auto" w:fill="FFFFFF" w:themeFill="background1"/>
        <w:spacing w:before="0" w:beforeAutospacing="0" w:after="0" w:afterAutospacing="0"/>
        <w:rPr>
          <w:rFonts w:ascii="Arial" w:hAnsi="Arial" w:cs="Arial"/>
          <w:sz w:val="18"/>
          <w:szCs w:val="18"/>
        </w:rPr>
      </w:pPr>
      <w:r w:rsidRPr="004D49AD">
        <w:rPr>
          <w:rStyle w:val="normaltextrun"/>
          <w:rFonts w:ascii="Arial" w:hAnsi="Arial" w:cs="Arial"/>
          <w:color w:val="000000" w:themeColor="text1"/>
          <w:sz w:val="22"/>
          <w:szCs w:val="22"/>
        </w:rPr>
        <w:t>Apresentação Final do Projeto: 06 a 10/11/2023 </w:t>
      </w:r>
    </w:p>
    <w:p w14:paraId="345B4750" w14:textId="1746D18F" w:rsidR="00821593" w:rsidRPr="004D49AD" w:rsidRDefault="7430410D" w:rsidP="00E77DED">
      <w:pPr>
        <w:pStyle w:val="paragraph"/>
        <w:shd w:val="clear" w:color="auto" w:fill="FFFFFF" w:themeFill="background1"/>
        <w:spacing w:before="0" w:beforeAutospacing="0" w:after="0" w:afterAutospacing="0"/>
        <w:rPr>
          <w:rFonts w:ascii="Arial" w:hAnsi="Arial" w:cs="Arial"/>
        </w:rPr>
      </w:pPr>
      <w:r w:rsidRPr="004D49AD">
        <w:rPr>
          <w:rStyle w:val="eop"/>
          <w:rFonts w:ascii="Arial" w:hAnsi="Arial" w:cs="Arial"/>
          <w:color w:val="000000" w:themeColor="text1"/>
          <w:sz w:val="22"/>
          <w:szCs w:val="22"/>
        </w:rPr>
        <w:t> </w:t>
      </w:r>
    </w:p>
    <w:p w14:paraId="2CCBA1C1" w14:textId="77777777" w:rsidR="00821593" w:rsidRPr="004D49AD" w:rsidRDefault="7430410D" w:rsidP="00CC09A8">
      <w:pPr>
        <w:pStyle w:val="Ttulo2"/>
        <w:widowControl/>
        <w:autoSpaceDE/>
        <w:autoSpaceDN/>
        <w:spacing w:line="360" w:lineRule="auto"/>
        <w:rPr>
          <w:rFonts w:cs="Arial"/>
        </w:rPr>
      </w:pPr>
      <w:bookmarkStart w:id="78" w:name="_Toc144101662"/>
      <w:r w:rsidRPr="004D49AD">
        <w:rPr>
          <w:rFonts w:cs="Arial"/>
        </w:rPr>
        <w:t>Funções dos Membros do Projeto</w:t>
      </w:r>
      <w:bookmarkEnd w:id="78"/>
    </w:p>
    <w:p w14:paraId="1B092CDA" w14:textId="08880A12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Os membros da equipe devem se revezar nas funções:</w:t>
      </w:r>
    </w:p>
    <w:p w14:paraId="4A0A6277" w14:textId="4CEB6809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- Coordenador</w:t>
      </w:r>
      <w:r w:rsidR="00001F60" w:rsidRPr="004D49AD">
        <w:rPr>
          <w:rFonts w:cs="Arial"/>
          <w:i w:val="0"/>
          <w:iCs w:val="0"/>
          <w:color w:val="auto"/>
        </w:rPr>
        <w:t>a</w:t>
      </w:r>
      <w:r w:rsidRPr="004D49AD">
        <w:rPr>
          <w:rFonts w:cs="Arial"/>
          <w:i w:val="0"/>
          <w:iCs w:val="0"/>
          <w:color w:val="auto"/>
        </w:rPr>
        <w:t xml:space="preserve">: </w:t>
      </w:r>
      <w:r w:rsidR="00001F60" w:rsidRPr="004D49AD">
        <w:rPr>
          <w:rFonts w:cs="Arial"/>
          <w:i w:val="0"/>
          <w:iCs w:val="0"/>
          <w:color w:val="auto"/>
        </w:rPr>
        <w:t>Luciana Guedes de Araújo</w:t>
      </w:r>
    </w:p>
    <w:p w14:paraId="0B703CB6" w14:textId="3BF64794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- Secretário</w:t>
      </w:r>
      <w:r w:rsidR="00CC09A8">
        <w:rPr>
          <w:rFonts w:cs="Arial"/>
          <w:i w:val="0"/>
          <w:iCs w:val="0"/>
          <w:color w:val="auto"/>
        </w:rPr>
        <w:t>s</w:t>
      </w:r>
      <w:r w:rsidRPr="004D49AD">
        <w:rPr>
          <w:rFonts w:cs="Arial"/>
          <w:i w:val="0"/>
          <w:iCs w:val="0"/>
          <w:color w:val="auto"/>
        </w:rPr>
        <w:t xml:space="preserve">: </w:t>
      </w:r>
      <w:r w:rsidR="00001F60" w:rsidRPr="004D49AD">
        <w:rPr>
          <w:rFonts w:cs="Arial"/>
          <w:i w:val="0"/>
          <w:iCs w:val="0"/>
          <w:color w:val="auto"/>
        </w:rPr>
        <w:t>Matheus Ferreira e Pedro H. Santos Bernardo</w:t>
      </w:r>
    </w:p>
    <w:p w14:paraId="6BD5BE8C" w14:textId="444DA93A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 xml:space="preserve">- Analistas de Projeto e Desenvolvimento: </w:t>
      </w:r>
      <w:r w:rsidR="00001F60" w:rsidRPr="004D49AD">
        <w:rPr>
          <w:rFonts w:cs="Arial"/>
          <w:i w:val="0"/>
          <w:iCs w:val="0"/>
          <w:color w:val="auto"/>
        </w:rPr>
        <w:t>Marcos Vinicius de Oliveira, Renato W. de Lima Jacob e Felipe</w:t>
      </w:r>
      <w:r w:rsidR="00E77DED" w:rsidRPr="004D49AD">
        <w:rPr>
          <w:rFonts w:cs="Arial"/>
          <w:i w:val="0"/>
          <w:iCs w:val="0"/>
          <w:color w:val="auto"/>
        </w:rPr>
        <w:t xml:space="preserve"> Vilela Dias de Souza</w:t>
      </w:r>
    </w:p>
    <w:p w14:paraId="01FBF60D" w14:textId="3AE4B703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 xml:space="preserve">- Analistas de Testes: </w:t>
      </w:r>
      <w:r w:rsidR="00001F60" w:rsidRPr="004D49AD">
        <w:rPr>
          <w:rFonts w:cs="Arial"/>
          <w:i w:val="0"/>
          <w:iCs w:val="0"/>
          <w:color w:val="auto"/>
        </w:rPr>
        <w:t xml:space="preserve">Matheus Ferreira, </w:t>
      </w:r>
      <w:r w:rsidR="00E77DED" w:rsidRPr="004D49AD">
        <w:rPr>
          <w:rFonts w:cs="Arial"/>
          <w:i w:val="0"/>
          <w:iCs w:val="0"/>
          <w:color w:val="auto"/>
        </w:rPr>
        <w:t>Pedro H. Santos Bernardo</w:t>
      </w:r>
      <w:r w:rsidR="00001F60" w:rsidRPr="004D49AD">
        <w:rPr>
          <w:rFonts w:cs="Arial"/>
          <w:i w:val="0"/>
          <w:iCs w:val="0"/>
          <w:color w:val="auto"/>
        </w:rPr>
        <w:t xml:space="preserve"> e </w:t>
      </w:r>
      <w:r w:rsidR="00E77DED" w:rsidRPr="004D49AD">
        <w:rPr>
          <w:rFonts w:cs="Arial"/>
          <w:i w:val="0"/>
          <w:iCs w:val="0"/>
          <w:color w:val="auto"/>
        </w:rPr>
        <w:t>Renato W. de Lima Jacob</w:t>
      </w:r>
    </w:p>
    <w:p w14:paraId="3A1B077F" w14:textId="09A1F6A1" w:rsidR="00821593" w:rsidRPr="004D49AD" w:rsidRDefault="7430410D" w:rsidP="00CC09A8">
      <w:pPr>
        <w:pStyle w:val="InfoBlue"/>
        <w:spacing w:line="360" w:lineRule="auto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- Programador</w:t>
      </w:r>
      <w:r w:rsidR="00CC09A8">
        <w:rPr>
          <w:rFonts w:cs="Arial"/>
          <w:i w:val="0"/>
          <w:iCs w:val="0"/>
          <w:color w:val="auto"/>
        </w:rPr>
        <w:t>es</w:t>
      </w:r>
      <w:r w:rsidRPr="004D49AD">
        <w:rPr>
          <w:rFonts w:cs="Arial"/>
          <w:i w:val="0"/>
          <w:iCs w:val="0"/>
          <w:color w:val="auto"/>
        </w:rPr>
        <w:t xml:space="preserve">: </w:t>
      </w:r>
      <w:r w:rsidR="00E77DED" w:rsidRPr="004D49AD">
        <w:rPr>
          <w:rFonts w:cs="Arial"/>
          <w:i w:val="0"/>
          <w:iCs w:val="0"/>
          <w:color w:val="auto"/>
        </w:rPr>
        <w:t>Luciana Guedes de Araújo, Matheus Ferreira</w:t>
      </w:r>
      <w:r w:rsidR="0020038E" w:rsidRPr="004D49AD">
        <w:rPr>
          <w:rFonts w:cs="Arial"/>
          <w:i w:val="0"/>
          <w:iCs w:val="0"/>
          <w:color w:val="auto"/>
        </w:rPr>
        <w:t>,</w:t>
      </w:r>
      <w:r w:rsidR="00E77DED" w:rsidRPr="004D49AD">
        <w:rPr>
          <w:rFonts w:cs="Arial"/>
          <w:i w:val="0"/>
          <w:iCs w:val="0"/>
          <w:color w:val="auto"/>
        </w:rPr>
        <w:t xml:space="preserve"> Pedro H. Santos Bernardo, Marcos Vinicius de Oliveira, Renato W. de Lima Jacob e Felipe Vilela Dias de Souza</w:t>
      </w:r>
    </w:p>
    <w:p w14:paraId="39FB6483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  <w:i/>
          <w:iCs/>
        </w:rPr>
      </w:pPr>
    </w:p>
    <w:p w14:paraId="7C4BCA1B" w14:textId="066A7273" w:rsidR="00821593" w:rsidRPr="004D49AD" w:rsidRDefault="7430410D" w:rsidP="6BA64C16">
      <w:pPr>
        <w:pStyle w:val="Legenda"/>
        <w:keepNext/>
        <w:widowControl/>
        <w:autoSpaceDE/>
        <w:autoSpaceDN/>
        <w:jc w:val="center"/>
        <w:rPr>
          <w:rFonts w:cs="Arial"/>
        </w:rPr>
      </w:pPr>
      <w:bookmarkStart w:id="79" w:name="_Toc151659896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="00821593"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10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Atribuição das responsabilidades para os membros da equipe</w:t>
      </w:r>
      <w:bookmarkEnd w:id="7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09"/>
        <w:gridCol w:w="3108"/>
        <w:gridCol w:w="3109"/>
      </w:tblGrid>
      <w:tr w:rsidR="6BA64C16" w:rsidRPr="004D49AD" w14:paraId="2718AF33" w14:textId="77777777" w:rsidTr="00E77DED">
        <w:trPr>
          <w:trHeight w:val="273"/>
        </w:trPr>
        <w:tc>
          <w:tcPr>
            <w:tcW w:w="3109" w:type="dxa"/>
            <w:shd w:val="clear" w:color="auto" w:fill="D9D9D9" w:themeFill="background1" w:themeFillShade="D9"/>
          </w:tcPr>
          <w:p w14:paraId="029569D2" w14:textId="77777777" w:rsidR="6BA64C16" w:rsidRPr="00CC09A8" w:rsidRDefault="6BA64C16" w:rsidP="00465E3C">
            <w:pPr>
              <w:jc w:val="center"/>
              <w:rPr>
                <w:rFonts w:cs="Arial"/>
                <w:b/>
                <w:bCs/>
              </w:rPr>
            </w:pPr>
            <w:r w:rsidRPr="00CC09A8">
              <w:rPr>
                <w:rFonts w:cs="Arial"/>
                <w:b/>
                <w:bCs/>
              </w:rPr>
              <w:t>Nome do Responsável</w:t>
            </w:r>
          </w:p>
        </w:tc>
        <w:tc>
          <w:tcPr>
            <w:tcW w:w="3108" w:type="dxa"/>
            <w:shd w:val="clear" w:color="auto" w:fill="D9D9D9" w:themeFill="background1" w:themeFillShade="D9"/>
          </w:tcPr>
          <w:p w14:paraId="39094214" w14:textId="77777777" w:rsidR="6BA64C16" w:rsidRPr="00CC09A8" w:rsidRDefault="6BA64C16" w:rsidP="00465E3C">
            <w:pPr>
              <w:jc w:val="center"/>
              <w:rPr>
                <w:rFonts w:cs="Arial"/>
                <w:b/>
                <w:bCs/>
              </w:rPr>
            </w:pPr>
            <w:r w:rsidRPr="00CC09A8">
              <w:rPr>
                <w:rFonts w:cs="Arial"/>
                <w:b/>
                <w:bCs/>
              </w:rPr>
              <w:t>Período</w:t>
            </w:r>
          </w:p>
        </w:tc>
        <w:tc>
          <w:tcPr>
            <w:tcW w:w="3109" w:type="dxa"/>
            <w:shd w:val="clear" w:color="auto" w:fill="D9D9D9" w:themeFill="background1" w:themeFillShade="D9"/>
          </w:tcPr>
          <w:p w14:paraId="3338DA3A" w14:textId="77777777" w:rsidR="6BA64C16" w:rsidRPr="00CC09A8" w:rsidRDefault="3DDA4168" w:rsidP="6BA64C16">
            <w:pPr>
              <w:rPr>
                <w:rFonts w:cs="Arial"/>
                <w:b/>
                <w:bCs/>
              </w:rPr>
            </w:pPr>
            <w:r w:rsidRPr="00CC09A8">
              <w:rPr>
                <w:rFonts w:cs="Arial"/>
                <w:b/>
                <w:bCs/>
              </w:rPr>
              <w:t>Função (preencher na mesma linha uma ou mais funções)</w:t>
            </w:r>
            <w:r w:rsidR="4DE295C2" w:rsidRPr="00CC09A8">
              <w:rPr>
                <w:rFonts w:cs="Arial"/>
                <w:b/>
                <w:bCs/>
              </w:rPr>
              <w:t xml:space="preserve"> com o artefato de sua responsabilidade</w:t>
            </w:r>
          </w:p>
        </w:tc>
      </w:tr>
      <w:tr w:rsidR="6BA64C16" w:rsidRPr="004D49AD" w14:paraId="2C341336" w14:textId="77777777" w:rsidTr="00E77DED">
        <w:trPr>
          <w:trHeight w:val="273"/>
        </w:trPr>
        <w:tc>
          <w:tcPr>
            <w:tcW w:w="3109" w:type="dxa"/>
          </w:tcPr>
          <w:p w14:paraId="7905FFFB" w14:textId="1C9707DC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Matheus Ferreira</w:t>
            </w:r>
          </w:p>
        </w:tc>
        <w:tc>
          <w:tcPr>
            <w:tcW w:w="3108" w:type="dxa"/>
          </w:tcPr>
          <w:p w14:paraId="763A32D2" w14:textId="691535CC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28/08/2023</w:t>
            </w:r>
          </w:p>
        </w:tc>
        <w:tc>
          <w:tcPr>
            <w:tcW w:w="3109" w:type="dxa"/>
          </w:tcPr>
          <w:p w14:paraId="31BC9F32" w14:textId="60078C1C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Inserindo as primeiras informações</w:t>
            </w:r>
          </w:p>
        </w:tc>
      </w:tr>
      <w:tr w:rsidR="6BA64C16" w:rsidRPr="004D49AD" w14:paraId="75044323" w14:textId="77777777" w:rsidTr="00E77DED">
        <w:trPr>
          <w:trHeight w:val="273"/>
        </w:trPr>
        <w:tc>
          <w:tcPr>
            <w:tcW w:w="3109" w:type="dxa"/>
          </w:tcPr>
          <w:p w14:paraId="64D1D47C" w14:textId="60633CC9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Luciana Guedes</w:t>
            </w:r>
          </w:p>
        </w:tc>
        <w:tc>
          <w:tcPr>
            <w:tcW w:w="3108" w:type="dxa"/>
          </w:tcPr>
          <w:p w14:paraId="60D17907" w14:textId="20365B8F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18/09/2023</w:t>
            </w:r>
          </w:p>
        </w:tc>
        <w:tc>
          <w:tcPr>
            <w:tcW w:w="3109" w:type="dxa"/>
          </w:tcPr>
          <w:p w14:paraId="5F1CF588" w14:textId="5548D0A5" w:rsidR="6BA64C16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Incluindo informações e tabela: aplicativos semelhantes </w:t>
            </w:r>
          </w:p>
        </w:tc>
      </w:tr>
      <w:tr w:rsidR="00E77DED" w:rsidRPr="004D49AD" w14:paraId="2AC110DD" w14:textId="77777777" w:rsidTr="00E77DED">
        <w:trPr>
          <w:trHeight w:val="273"/>
        </w:trPr>
        <w:tc>
          <w:tcPr>
            <w:tcW w:w="3109" w:type="dxa"/>
          </w:tcPr>
          <w:p w14:paraId="3F9082A9" w14:textId="6999BE71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Renato Jacob</w:t>
            </w:r>
          </w:p>
        </w:tc>
        <w:tc>
          <w:tcPr>
            <w:tcW w:w="3108" w:type="dxa"/>
          </w:tcPr>
          <w:p w14:paraId="25F16B6E" w14:textId="4BA82FF0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25/09/2023</w:t>
            </w:r>
          </w:p>
        </w:tc>
        <w:tc>
          <w:tcPr>
            <w:tcW w:w="3109" w:type="dxa"/>
          </w:tcPr>
          <w:p w14:paraId="39B3333A" w14:textId="6EB3CC8B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Revisando as seções de Problematização e Metodologia; expandindo Objetivos; inserindo novas informações em Contexto. </w:t>
            </w:r>
          </w:p>
        </w:tc>
      </w:tr>
      <w:tr w:rsidR="00E77DED" w:rsidRPr="004D49AD" w14:paraId="3B9A8DC2" w14:textId="77777777" w:rsidTr="00E77DED">
        <w:trPr>
          <w:trHeight w:val="273"/>
        </w:trPr>
        <w:tc>
          <w:tcPr>
            <w:tcW w:w="3109" w:type="dxa"/>
          </w:tcPr>
          <w:p w14:paraId="4E44E6E4" w14:textId="382C4495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Todos os membros</w:t>
            </w:r>
          </w:p>
        </w:tc>
        <w:tc>
          <w:tcPr>
            <w:tcW w:w="3108" w:type="dxa"/>
          </w:tcPr>
          <w:p w14:paraId="445A8C13" w14:textId="20E3BFC7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23/10/2023</w:t>
            </w:r>
          </w:p>
        </w:tc>
        <w:tc>
          <w:tcPr>
            <w:tcW w:w="3109" w:type="dxa"/>
          </w:tcPr>
          <w:p w14:paraId="60BC872C" w14:textId="2DDECD98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  <w:snapToGrid/>
                <w:szCs w:val="24"/>
                <w:lang w:eastAsia="pt-BR"/>
              </w:rPr>
              <w:t>Revisão e ajustes  </w:t>
            </w:r>
          </w:p>
        </w:tc>
      </w:tr>
      <w:tr w:rsidR="00E77DED" w:rsidRPr="004D49AD" w14:paraId="62783056" w14:textId="77777777" w:rsidTr="00E77DED">
        <w:trPr>
          <w:trHeight w:val="273"/>
        </w:trPr>
        <w:tc>
          <w:tcPr>
            <w:tcW w:w="3109" w:type="dxa"/>
          </w:tcPr>
          <w:p w14:paraId="178B3D5B" w14:textId="19800044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Todos os membros</w:t>
            </w:r>
          </w:p>
        </w:tc>
        <w:tc>
          <w:tcPr>
            <w:tcW w:w="3108" w:type="dxa"/>
          </w:tcPr>
          <w:p w14:paraId="53BD8933" w14:textId="366835BC" w:rsidR="00E77DED" w:rsidRPr="004D49AD" w:rsidRDefault="00465E3C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07</w:t>
            </w:r>
            <w:r w:rsidR="00E77DED" w:rsidRPr="004D49AD">
              <w:rPr>
                <w:rFonts w:cs="Arial"/>
              </w:rPr>
              <w:t>/1</w:t>
            </w:r>
            <w:r w:rsidRPr="004D49AD">
              <w:rPr>
                <w:rFonts w:cs="Arial"/>
              </w:rPr>
              <w:t>1/</w:t>
            </w:r>
            <w:r w:rsidR="00E77DED" w:rsidRPr="004D49AD">
              <w:rPr>
                <w:rFonts w:cs="Arial"/>
              </w:rPr>
              <w:t>2023</w:t>
            </w:r>
          </w:p>
        </w:tc>
        <w:tc>
          <w:tcPr>
            <w:tcW w:w="3109" w:type="dxa"/>
          </w:tcPr>
          <w:p w14:paraId="29454BC3" w14:textId="6A6FA897" w:rsidR="00E77DED" w:rsidRPr="004D49AD" w:rsidRDefault="00E77DED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Criação do Sistema Web</w:t>
            </w:r>
          </w:p>
        </w:tc>
      </w:tr>
      <w:tr w:rsidR="00465E3C" w:rsidRPr="004D49AD" w14:paraId="4B1282F8" w14:textId="77777777" w:rsidTr="00E77DED">
        <w:trPr>
          <w:trHeight w:val="273"/>
        </w:trPr>
        <w:tc>
          <w:tcPr>
            <w:tcW w:w="3109" w:type="dxa"/>
          </w:tcPr>
          <w:p w14:paraId="4668732C" w14:textId="178919BD" w:rsidR="00465E3C" w:rsidRPr="004D49AD" w:rsidRDefault="00465E3C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Todos os membros</w:t>
            </w:r>
          </w:p>
        </w:tc>
        <w:tc>
          <w:tcPr>
            <w:tcW w:w="3108" w:type="dxa"/>
          </w:tcPr>
          <w:p w14:paraId="30174171" w14:textId="5003EA2C" w:rsidR="00465E3C" w:rsidRPr="004D49AD" w:rsidRDefault="00465E3C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22/11/2023</w:t>
            </w:r>
          </w:p>
        </w:tc>
        <w:tc>
          <w:tcPr>
            <w:tcW w:w="3109" w:type="dxa"/>
          </w:tcPr>
          <w:p w14:paraId="07365975" w14:textId="0797348C" w:rsidR="00465E3C" w:rsidRPr="004D49AD" w:rsidRDefault="00465E3C" w:rsidP="00E77DED">
            <w:pPr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Revisão Geral</w:t>
            </w:r>
          </w:p>
        </w:tc>
      </w:tr>
    </w:tbl>
    <w:p w14:paraId="4BB0AB20" w14:textId="77777777" w:rsidR="00821593" w:rsidRPr="004D49AD" w:rsidRDefault="7430410D" w:rsidP="6BA64C16">
      <w:pPr>
        <w:widowControl/>
        <w:autoSpaceDE/>
        <w:autoSpaceDN/>
        <w:spacing w:line="240" w:lineRule="auto"/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53A1D758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</w:rPr>
      </w:pPr>
    </w:p>
    <w:p w14:paraId="02CF3A51" w14:textId="77777777" w:rsidR="00821593" w:rsidRPr="004D49AD" w:rsidRDefault="00821593" w:rsidP="6BA64C16">
      <w:pPr>
        <w:widowControl/>
        <w:autoSpaceDE/>
        <w:autoSpaceDN/>
        <w:spacing w:line="240" w:lineRule="auto"/>
        <w:rPr>
          <w:rFonts w:cs="Arial"/>
          <w:sz w:val="28"/>
          <w:szCs w:val="28"/>
        </w:rPr>
      </w:pPr>
    </w:p>
    <w:p w14:paraId="62FCE5C1" w14:textId="75026D7F" w:rsidR="00821593" w:rsidRPr="004D49AD" w:rsidRDefault="0020038E" w:rsidP="00CC09A8">
      <w:pPr>
        <w:spacing w:line="360" w:lineRule="auto"/>
        <w:rPr>
          <w:rFonts w:cs="Arial"/>
          <w:b/>
          <w:bCs/>
          <w:iCs/>
        </w:rPr>
      </w:pPr>
      <w:r w:rsidRPr="004D49AD">
        <w:rPr>
          <w:rFonts w:cs="Arial"/>
          <w:b/>
          <w:bCs/>
          <w:iCs/>
        </w:rPr>
        <w:t>Ata de cada reunião com a assinatura dos membros</w:t>
      </w:r>
    </w:p>
    <w:p w14:paraId="4655BAB2" w14:textId="77777777" w:rsidR="0020038E" w:rsidRPr="004D49AD" w:rsidRDefault="0020038E" w:rsidP="00CC09A8">
      <w:pPr>
        <w:spacing w:line="360" w:lineRule="auto"/>
        <w:rPr>
          <w:rFonts w:cs="Arial"/>
          <w:b/>
          <w:bCs/>
          <w:iCs/>
        </w:rPr>
      </w:pPr>
    </w:p>
    <w:p w14:paraId="21820D35" w14:textId="4282B82B" w:rsidR="0020038E" w:rsidRPr="004D49AD" w:rsidRDefault="0020038E" w:rsidP="00CC09A8">
      <w:pPr>
        <w:spacing w:line="360" w:lineRule="auto"/>
        <w:rPr>
          <w:rFonts w:cs="Arial"/>
          <w:iCs/>
        </w:rPr>
      </w:pPr>
      <w:r w:rsidRPr="004D49AD">
        <w:rPr>
          <w:rFonts w:cs="Arial"/>
          <w:iCs/>
        </w:rPr>
        <w:t>Reunião dia 07/11/2023 (terça) das 13h às 14h para incluir informações no projeto</w:t>
      </w:r>
    </w:p>
    <w:p w14:paraId="5067126C" w14:textId="77777777" w:rsidR="0020038E" w:rsidRPr="004D49AD" w:rsidRDefault="0020038E" w:rsidP="00CC09A8">
      <w:pPr>
        <w:spacing w:line="360" w:lineRule="auto"/>
        <w:rPr>
          <w:rFonts w:cs="Arial"/>
          <w:iCs/>
        </w:rPr>
      </w:pPr>
    </w:p>
    <w:p w14:paraId="6B03B341" w14:textId="7676CE55" w:rsidR="0020038E" w:rsidRPr="004D49AD" w:rsidRDefault="0020038E" w:rsidP="00CC09A8">
      <w:pPr>
        <w:spacing w:line="360" w:lineRule="auto"/>
        <w:rPr>
          <w:rFonts w:cs="Arial"/>
          <w:b/>
          <w:bCs/>
          <w:iCs/>
        </w:rPr>
      </w:pPr>
      <w:r w:rsidRPr="004D49AD">
        <w:rPr>
          <w:rFonts w:cs="Arial"/>
          <w:b/>
          <w:bCs/>
          <w:iCs/>
        </w:rPr>
        <w:t>Compareceram à reunião:</w:t>
      </w:r>
    </w:p>
    <w:p w14:paraId="2B3301BF" w14:textId="77777777" w:rsidR="0020038E" w:rsidRPr="004D49AD" w:rsidRDefault="0020038E" w:rsidP="00CC09A8">
      <w:pPr>
        <w:spacing w:line="360" w:lineRule="auto"/>
        <w:rPr>
          <w:rFonts w:cs="Arial"/>
          <w:iCs/>
        </w:rPr>
      </w:pPr>
    </w:p>
    <w:p w14:paraId="6EFA0DE0" w14:textId="2C4CF0EB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 xml:space="preserve">Luciana Guedes de Araújo </w:t>
      </w:r>
    </w:p>
    <w:p w14:paraId="1195AA5B" w14:textId="35B51E01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Matheus Ferreira</w:t>
      </w:r>
    </w:p>
    <w:p w14:paraId="738F9D14" w14:textId="1EC331A1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Pedro H. Santos Bernardo</w:t>
      </w:r>
    </w:p>
    <w:p w14:paraId="3177432D" w14:textId="4153ACB1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 xml:space="preserve">Marcos Vinicius de Oliveira </w:t>
      </w:r>
    </w:p>
    <w:p w14:paraId="6A1F244F" w14:textId="77777777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 xml:space="preserve">Renato W. de Lima Jacob </w:t>
      </w:r>
    </w:p>
    <w:p w14:paraId="75656BC8" w14:textId="0B62D8AD" w:rsidR="0020038E" w:rsidRPr="004D49AD" w:rsidRDefault="0020038E" w:rsidP="00CC09A8">
      <w:pPr>
        <w:pStyle w:val="InfoBlue"/>
        <w:spacing w:line="360" w:lineRule="auto"/>
        <w:ind w:left="0"/>
        <w:rPr>
          <w:rFonts w:cs="Arial"/>
          <w:i w:val="0"/>
          <w:iCs w:val="0"/>
          <w:color w:val="auto"/>
        </w:rPr>
      </w:pPr>
      <w:r w:rsidRPr="004D49AD">
        <w:rPr>
          <w:rFonts w:cs="Arial"/>
          <w:i w:val="0"/>
          <w:iCs w:val="0"/>
          <w:color w:val="auto"/>
        </w:rPr>
        <w:t>Felipe Vilela Dias de Souza</w:t>
      </w:r>
    </w:p>
    <w:p w14:paraId="2F93BD02" w14:textId="51C6B0BB" w:rsidR="0020038E" w:rsidRPr="004D49AD" w:rsidRDefault="008539BD" w:rsidP="0020038E">
      <w:pPr>
        <w:widowControl/>
        <w:autoSpaceDE/>
        <w:autoSpaceDN/>
        <w:spacing w:line="240" w:lineRule="auto"/>
        <w:jc w:val="center"/>
        <w:rPr>
          <w:rFonts w:cs="Arial"/>
          <w:sz w:val="40"/>
          <w:szCs w:val="40"/>
        </w:rPr>
      </w:pPr>
      <w:r w:rsidRPr="004D49AD">
        <w:rPr>
          <w:rFonts w:cs="Arial"/>
          <w:sz w:val="40"/>
          <w:szCs w:val="40"/>
        </w:rPr>
        <w:t xml:space="preserve">Parte III - </w:t>
      </w:r>
      <w:r w:rsidR="00B9064A" w:rsidRPr="004D49AD">
        <w:rPr>
          <w:rFonts w:cs="Arial"/>
          <w:sz w:val="40"/>
          <w:szCs w:val="40"/>
        </w:rPr>
        <w:t>Rubrica de Avaliação</w:t>
      </w:r>
    </w:p>
    <w:p w14:paraId="149215EF" w14:textId="77777777" w:rsidR="0020038E" w:rsidRPr="004D49AD" w:rsidRDefault="0020038E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29BA9957" w14:textId="422B5CC0" w:rsidR="005209E6" w:rsidRPr="004D49AD" w:rsidRDefault="005209E6">
      <w:pPr>
        <w:widowControl/>
        <w:autoSpaceDE/>
        <w:autoSpaceDN/>
        <w:spacing w:line="240" w:lineRule="auto"/>
        <w:rPr>
          <w:rFonts w:cs="Arial"/>
          <w:szCs w:val="24"/>
        </w:rPr>
      </w:pPr>
      <w:r w:rsidRPr="004D49AD">
        <w:rPr>
          <w:rFonts w:cs="Arial"/>
          <w:b/>
          <w:sz w:val="28"/>
          <w:szCs w:val="28"/>
        </w:rPr>
        <w:t>Entregas Parciais</w:t>
      </w:r>
    </w:p>
    <w:p w14:paraId="769975E5" w14:textId="77777777" w:rsidR="005209E6" w:rsidRPr="004D49AD" w:rsidRDefault="005209E6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784CC37B" w14:textId="77777777" w:rsidR="00AA305A" w:rsidRPr="004D49AD" w:rsidRDefault="00AA305A" w:rsidP="49AF51CF">
      <w:pPr>
        <w:widowControl/>
        <w:autoSpaceDE/>
        <w:autoSpaceDN/>
        <w:spacing w:before="120" w:line="360" w:lineRule="auto"/>
        <w:jc w:val="both"/>
        <w:rPr>
          <w:rFonts w:cs="Arial"/>
        </w:rPr>
      </w:pPr>
      <w:r w:rsidRPr="004D49AD">
        <w:rPr>
          <w:rFonts w:cs="Arial"/>
        </w:rPr>
        <w:t xml:space="preserve">Para cada item (linha) da tabela, será atribuído ao estudante os conceitos e pontuação </w:t>
      </w:r>
      <w:r w:rsidR="00DF17B2" w:rsidRPr="004D49AD">
        <w:rPr>
          <w:rFonts w:cs="Arial"/>
        </w:rPr>
        <w:t xml:space="preserve">(entre parênteses) </w:t>
      </w:r>
      <w:r w:rsidRPr="004D49AD">
        <w:rPr>
          <w:rFonts w:cs="Arial"/>
        </w:rPr>
        <w:t xml:space="preserve">definidos na linha de título. </w:t>
      </w:r>
    </w:p>
    <w:p w14:paraId="33F4381A" w14:textId="77777777" w:rsidR="00AA305A" w:rsidRPr="004D49AD" w:rsidRDefault="00AA305A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3B18FF02" w14:textId="126AAC93" w:rsidR="00985AA5" w:rsidRPr="004D49AD" w:rsidRDefault="00985AA5" w:rsidP="00985AA5">
      <w:pPr>
        <w:pStyle w:val="Legenda"/>
        <w:keepNext/>
        <w:jc w:val="center"/>
        <w:rPr>
          <w:rFonts w:cs="Arial"/>
        </w:rPr>
      </w:pPr>
      <w:bookmarkStart w:id="80" w:name="_Toc106704266"/>
      <w:bookmarkStart w:id="81" w:name="_Toc106704499"/>
      <w:bookmarkStart w:id="82" w:name="_Toc106706783"/>
      <w:bookmarkStart w:id="83" w:name="_Toc151659897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11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para </w:t>
      </w:r>
      <w:r w:rsidR="008C496D" w:rsidRPr="004D49AD">
        <w:rPr>
          <w:rFonts w:cs="Arial"/>
        </w:rPr>
        <w:t>avaliação individual d</w:t>
      </w:r>
      <w:r w:rsidRPr="004D49AD">
        <w:rPr>
          <w:rFonts w:cs="Arial"/>
        </w:rPr>
        <w:t>a entrega parcial</w:t>
      </w:r>
      <w:bookmarkEnd w:id="80"/>
      <w:bookmarkEnd w:id="81"/>
      <w:bookmarkEnd w:id="82"/>
      <w:bookmarkEnd w:id="8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RPr="004D49AD" w14:paraId="7E11B59D" w14:textId="77777777" w:rsidTr="49AF51CF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48FBC718" w14:textId="77777777" w:rsidR="00367205" w:rsidRPr="004D49AD" w:rsidRDefault="00367205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4D49AD">
              <w:rPr>
                <w:rFonts w:cs="Arial"/>
                <w:szCs w:val="24"/>
              </w:rPr>
              <w:t>Entrega</w:t>
            </w:r>
            <w:r w:rsidR="005D6C85" w:rsidRPr="004D49AD">
              <w:rPr>
                <w:rFonts w:cs="Arial"/>
                <w:szCs w:val="24"/>
              </w:rPr>
              <w:t>l</w:t>
            </w:r>
            <w:proofErr w:type="spellEnd"/>
            <w:r w:rsidRPr="004D49AD">
              <w:rPr>
                <w:rFonts w:cs="Arial"/>
                <w:szCs w:val="24"/>
              </w:rPr>
              <w:t xml:space="preserve"> Parcia</w:t>
            </w:r>
            <w:r w:rsidR="005D6C85" w:rsidRPr="004D49AD">
              <w:rPr>
                <w:rFonts w:cs="Arial"/>
                <w:szCs w:val="24"/>
              </w:rPr>
              <w:t>l</w:t>
            </w:r>
            <w:r w:rsidR="00985AA5" w:rsidRPr="004D49AD">
              <w:rPr>
                <w:rFonts w:cs="Arial"/>
                <w:szCs w:val="24"/>
              </w:rPr>
              <w:t xml:space="preserve"> para Cada Estudante</w:t>
            </w:r>
          </w:p>
        </w:tc>
      </w:tr>
      <w:tr w:rsidR="001E6548" w:rsidRPr="004D49AD" w14:paraId="46DD820D" w14:textId="77777777" w:rsidTr="49AF51CF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8713655" w14:textId="77777777" w:rsidR="001E6548" w:rsidRPr="004D49AD" w:rsidRDefault="001E6548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7A3E1CBD" w14:textId="77777777" w:rsidR="001E6548" w:rsidRPr="004D49AD" w:rsidRDefault="005188D2" w:rsidP="49AF51CF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Excelente</w:t>
            </w:r>
            <w:r w:rsidR="00DF17B2" w:rsidRPr="004D49AD">
              <w:rPr>
                <w:rFonts w:cs="Arial"/>
              </w:rPr>
              <w:t xml:space="preserve"> (</w:t>
            </w:r>
            <w:r w:rsidR="0346DCD1" w:rsidRPr="004D49AD">
              <w:rPr>
                <w:rFonts w:cs="Arial"/>
              </w:rPr>
              <w:t>2,0</w:t>
            </w:r>
            <w:r w:rsidR="008539BD" w:rsidRPr="004D49A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3BE171E7" w14:textId="77777777" w:rsidR="001E6548" w:rsidRPr="004D49AD" w:rsidRDefault="77405E4B" w:rsidP="49AF51CF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Regular</w:t>
            </w:r>
            <w:r w:rsidR="00DF17B2" w:rsidRPr="004D49AD">
              <w:rPr>
                <w:rFonts w:cs="Arial"/>
              </w:rPr>
              <w:t xml:space="preserve"> (</w:t>
            </w:r>
            <w:r w:rsidR="4B3F68A9" w:rsidRPr="004D49AD">
              <w:rPr>
                <w:rFonts w:cs="Arial"/>
              </w:rPr>
              <w:t>1</w:t>
            </w:r>
            <w:r w:rsidR="0E1FD193" w:rsidRPr="004D49AD">
              <w:rPr>
                <w:rFonts w:cs="Arial"/>
              </w:rPr>
              <w:t>,</w:t>
            </w:r>
            <w:r w:rsidR="5DE23670" w:rsidRPr="004D49AD">
              <w:rPr>
                <w:rFonts w:cs="Arial"/>
              </w:rPr>
              <w:t>0</w:t>
            </w:r>
            <w:r w:rsidR="008539BD" w:rsidRPr="004D49A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52DB6C7B" w14:textId="77777777" w:rsidR="001E6548" w:rsidRPr="004D49AD" w:rsidRDefault="005188D2" w:rsidP="49AF51CF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Ruim</w:t>
            </w:r>
            <w:r w:rsidR="008539BD" w:rsidRPr="004D49AD">
              <w:rPr>
                <w:rFonts w:cs="Arial"/>
              </w:rPr>
              <w:t xml:space="preserve"> (0)</w:t>
            </w:r>
          </w:p>
        </w:tc>
      </w:tr>
      <w:tr w:rsidR="001E6548" w:rsidRPr="004D49AD" w14:paraId="69A76D25" w14:textId="77777777" w:rsidTr="49AF51CF">
        <w:trPr>
          <w:cantSplit/>
        </w:trPr>
        <w:tc>
          <w:tcPr>
            <w:tcW w:w="2337" w:type="dxa"/>
          </w:tcPr>
          <w:p w14:paraId="3AD2FE9F" w14:textId="77777777" w:rsidR="001E6548" w:rsidRPr="004D49AD" w:rsidRDefault="001E6548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Pontualidade </w:t>
            </w:r>
            <w:r w:rsidR="00905D91" w:rsidRPr="004D49AD">
              <w:rPr>
                <w:rFonts w:cs="Arial"/>
                <w:szCs w:val="24"/>
              </w:rPr>
              <w:t>e Completude d</w:t>
            </w:r>
            <w:r w:rsidRPr="004D49AD">
              <w:rPr>
                <w:rFonts w:cs="Arial"/>
                <w:szCs w:val="24"/>
              </w:rPr>
              <w:t>a</w:t>
            </w:r>
            <w:r w:rsidR="008539BD" w:rsidRPr="004D49AD">
              <w:rPr>
                <w:rFonts w:cs="Arial"/>
                <w:szCs w:val="24"/>
              </w:rPr>
              <w:t xml:space="preserve"> Tarefa</w:t>
            </w:r>
          </w:p>
        </w:tc>
        <w:tc>
          <w:tcPr>
            <w:tcW w:w="2337" w:type="dxa"/>
          </w:tcPr>
          <w:p w14:paraId="4B7EE1B1" w14:textId="77777777" w:rsidR="001E6548" w:rsidRPr="004D49AD" w:rsidRDefault="001E6548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 equipe entregou</w:t>
            </w:r>
            <w:r w:rsidR="005209E6" w:rsidRPr="004D49AD">
              <w:rPr>
                <w:rFonts w:cs="Arial"/>
                <w:szCs w:val="24"/>
              </w:rPr>
              <w:t xml:space="preserve"> a tarefa no prazo</w:t>
            </w:r>
            <w:r w:rsidR="00905D91" w:rsidRPr="004D49AD">
              <w:rPr>
                <w:rFonts w:cs="Arial"/>
                <w:szCs w:val="24"/>
              </w:rPr>
              <w:t xml:space="preserve"> e completa.</w:t>
            </w:r>
          </w:p>
        </w:tc>
        <w:tc>
          <w:tcPr>
            <w:tcW w:w="2338" w:type="dxa"/>
          </w:tcPr>
          <w:p w14:paraId="5DA52B86" w14:textId="77777777" w:rsidR="001E6548" w:rsidRPr="004D49AD" w:rsidRDefault="005209E6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 equipe entregou a tarefa incompleta</w:t>
            </w:r>
          </w:p>
        </w:tc>
        <w:tc>
          <w:tcPr>
            <w:tcW w:w="2338" w:type="dxa"/>
          </w:tcPr>
          <w:p w14:paraId="2483A6EC" w14:textId="77777777" w:rsidR="001E6548" w:rsidRPr="004D49AD" w:rsidRDefault="005209E6" w:rsidP="00B9064A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 equipe não entregou a tarefa no prazo</w:t>
            </w:r>
          </w:p>
        </w:tc>
      </w:tr>
      <w:tr w:rsidR="49AF51CF" w:rsidRPr="004D49AD" w14:paraId="66A8D13F" w14:textId="77777777" w:rsidTr="49AF51CF">
        <w:trPr>
          <w:cantSplit/>
          <w:trHeight w:val="300"/>
        </w:trPr>
        <w:tc>
          <w:tcPr>
            <w:tcW w:w="2337" w:type="dxa"/>
          </w:tcPr>
          <w:p w14:paraId="5713143C" w14:textId="77777777" w:rsidR="797E9EB4" w:rsidRPr="004D49AD" w:rsidRDefault="797E9EB4" w:rsidP="49AF51CF">
            <w:pPr>
              <w:spacing w:line="240" w:lineRule="auto"/>
              <w:jc w:val="center"/>
              <w:rPr>
                <w:rFonts w:cs="Arial"/>
              </w:rPr>
            </w:pPr>
            <w:r w:rsidRPr="004D49AD">
              <w:rPr>
                <w:rFonts w:cs="Arial"/>
              </w:rPr>
              <w:t>Propor um projeto que atenda a problemas reais.</w:t>
            </w:r>
          </w:p>
        </w:tc>
        <w:tc>
          <w:tcPr>
            <w:tcW w:w="2337" w:type="dxa"/>
          </w:tcPr>
          <w:p w14:paraId="11FC1BF0" w14:textId="77777777" w:rsidR="67533FCC" w:rsidRPr="004D49AD" w:rsidRDefault="67533FCC" w:rsidP="49AF51CF">
            <w:pPr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2338" w:type="dxa"/>
          </w:tcPr>
          <w:p w14:paraId="0FC88D5F" w14:textId="77777777" w:rsidR="46A5B265" w:rsidRPr="004D49AD" w:rsidRDefault="46A5B265" w:rsidP="49AF51CF">
            <w:pPr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2338" w:type="dxa"/>
          </w:tcPr>
          <w:p w14:paraId="1BE43E6B" w14:textId="77777777" w:rsidR="46A5B265" w:rsidRPr="004D49AD" w:rsidRDefault="46A5B265" w:rsidP="49AF51CF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Não houve solução proposta.</w:t>
            </w:r>
          </w:p>
          <w:p w14:paraId="1E3B5E99" w14:textId="77777777" w:rsidR="49AF51CF" w:rsidRPr="004D49AD" w:rsidRDefault="49AF51CF" w:rsidP="49AF51CF">
            <w:pPr>
              <w:spacing w:line="240" w:lineRule="auto"/>
              <w:jc w:val="center"/>
              <w:rPr>
                <w:rFonts w:cs="Arial"/>
              </w:rPr>
            </w:pPr>
          </w:p>
        </w:tc>
      </w:tr>
    </w:tbl>
    <w:p w14:paraId="75704A88" w14:textId="77777777" w:rsidR="49AF51CF" w:rsidRPr="004D49AD" w:rsidRDefault="49AF51CF">
      <w:pPr>
        <w:rPr>
          <w:rFonts w:cs="Arial"/>
        </w:rPr>
      </w:pPr>
    </w:p>
    <w:p w14:paraId="6FE82BC7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38E4728C" w14:textId="77777777" w:rsidR="00DD1AE4" w:rsidRPr="004D49AD" w:rsidRDefault="00DD1AE4" w:rsidP="49AF51CF">
      <w:pPr>
        <w:widowControl/>
        <w:autoSpaceDE/>
        <w:autoSpaceDN/>
        <w:spacing w:line="240" w:lineRule="auto"/>
        <w:jc w:val="center"/>
        <w:rPr>
          <w:rFonts w:cs="Arial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4"/>
        <w:gridCol w:w="2077"/>
        <w:gridCol w:w="1839"/>
        <w:gridCol w:w="1839"/>
        <w:gridCol w:w="1721"/>
      </w:tblGrid>
      <w:tr w:rsidR="49AF51CF" w:rsidRPr="004D49AD" w14:paraId="599A16ED" w14:textId="77777777" w:rsidTr="49AF51CF">
        <w:trPr>
          <w:trHeight w:val="300"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2F0B2513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49AF51CF" w:rsidRPr="004D49AD" w14:paraId="6BC48B63" w14:textId="77777777" w:rsidTr="49AF51CF">
        <w:trPr>
          <w:trHeight w:val="300"/>
        </w:trPr>
        <w:tc>
          <w:tcPr>
            <w:tcW w:w="1881" w:type="dxa"/>
            <w:shd w:val="clear" w:color="auto" w:fill="AEAAAA" w:themeFill="background2" w:themeFillShade="BF"/>
          </w:tcPr>
          <w:p w14:paraId="076E77D0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14:paraId="33F727C0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Excelente (</w:t>
            </w:r>
            <w:r w:rsidR="7DCD5BD2" w:rsidRPr="004D49AD">
              <w:rPr>
                <w:rFonts w:cs="Arial"/>
                <w:sz w:val="22"/>
                <w:szCs w:val="22"/>
              </w:rPr>
              <w:t>6,0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2BBCCBA4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Bom (</w:t>
            </w:r>
            <w:r w:rsidR="0F558BE0" w:rsidRPr="004D49AD">
              <w:rPr>
                <w:rFonts w:cs="Arial"/>
                <w:sz w:val="22"/>
                <w:szCs w:val="22"/>
              </w:rPr>
              <w:t>4</w:t>
            </w:r>
            <w:r w:rsidRPr="004D49AD">
              <w:rPr>
                <w:rFonts w:cs="Arial"/>
                <w:sz w:val="22"/>
                <w:szCs w:val="22"/>
              </w:rPr>
              <w:t>,0)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04DD12B8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Regular (</w:t>
            </w:r>
            <w:r w:rsidR="11FFE5F6" w:rsidRPr="004D49AD">
              <w:rPr>
                <w:rFonts w:cs="Arial"/>
                <w:sz w:val="22"/>
                <w:szCs w:val="22"/>
              </w:rPr>
              <w:t>2</w:t>
            </w:r>
            <w:r w:rsidRPr="004D49AD">
              <w:rPr>
                <w:rFonts w:cs="Arial"/>
                <w:sz w:val="22"/>
                <w:szCs w:val="22"/>
              </w:rPr>
              <w:t>,0)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3023E2E7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49AF51CF" w:rsidRPr="004D49AD" w14:paraId="6BFBF6BF" w14:textId="77777777" w:rsidTr="49AF51CF">
        <w:trPr>
          <w:trHeight w:val="300"/>
        </w:trPr>
        <w:tc>
          <w:tcPr>
            <w:tcW w:w="1881" w:type="dxa"/>
          </w:tcPr>
          <w:p w14:paraId="6E243C23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lastRenderedPageBreak/>
              <w:t>Documentar o processo de levantamento e especificação de requisitos de software aplicando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14:paraId="7F240F8F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</w:t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aplicou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004D49AD">
              <w:rPr>
                <w:rFonts w:cs="Arial"/>
                <w:sz w:val="22"/>
                <w:szCs w:val="22"/>
              </w:rPr>
              <w:t xml:space="preserve">. </w:t>
            </w:r>
          </w:p>
          <w:p w14:paraId="2575E31A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14:paraId="3696238E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entregou a documentação solicitada completamente preenchida e correta.</w:t>
            </w:r>
          </w:p>
        </w:tc>
        <w:tc>
          <w:tcPr>
            <w:tcW w:w="1843" w:type="dxa"/>
          </w:tcPr>
          <w:p w14:paraId="38DEC086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004D49AD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004D49AD">
              <w:rPr>
                <w:rFonts w:cs="Arial"/>
                <w:sz w:val="22"/>
                <w:szCs w:val="22"/>
              </w:rPr>
              <w:t xml:space="preserve"> porém houveram algumas falhas na</w:t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s teorias, nos modelos ou nas técnicas, aplicados ao problema proposto</w:t>
            </w:r>
            <w:r w:rsidRPr="004D49AD">
              <w:rPr>
                <w:rFonts w:cs="Arial"/>
                <w:sz w:val="22"/>
                <w:szCs w:val="22"/>
              </w:rPr>
              <w:t>.</w:t>
            </w:r>
          </w:p>
          <w:p w14:paraId="548CA886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332A0056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deixou de preencher poucos itens da documentação proposta</w:t>
            </w:r>
          </w:p>
        </w:tc>
        <w:tc>
          <w:tcPr>
            <w:tcW w:w="1843" w:type="dxa"/>
          </w:tcPr>
          <w:p w14:paraId="6D5BAD0B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004D49AD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004D49AD">
              <w:rPr>
                <w:rFonts w:cs="Arial"/>
                <w:sz w:val="22"/>
                <w:szCs w:val="22"/>
              </w:rPr>
              <w:t xml:space="preserve"> porém houveram várias falhas n</w:t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as teorias, modelos ou técnicas, aplicados ao problema proposto</w:t>
            </w:r>
            <w:r w:rsidRPr="004D49AD">
              <w:rPr>
                <w:rFonts w:cs="Arial"/>
                <w:sz w:val="22"/>
                <w:szCs w:val="22"/>
              </w:rPr>
              <w:t>.</w:t>
            </w:r>
          </w:p>
          <w:p w14:paraId="710A7BF9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3A42FEC3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14:paraId="373449B2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não realizou a entrega final da documentação.</w:t>
            </w:r>
          </w:p>
        </w:tc>
      </w:tr>
    </w:tbl>
    <w:p w14:paraId="3C35E95C" w14:textId="77777777" w:rsidR="49AF51CF" w:rsidRPr="004D49AD" w:rsidRDefault="49AF51CF" w:rsidP="49AF51CF">
      <w:pPr>
        <w:widowControl/>
        <w:spacing w:line="240" w:lineRule="auto"/>
        <w:jc w:val="center"/>
        <w:rPr>
          <w:rFonts w:cs="Arial"/>
        </w:rPr>
      </w:pPr>
    </w:p>
    <w:p w14:paraId="59AC3658" w14:textId="77777777" w:rsidR="0020038E" w:rsidRPr="004D49AD" w:rsidRDefault="0020038E" w:rsidP="00DD1AE4">
      <w:pPr>
        <w:widowControl/>
        <w:autoSpaceDE/>
        <w:autoSpaceDN/>
        <w:spacing w:line="240" w:lineRule="auto"/>
        <w:rPr>
          <w:rFonts w:cs="Arial"/>
          <w:b/>
          <w:sz w:val="28"/>
          <w:szCs w:val="28"/>
        </w:rPr>
      </w:pPr>
    </w:p>
    <w:p w14:paraId="274D9EE6" w14:textId="77777777" w:rsidR="0020038E" w:rsidRPr="004D49AD" w:rsidRDefault="0020038E" w:rsidP="00DD1AE4">
      <w:pPr>
        <w:widowControl/>
        <w:autoSpaceDE/>
        <w:autoSpaceDN/>
        <w:spacing w:line="240" w:lineRule="auto"/>
        <w:rPr>
          <w:rFonts w:cs="Arial"/>
          <w:b/>
          <w:sz w:val="28"/>
          <w:szCs w:val="28"/>
        </w:rPr>
      </w:pPr>
    </w:p>
    <w:p w14:paraId="0A236F4F" w14:textId="77777777" w:rsidR="0020038E" w:rsidRPr="004D49AD" w:rsidRDefault="0020038E" w:rsidP="00DD1AE4">
      <w:pPr>
        <w:widowControl/>
        <w:autoSpaceDE/>
        <w:autoSpaceDN/>
        <w:spacing w:line="240" w:lineRule="auto"/>
        <w:rPr>
          <w:rFonts w:cs="Arial"/>
          <w:b/>
          <w:sz w:val="28"/>
          <w:szCs w:val="28"/>
        </w:rPr>
      </w:pPr>
    </w:p>
    <w:p w14:paraId="0A3E567E" w14:textId="77777777" w:rsidR="0020038E" w:rsidRPr="004D49AD" w:rsidRDefault="0020038E" w:rsidP="00DD1AE4">
      <w:pPr>
        <w:widowControl/>
        <w:autoSpaceDE/>
        <w:autoSpaceDN/>
        <w:spacing w:line="240" w:lineRule="auto"/>
        <w:rPr>
          <w:rFonts w:cs="Arial"/>
          <w:b/>
          <w:sz w:val="28"/>
          <w:szCs w:val="28"/>
        </w:rPr>
      </w:pPr>
    </w:p>
    <w:p w14:paraId="7B463E84" w14:textId="0C71F12F" w:rsidR="00DD1AE4" w:rsidRPr="004D49AD" w:rsidRDefault="00DD1AE4" w:rsidP="00DD1AE4">
      <w:pPr>
        <w:widowControl/>
        <w:autoSpaceDE/>
        <w:autoSpaceDN/>
        <w:spacing w:line="240" w:lineRule="auto"/>
        <w:rPr>
          <w:rFonts w:cs="Arial"/>
          <w:b/>
          <w:sz w:val="28"/>
          <w:szCs w:val="28"/>
        </w:rPr>
      </w:pPr>
      <w:r w:rsidRPr="004D49AD">
        <w:rPr>
          <w:rFonts w:cs="Arial"/>
          <w:b/>
          <w:sz w:val="28"/>
          <w:szCs w:val="28"/>
        </w:rPr>
        <w:t>Entrega Final</w:t>
      </w:r>
    </w:p>
    <w:p w14:paraId="50D954D3" w14:textId="77777777" w:rsidR="006B08E1" w:rsidRPr="004D49AD" w:rsidRDefault="006B08E1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3C97FAB2" w14:textId="77777777" w:rsidR="005F699B" w:rsidRPr="004D49AD" w:rsidRDefault="005F699B" w:rsidP="00DD1AE4">
      <w:pPr>
        <w:widowControl/>
        <w:autoSpaceDE/>
        <w:autoSpaceDN/>
        <w:spacing w:line="240" w:lineRule="auto"/>
        <w:rPr>
          <w:rFonts w:cs="Arial"/>
          <w:b/>
          <w:szCs w:val="24"/>
        </w:rPr>
      </w:pPr>
      <w:r w:rsidRPr="004D49AD">
        <w:rPr>
          <w:rFonts w:cs="Arial"/>
          <w:b/>
          <w:szCs w:val="24"/>
        </w:rPr>
        <w:t>Avaliação em Grupo</w:t>
      </w:r>
    </w:p>
    <w:p w14:paraId="2D79428D" w14:textId="77777777" w:rsidR="00DD1AE4" w:rsidRPr="004D49AD" w:rsidRDefault="00DD1AE4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1FFAE46E" w14:textId="77777777" w:rsidR="00AA305A" w:rsidRPr="004D49AD" w:rsidRDefault="00AA305A" w:rsidP="00AA305A">
      <w:pPr>
        <w:widowControl/>
        <w:autoSpaceDE/>
        <w:autoSpaceDN/>
        <w:spacing w:before="120" w:line="360" w:lineRule="auto"/>
        <w:jc w:val="both"/>
        <w:rPr>
          <w:rFonts w:cs="Arial"/>
          <w:szCs w:val="24"/>
        </w:rPr>
      </w:pPr>
      <w:r w:rsidRPr="004D49AD">
        <w:rPr>
          <w:rFonts w:cs="Arial"/>
          <w:szCs w:val="24"/>
        </w:rPr>
        <w:t>Para cada item (linha) da tabela, será atribuído ao grupo os conceitos e pontuação definidos na linha de título.</w:t>
      </w:r>
    </w:p>
    <w:p w14:paraId="771A1531" w14:textId="7AF4E796" w:rsidR="008C496D" w:rsidRPr="004D49AD" w:rsidRDefault="008C496D" w:rsidP="008C496D">
      <w:pPr>
        <w:pStyle w:val="Legenda"/>
        <w:keepNext/>
        <w:jc w:val="center"/>
        <w:rPr>
          <w:rFonts w:cs="Arial"/>
        </w:rPr>
      </w:pPr>
      <w:bookmarkStart w:id="84" w:name="_Toc106704267"/>
      <w:bookmarkStart w:id="85" w:name="_Toc106704500"/>
      <w:bookmarkStart w:id="86" w:name="_Toc106706784"/>
      <w:bookmarkStart w:id="87" w:name="_Toc151659898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12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da avaliação em grupo da solução proposta</w:t>
      </w:r>
      <w:bookmarkEnd w:id="84"/>
      <w:bookmarkEnd w:id="85"/>
      <w:bookmarkEnd w:id="86"/>
      <w:bookmarkEnd w:id="87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="00BB2EAF" w:rsidRPr="004D49AD" w14:paraId="658AF7F9" w14:textId="77777777" w:rsidTr="49AF51CF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3EABF2B6" w14:textId="77777777" w:rsidR="00BB2EAF" w:rsidRPr="004D49AD" w:rsidRDefault="00BB2EAF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F852B4" w:rsidRPr="004D49AD" w14:paraId="1352EC41" w14:textId="77777777" w:rsidTr="49AF51CF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14:paraId="1F57ECB7" w14:textId="77777777" w:rsidR="00BB2EAF" w:rsidRPr="004D49AD" w:rsidRDefault="00BB2EAF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14:paraId="0B20F97B" w14:textId="77777777" w:rsidR="00BB2EAF" w:rsidRPr="004D49AD" w:rsidRDefault="42229CA8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Excelente (</w:t>
            </w:r>
            <w:r w:rsidR="3CF1DD58" w:rsidRPr="004D49AD">
              <w:rPr>
                <w:rFonts w:cs="Arial"/>
                <w:sz w:val="22"/>
                <w:szCs w:val="22"/>
              </w:rPr>
              <w:t>1,0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0B0FA4BA" w14:textId="77777777" w:rsidR="00BB2EAF" w:rsidRPr="004D49AD" w:rsidRDefault="42229CA8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Bom (0,</w:t>
            </w:r>
            <w:r w:rsidR="152C149B" w:rsidRPr="004D49AD">
              <w:rPr>
                <w:rFonts w:cs="Arial"/>
                <w:sz w:val="22"/>
                <w:szCs w:val="22"/>
              </w:rPr>
              <w:t>6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722F1A28" w14:textId="77777777" w:rsidR="00BB2EAF" w:rsidRPr="004D49AD" w:rsidRDefault="42229CA8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Regular (0,</w:t>
            </w:r>
            <w:r w:rsidR="29DF2693" w:rsidRPr="004D49AD">
              <w:rPr>
                <w:rFonts w:cs="Arial"/>
                <w:sz w:val="22"/>
                <w:szCs w:val="22"/>
              </w:rPr>
              <w:t>3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140B5F47" w14:textId="77777777" w:rsidR="00BB2EAF" w:rsidRPr="004D49AD" w:rsidRDefault="00BB2EAF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464ED8" w:rsidRPr="004D49AD" w14:paraId="28DBDE42" w14:textId="77777777" w:rsidTr="49AF51CF">
        <w:trPr>
          <w:cantSplit/>
        </w:trPr>
        <w:tc>
          <w:tcPr>
            <w:tcW w:w="1980" w:type="dxa"/>
          </w:tcPr>
          <w:p w14:paraId="6F3E3BB3" w14:textId="77777777" w:rsidR="00464ED8" w:rsidRPr="004D49AD" w:rsidRDefault="7539E7FA" w:rsidP="00F852B4">
            <w:pPr>
              <w:widowControl/>
              <w:autoSpaceDE/>
              <w:autoSpaceDN/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 xml:space="preserve">Propor um projeto para </w:t>
            </w:r>
            <w:r w:rsidR="56872F69" w:rsidRPr="004D49AD">
              <w:rPr>
                <w:rFonts w:cs="Arial"/>
                <w:color w:val="000000" w:themeColor="text1"/>
                <w:sz w:val="22"/>
                <w:szCs w:val="22"/>
              </w:rPr>
              <w:t>um problema</w:t>
            </w: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 xml:space="preserve"> rea</w:t>
            </w:r>
            <w:r w:rsidR="24D964A4" w:rsidRPr="004D49AD">
              <w:rPr>
                <w:rFonts w:cs="Arial"/>
                <w:color w:val="000000" w:themeColor="text1"/>
                <w:sz w:val="22"/>
                <w:szCs w:val="22"/>
              </w:rPr>
              <w:t>l</w:t>
            </w:r>
          </w:p>
        </w:tc>
        <w:tc>
          <w:tcPr>
            <w:tcW w:w="1984" w:type="dxa"/>
          </w:tcPr>
          <w:p w14:paraId="418523CF" w14:textId="77777777" w:rsidR="00464ED8" w:rsidRPr="004D49AD" w:rsidRDefault="00464ED8" w:rsidP="00464ED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14:paraId="2BBB97B0" w14:textId="77777777" w:rsidR="00464ED8" w:rsidRPr="004D49AD" w:rsidRDefault="00464ED8" w:rsidP="00464ED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14:paraId="56B70C75" w14:textId="77777777" w:rsidR="00464ED8" w:rsidRPr="004D49AD" w:rsidRDefault="00464ED8" w:rsidP="00464ED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14:paraId="4765D652" w14:textId="77777777" w:rsidR="00464ED8" w:rsidRPr="004D49AD" w:rsidRDefault="00464ED8" w:rsidP="00464ED8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="005919BE" w:rsidRPr="004D49AD" w14:paraId="257B270C" w14:textId="77777777" w:rsidTr="49AF51CF">
        <w:trPr>
          <w:cantSplit/>
        </w:trPr>
        <w:tc>
          <w:tcPr>
            <w:tcW w:w="1980" w:type="dxa"/>
          </w:tcPr>
          <w:p w14:paraId="15EA54FC" w14:textId="77777777" w:rsidR="005919BE" w:rsidRPr="004D49AD" w:rsidRDefault="1B99D7E6" w:rsidP="00F852B4">
            <w:pPr>
              <w:widowControl/>
              <w:autoSpaceDE/>
              <w:autoSpaceDN/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bookmarkStart w:id="88" w:name="_Hlk106702292"/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Resolver o problema e propor solução criativa e inovadora.</w:t>
            </w:r>
          </w:p>
        </w:tc>
        <w:tc>
          <w:tcPr>
            <w:tcW w:w="1984" w:type="dxa"/>
          </w:tcPr>
          <w:p w14:paraId="59CAF434" w14:textId="77777777" w:rsidR="005919BE" w:rsidRPr="004D49AD" w:rsidRDefault="005919BE" w:rsidP="00464ED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14:paraId="5A07529E" w14:textId="77777777" w:rsidR="005919BE" w:rsidRPr="004D49AD" w:rsidRDefault="005919BE" w:rsidP="005919BE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14:paraId="65F96E88" w14:textId="77777777" w:rsidR="005919BE" w:rsidRPr="004D49AD" w:rsidRDefault="00F852B4" w:rsidP="005919BE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14:paraId="2D125044" w14:textId="77777777" w:rsidR="005919BE" w:rsidRPr="004D49AD" w:rsidRDefault="005919BE" w:rsidP="005919BE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solução foi </w:t>
            </w:r>
            <w:r w:rsidR="00F852B4" w:rsidRPr="004D49AD">
              <w:rPr>
                <w:rFonts w:cs="Arial"/>
                <w:sz w:val="22"/>
                <w:szCs w:val="22"/>
              </w:rPr>
              <w:t xml:space="preserve">parcialmente </w:t>
            </w:r>
            <w:r w:rsidRPr="004D49AD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14:paraId="329E1A05" w14:textId="77777777" w:rsidR="00F852B4" w:rsidRPr="004D49AD" w:rsidRDefault="00F852B4" w:rsidP="00F852B4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14:paraId="7658F912" w14:textId="77777777" w:rsidR="005919BE" w:rsidRPr="004D49AD" w:rsidRDefault="005919BE" w:rsidP="00F852B4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14:paraId="4E581DC6" w14:textId="77777777" w:rsidR="005919BE" w:rsidRPr="004D49AD" w:rsidRDefault="005919BE" w:rsidP="00F852B4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88"/>
    <w:p w14:paraId="0095C357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0C739B21" w14:textId="77777777" w:rsidR="00BB2EAF" w:rsidRPr="004D49AD" w:rsidRDefault="00BB2EAF" w:rsidP="00AA305A">
      <w:pPr>
        <w:widowControl/>
        <w:autoSpaceDE/>
        <w:autoSpaceDN/>
        <w:spacing w:before="120" w:line="360" w:lineRule="auto"/>
        <w:jc w:val="both"/>
        <w:rPr>
          <w:rFonts w:cs="Arial"/>
          <w:szCs w:val="24"/>
        </w:rPr>
      </w:pPr>
    </w:p>
    <w:p w14:paraId="4A12EF25" w14:textId="5C18998A" w:rsidR="008C496D" w:rsidRPr="004D49AD" w:rsidRDefault="008C496D" w:rsidP="008C496D">
      <w:pPr>
        <w:pStyle w:val="Legenda"/>
        <w:keepNext/>
        <w:jc w:val="center"/>
        <w:rPr>
          <w:rFonts w:cs="Arial"/>
        </w:rPr>
      </w:pPr>
      <w:bookmarkStart w:id="89" w:name="_Toc106704268"/>
      <w:bookmarkStart w:id="90" w:name="_Toc106704501"/>
      <w:bookmarkStart w:id="91" w:name="_Toc106706785"/>
      <w:bookmarkStart w:id="92" w:name="_Toc151659899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13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de avaliação em grupo da documentação entregue</w:t>
      </w:r>
      <w:bookmarkEnd w:id="89"/>
      <w:bookmarkEnd w:id="90"/>
      <w:bookmarkEnd w:id="91"/>
      <w:bookmarkEnd w:id="92"/>
    </w:p>
    <w:tbl>
      <w:tblPr>
        <w:tblStyle w:val="Tabelacomgrade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="00367205" w:rsidRPr="004D49AD" w14:paraId="212D3742" w14:textId="77777777" w:rsidTr="49AF51CF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14:paraId="536D3F96" w14:textId="77777777" w:rsidR="00367205" w:rsidRPr="004D49AD" w:rsidRDefault="00367205" w:rsidP="0089201D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id="93" w:name="_Hlk106702172"/>
            <w:r w:rsidRPr="004D49AD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A53B99" w:rsidRPr="004D49AD" w14:paraId="2646BF78" w14:textId="77777777" w:rsidTr="49AF51CF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5EADA9AE" w14:textId="77777777" w:rsidR="003246A0" w:rsidRPr="004D49AD" w:rsidRDefault="00A53B99" w:rsidP="0089201D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14:paraId="475355B9" w14:textId="77777777" w:rsidR="003246A0" w:rsidRPr="004D49AD" w:rsidRDefault="5335CC19" w:rsidP="0089201D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Exc</w:t>
            </w:r>
            <w:r w:rsidR="00334DA7" w:rsidRPr="004D49AD">
              <w:rPr>
                <w:rFonts w:cs="Arial"/>
                <w:sz w:val="22"/>
                <w:szCs w:val="22"/>
              </w:rPr>
              <w:t>elente (</w:t>
            </w:r>
            <w:r w:rsidR="00C781DA" w:rsidRPr="004D49AD">
              <w:rPr>
                <w:rFonts w:cs="Arial"/>
                <w:sz w:val="22"/>
                <w:szCs w:val="22"/>
              </w:rPr>
              <w:t>4,0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630C680E" w14:textId="77777777" w:rsidR="003246A0" w:rsidRPr="004D49AD" w:rsidRDefault="41F79F47" w:rsidP="00EC5F7B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Bom (</w:t>
            </w:r>
            <w:r w:rsidR="7DF4CF86" w:rsidRPr="004D49AD">
              <w:rPr>
                <w:rFonts w:cs="Arial"/>
                <w:sz w:val="22"/>
                <w:szCs w:val="22"/>
              </w:rPr>
              <w:t>2</w:t>
            </w:r>
            <w:r w:rsidR="00EC7185" w:rsidRPr="004D49AD">
              <w:rPr>
                <w:rFonts w:cs="Arial"/>
                <w:sz w:val="22"/>
                <w:szCs w:val="22"/>
              </w:rPr>
              <w:t>,</w:t>
            </w:r>
            <w:r w:rsidR="3EEA3A90" w:rsidRPr="004D49AD">
              <w:rPr>
                <w:rFonts w:cs="Arial"/>
                <w:sz w:val="22"/>
                <w:szCs w:val="22"/>
              </w:rPr>
              <w:t>5</w:t>
            </w:r>
            <w:r w:rsidR="5335CC19"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6E00D6B9" w14:textId="77777777" w:rsidR="003246A0" w:rsidRPr="004D49AD" w:rsidRDefault="003246A0" w:rsidP="0089201D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Regular (</w:t>
            </w:r>
            <w:r w:rsidR="00EC7185" w:rsidRPr="004D49AD">
              <w:rPr>
                <w:rFonts w:cs="Arial"/>
                <w:sz w:val="22"/>
                <w:szCs w:val="22"/>
              </w:rPr>
              <w:t>1,0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14:paraId="313A57CA" w14:textId="77777777" w:rsidR="003246A0" w:rsidRPr="004D49AD" w:rsidRDefault="003246A0" w:rsidP="0089201D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A53B99" w:rsidRPr="004D49AD" w14:paraId="2E0AF3CB" w14:textId="77777777" w:rsidTr="49AF51CF">
        <w:trPr>
          <w:cantSplit/>
        </w:trPr>
        <w:tc>
          <w:tcPr>
            <w:tcW w:w="1881" w:type="dxa"/>
          </w:tcPr>
          <w:p w14:paraId="032C2555" w14:textId="77777777" w:rsidR="003246A0" w:rsidRPr="004D49AD" w:rsidRDefault="00CF345B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D</w:t>
            </w:r>
            <w:r w:rsidR="003246A0" w:rsidRPr="004D49AD">
              <w:rPr>
                <w:rFonts w:cs="Arial"/>
                <w:color w:val="000000"/>
                <w:sz w:val="22"/>
                <w:szCs w:val="22"/>
              </w:rPr>
              <w:t>ocumentar o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 xml:space="preserve"> processo de levantamento e especificação de </w:t>
            </w:r>
            <w:r w:rsidR="003246A0" w:rsidRPr="004D49AD">
              <w:rPr>
                <w:rFonts w:cs="Arial"/>
                <w:color w:val="000000"/>
                <w:sz w:val="22"/>
                <w:szCs w:val="22"/>
              </w:rPr>
              <w:t>requisitos de software aplicando</w:t>
            </w:r>
            <w:r w:rsidR="003246A0" w:rsidRPr="004D49AD">
              <w:rPr>
                <w:rFonts w:cs="Arial"/>
                <w:color w:val="000000"/>
                <w:sz w:val="22"/>
                <w:szCs w:val="22"/>
              </w:rPr>
              <w:br/>
              <w:t>conhecimento apropriado de teorias, modelos e técnicas, observando as necessidades dos</w:t>
            </w:r>
            <w:r w:rsidR="003246A0" w:rsidRPr="004D49AD">
              <w:rPr>
                <w:rFonts w:cs="Arial"/>
                <w:color w:val="000000"/>
                <w:sz w:val="22"/>
                <w:szCs w:val="22"/>
              </w:rPr>
              <w:br/>
              <w:t>projetos.</w:t>
            </w:r>
          </w:p>
        </w:tc>
        <w:tc>
          <w:tcPr>
            <w:tcW w:w="2083" w:type="dxa"/>
          </w:tcPr>
          <w:p w14:paraId="4FA0CCF9" w14:textId="77777777" w:rsidR="005D6C85" w:rsidRPr="004D49AD" w:rsidRDefault="003246A0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>aplicou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br/>
              <w:t>adequadamente as teorias, os modelos e as técnicas, para o problema proposto</w:t>
            </w:r>
            <w:r w:rsidRPr="004D49AD">
              <w:rPr>
                <w:rFonts w:cs="Arial"/>
                <w:sz w:val="22"/>
                <w:szCs w:val="22"/>
              </w:rPr>
              <w:t>.</w:t>
            </w:r>
            <w:r w:rsidR="00CF345B" w:rsidRPr="004D49AD">
              <w:rPr>
                <w:rFonts w:cs="Arial"/>
                <w:sz w:val="22"/>
                <w:szCs w:val="22"/>
              </w:rPr>
              <w:t xml:space="preserve"> </w:t>
            </w:r>
          </w:p>
          <w:p w14:paraId="66E454E8" w14:textId="77777777" w:rsidR="005D6C85" w:rsidRPr="004D49AD" w:rsidRDefault="00CF345B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14:paraId="609A4110" w14:textId="77777777" w:rsidR="003246A0" w:rsidRPr="004D49AD" w:rsidRDefault="005D6C85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</w:t>
            </w:r>
            <w:r w:rsidR="00CF345B" w:rsidRPr="004D49AD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14:paraId="18BEFB86" w14:textId="77777777" w:rsidR="003246A0" w:rsidRPr="004D49AD" w:rsidRDefault="00A53B99" w:rsidP="006F159B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004D49AD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004D49AD">
              <w:rPr>
                <w:rFonts w:cs="Arial"/>
                <w:sz w:val="22"/>
                <w:szCs w:val="22"/>
              </w:rPr>
              <w:t xml:space="preserve"> porém houveram algumas falhas na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 xml:space="preserve">s teorias, </w:t>
            </w:r>
            <w:r w:rsidR="006F159B" w:rsidRPr="004D49AD">
              <w:rPr>
                <w:rFonts w:cs="Arial"/>
                <w:color w:val="000000"/>
                <w:sz w:val="22"/>
                <w:szCs w:val="22"/>
              </w:rPr>
              <w:t>n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 xml:space="preserve">os modelos ou </w:t>
            </w:r>
            <w:r w:rsidR="006F159B" w:rsidRPr="004D49AD">
              <w:rPr>
                <w:rFonts w:cs="Arial"/>
                <w:color w:val="000000"/>
                <w:sz w:val="22"/>
                <w:szCs w:val="22"/>
              </w:rPr>
              <w:t>n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 xml:space="preserve">as técnicas, </w:t>
            </w:r>
            <w:r w:rsidR="008C496D" w:rsidRPr="004D49AD">
              <w:rPr>
                <w:rFonts w:cs="Arial"/>
                <w:color w:val="000000"/>
                <w:sz w:val="22"/>
                <w:szCs w:val="22"/>
              </w:rPr>
              <w:t>aplicados a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>o problema proposto</w:t>
            </w:r>
            <w:r w:rsidRPr="004D49AD">
              <w:rPr>
                <w:rFonts w:cs="Arial"/>
                <w:sz w:val="22"/>
                <w:szCs w:val="22"/>
              </w:rPr>
              <w:t>.</w:t>
            </w:r>
          </w:p>
          <w:p w14:paraId="71C40F0E" w14:textId="77777777" w:rsidR="00CF345B" w:rsidRPr="004D49AD" w:rsidRDefault="00CF345B" w:rsidP="006F159B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098281F4" w14:textId="77777777" w:rsidR="00CF345B" w:rsidRPr="004D49AD" w:rsidRDefault="00CF345B" w:rsidP="006F159B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="005D6C85" w:rsidRPr="004D49AD">
              <w:rPr>
                <w:rFonts w:cs="Arial"/>
                <w:sz w:val="22"/>
                <w:szCs w:val="22"/>
              </w:rPr>
              <w:t>poucos</w:t>
            </w:r>
            <w:r w:rsidRPr="004D49AD">
              <w:rPr>
                <w:rFonts w:cs="Arial"/>
                <w:sz w:val="22"/>
                <w:szCs w:val="22"/>
              </w:rPr>
              <w:t xml:space="preserve"> ite</w:t>
            </w:r>
            <w:r w:rsidR="005D6C85" w:rsidRPr="004D49AD">
              <w:rPr>
                <w:rFonts w:cs="Arial"/>
                <w:sz w:val="22"/>
                <w:szCs w:val="22"/>
              </w:rPr>
              <w:t>ns</w:t>
            </w:r>
            <w:r w:rsidRPr="004D49AD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14:paraId="6EC01679" w14:textId="77777777" w:rsidR="003246A0" w:rsidRPr="004D49AD" w:rsidRDefault="003246A0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entregou </w:t>
            </w:r>
            <w:proofErr w:type="gramStart"/>
            <w:r w:rsidRPr="004D49AD">
              <w:rPr>
                <w:rFonts w:cs="Arial"/>
                <w:sz w:val="22"/>
                <w:szCs w:val="22"/>
              </w:rPr>
              <w:t>a documentação</w:t>
            </w:r>
            <w:proofErr w:type="gramEnd"/>
            <w:r w:rsidRPr="004D49AD">
              <w:rPr>
                <w:rFonts w:cs="Arial"/>
                <w:sz w:val="22"/>
                <w:szCs w:val="22"/>
              </w:rPr>
              <w:t xml:space="preserve"> porém </w:t>
            </w:r>
            <w:r w:rsidR="008C496D" w:rsidRPr="004D49AD">
              <w:rPr>
                <w:rFonts w:cs="Arial"/>
                <w:sz w:val="22"/>
                <w:szCs w:val="22"/>
              </w:rPr>
              <w:t>houveram várias falhas n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 xml:space="preserve">as teorias, modelos ou técnicas, </w:t>
            </w:r>
            <w:r w:rsidR="008C496D" w:rsidRPr="004D49AD">
              <w:rPr>
                <w:rFonts w:cs="Arial"/>
                <w:color w:val="000000"/>
                <w:sz w:val="22"/>
                <w:szCs w:val="22"/>
              </w:rPr>
              <w:t>aplicados a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>o problema proposto</w:t>
            </w:r>
            <w:r w:rsidRPr="004D49AD">
              <w:rPr>
                <w:rFonts w:cs="Arial"/>
                <w:sz w:val="22"/>
                <w:szCs w:val="22"/>
              </w:rPr>
              <w:t>.</w:t>
            </w:r>
          </w:p>
          <w:p w14:paraId="5A2B1FEF" w14:textId="77777777" w:rsidR="005579B8" w:rsidRPr="004D49AD" w:rsidRDefault="005579B8" w:rsidP="005579B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4374F6F4" w14:textId="77777777" w:rsidR="005579B8" w:rsidRPr="004D49AD" w:rsidRDefault="005579B8" w:rsidP="005579B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14:paraId="7932D464" w14:textId="77777777" w:rsidR="003246A0" w:rsidRPr="004D49AD" w:rsidRDefault="003246A0" w:rsidP="003246A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A equipe não </w:t>
            </w:r>
            <w:r w:rsidR="005579B8" w:rsidRPr="004D49AD">
              <w:rPr>
                <w:rFonts w:cs="Arial"/>
                <w:sz w:val="22"/>
                <w:szCs w:val="22"/>
              </w:rPr>
              <w:t>realizou a entrega final d</w:t>
            </w:r>
            <w:r w:rsidRPr="004D49AD">
              <w:rPr>
                <w:rFonts w:cs="Arial"/>
                <w:sz w:val="22"/>
                <w:szCs w:val="22"/>
              </w:rPr>
              <w:t>a documentaçã</w:t>
            </w:r>
            <w:r w:rsidR="005579B8" w:rsidRPr="004D49AD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93"/>
    <w:p w14:paraId="75378923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6E94EE1C" w14:textId="77777777" w:rsidR="009C6119" w:rsidRPr="004D49AD" w:rsidRDefault="009C6119" w:rsidP="009C6119">
      <w:pPr>
        <w:pStyle w:val="Legenda"/>
        <w:keepNext/>
        <w:rPr>
          <w:rFonts w:cs="Arial"/>
        </w:rPr>
      </w:pPr>
    </w:p>
    <w:p w14:paraId="627FA5AD" w14:textId="38283E4F" w:rsidR="00DE0AAC" w:rsidRPr="004D49AD" w:rsidRDefault="00DE0AAC" w:rsidP="00DE0AAC">
      <w:pPr>
        <w:pStyle w:val="Legenda"/>
        <w:keepNext/>
        <w:jc w:val="center"/>
        <w:rPr>
          <w:rFonts w:cs="Arial"/>
        </w:rPr>
      </w:pPr>
      <w:bookmarkStart w:id="94" w:name="_Toc106704269"/>
      <w:bookmarkStart w:id="95" w:name="_Toc106704502"/>
      <w:bookmarkStart w:id="96" w:name="_Toc106706786"/>
      <w:bookmarkStart w:id="97" w:name="_Toc151659900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14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da avaliação em grupo para a apresentação do projeto</w:t>
      </w:r>
      <w:bookmarkEnd w:id="94"/>
      <w:bookmarkEnd w:id="95"/>
      <w:bookmarkEnd w:id="96"/>
      <w:bookmarkEnd w:id="97"/>
    </w:p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="00382BEE" w:rsidRPr="004D49AD" w14:paraId="691A9C0E" w14:textId="77777777" w:rsidTr="00D8491C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14:paraId="5603C147" w14:textId="77777777" w:rsidR="00382BEE" w:rsidRPr="004D49AD" w:rsidRDefault="00382BEE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="009F1685" w:rsidRPr="004D49AD" w14:paraId="503F0C5A" w14:textId="77777777" w:rsidTr="009F1685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14:paraId="3CE1A811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14:paraId="37F96BFE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Excelente (</w:t>
            </w:r>
            <w:r w:rsidR="005D6C85" w:rsidRPr="004D49AD">
              <w:rPr>
                <w:rFonts w:cs="Arial"/>
                <w:sz w:val="22"/>
                <w:szCs w:val="22"/>
              </w:rPr>
              <w:t>0</w:t>
            </w:r>
            <w:r w:rsidRPr="004D49AD">
              <w:rPr>
                <w:rFonts w:cs="Arial"/>
                <w:sz w:val="22"/>
                <w:szCs w:val="22"/>
              </w:rPr>
              <w:t>,</w:t>
            </w:r>
            <w:r w:rsidR="005D6C85" w:rsidRPr="004D49AD">
              <w:rPr>
                <w:rFonts w:cs="Arial"/>
                <w:sz w:val="22"/>
                <w:szCs w:val="22"/>
              </w:rPr>
              <w:t>5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14:paraId="76B0C49D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Bom (0,</w:t>
            </w:r>
            <w:r w:rsidR="005D6C85" w:rsidRPr="004D49AD">
              <w:rPr>
                <w:rFonts w:cs="Arial"/>
                <w:sz w:val="22"/>
                <w:szCs w:val="22"/>
              </w:rPr>
              <w:t>2</w:t>
            </w:r>
            <w:r w:rsidRPr="004D49AD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14:paraId="7673B6F7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9F1685" w:rsidRPr="004D49AD" w14:paraId="3288ED50" w14:textId="77777777" w:rsidTr="009F1685">
        <w:trPr>
          <w:cantSplit/>
        </w:trPr>
        <w:tc>
          <w:tcPr>
            <w:tcW w:w="1881" w:type="dxa"/>
            <w:vMerge w:val="restart"/>
            <w:vAlign w:val="center"/>
          </w:tcPr>
          <w:p w14:paraId="1DC9C4D2" w14:textId="77777777" w:rsidR="009F1685" w:rsidRPr="004D49AD" w:rsidRDefault="009F1685" w:rsidP="009F168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14:paraId="609063E2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14:paraId="1E54CCC4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14:paraId="364031C0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14:paraId="57C17594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33C89F02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="009F1685" w:rsidRPr="004D49AD" w14:paraId="69CEDB74" w14:textId="77777777" w:rsidTr="009F1685">
        <w:trPr>
          <w:cantSplit/>
        </w:trPr>
        <w:tc>
          <w:tcPr>
            <w:tcW w:w="1881" w:type="dxa"/>
            <w:vMerge/>
          </w:tcPr>
          <w:p w14:paraId="4A04EAE2" w14:textId="77777777" w:rsidR="009F1685" w:rsidRPr="004D49AD" w:rsidRDefault="009F1685" w:rsidP="003178DF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14:paraId="39B3AB41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14:paraId="3CBDBD92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14:paraId="561E6587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14:paraId="6729BD90" w14:textId="77777777" w:rsidR="009F1685" w:rsidRPr="004D49AD" w:rsidRDefault="009F1685" w:rsidP="009F1685">
            <w:pPr>
              <w:widowControl/>
              <w:autoSpaceDE/>
              <w:autoSpaceDN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004D49AD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14:paraId="475A2F21" w14:textId="77777777" w:rsidR="009F1685" w:rsidRPr="004D49AD" w:rsidRDefault="009F1685" w:rsidP="00D8491C">
            <w:pPr>
              <w:widowControl/>
              <w:autoSpaceDE/>
              <w:autoSpaceDN/>
              <w:spacing w:line="240" w:lineRule="auto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14:paraId="3FC5E282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258F6840" w14:textId="77777777" w:rsidR="00DD1AE4" w:rsidRPr="004D49AD" w:rsidRDefault="00DD1AE4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099F1C9F" w14:textId="77777777" w:rsidR="00410E94" w:rsidRPr="004D49AD" w:rsidRDefault="00410E94" w:rsidP="00410E94">
      <w:pPr>
        <w:widowControl/>
        <w:autoSpaceDE/>
        <w:autoSpaceDN/>
        <w:spacing w:line="240" w:lineRule="auto"/>
        <w:rPr>
          <w:rFonts w:cs="Arial"/>
          <w:b/>
          <w:szCs w:val="24"/>
        </w:rPr>
      </w:pPr>
      <w:r w:rsidRPr="004D49AD">
        <w:rPr>
          <w:rFonts w:cs="Arial"/>
          <w:b/>
          <w:szCs w:val="24"/>
        </w:rPr>
        <w:t>Avaliação Individual</w:t>
      </w:r>
    </w:p>
    <w:p w14:paraId="3819AA2C" w14:textId="77777777" w:rsidR="00410E94" w:rsidRPr="004D49AD" w:rsidRDefault="00410E94" w:rsidP="00410E9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4BA22C7B" w14:textId="6BE263CC" w:rsidR="00DE0AAC" w:rsidRPr="004D49AD" w:rsidRDefault="00DE0AAC" w:rsidP="00DE0AAC">
      <w:pPr>
        <w:pStyle w:val="Legenda"/>
        <w:keepNext/>
        <w:jc w:val="center"/>
        <w:rPr>
          <w:rFonts w:cs="Arial"/>
        </w:rPr>
      </w:pPr>
      <w:bookmarkStart w:id="98" w:name="_Toc106704270"/>
      <w:bookmarkStart w:id="99" w:name="_Toc106704503"/>
      <w:bookmarkStart w:id="100" w:name="_Toc106706787"/>
      <w:bookmarkStart w:id="101" w:name="_Toc151659901"/>
      <w:r w:rsidRPr="004D49AD">
        <w:rPr>
          <w:rFonts w:cs="Arial"/>
        </w:rPr>
        <w:lastRenderedPageBreak/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15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da avaliação individual para portfólio, </w:t>
      </w:r>
      <w:proofErr w:type="spellStart"/>
      <w:r w:rsidRPr="004D49AD">
        <w:rPr>
          <w:rFonts w:cs="Arial"/>
        </w:rPr>
        <w:t>pitch</w:t>
      </w:r>
      <w:proofErr w:type="spellEnd"/>
      <w:r w:rsidRPr="004D49AD">
        <w:rPr>
          <w:rFonts w:cs="Arial"/>
        </w:rPr>
        <w:t xml:space="preserve"> e apresentação do projeto</w:t>
      </w:r>
      <w:bookmarkEnd w:id="98"/>
      <w:bookmarkEnd w:id="99"/>
      <w:bookmarkEnd w:id="100"/>
      <w:bookmarkEnd w:id="10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RPr="004D49AD" w14:paraId="0AEA7B43" w14:textId="77777777" w:rsidTr="002C7E43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27914400" w14:textId="77777777" w:rsidR="00367205" w:rsidRPr="004D49AD" w:rsidRDefault="00367205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Avaliação Individual</w:t>
            </w:r>
          </w:p>
        </w:tc>
      </w:tr>
      <w:tr w:rsidR="00410E94" w:rsidRPr="004D49AD" w14:paraId="14BC5841" w14:textId="77777777" w:rsidTr="002C7E43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608762D9" w14:textId="77777777" w:rsidR="00410E94" w:rsidRPr="004D49AD" w:rsidRDefault="00410E94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44E810CC" w14:textId="77777777" w:rsidR="00410E94" w:rsidRPr="004D49AD" w:rsidRDefault="00410E94" w:rsidP="001A6860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Excelente (</w:t>
            </w:r>
            <w:r w:rsidR="00EC7185" w:rsidRPr="004D49AD">
              <w:rPr>
                <w:rFonts w:cs="Arial"/>
                <w:szCs w:val="24"/>
              </w:rPr>
              <w:t>0</w:t>
            </w:r>
            <w:r w:rsidR="00BC4A76" w:rsidRPr="004D49AD">
              <w:rPr>
                <w:rFonts w:cs="Arial"/>
                <w:szCs w:val="24"/>
              </w:rPr>
              <w:t>,</w:t>
            </w:r>
            <w:r w:rsidR="00EC7185" w:rsidRPr="004D49AD">
              <w:rPr>
                <w:rFonts w:cs="Arial"/>
                <w:szCs w:val="24"/>
              </w:rPr>
              <w:t>5</w:t>
            </w:r>
            <w:r w:rsidRPr="004D49AD">
              <w:rPr>
                <w:rFonts w:cs="Arial"/>
                <w:szCs w:val="24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15D94684" w14:textId="77777777" w:rsidR="00410E94" w:rsidRPr="004D49AD" w:rsidRDefault="00410E94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Regular (0,</w:t>
            </w:r>
            <w:r w:rsidR="00EC7185" w:rsidRPr="004D49AD">
              <w:rPr>
                <w:rFonts w:cs="Arial"/>
                <w:szCs w:val="24"/>
              </w:rPr>
              <w:t>2</w:t>
            </w:r>
            <w:r w:rsidR="00BC4A76" w:rsidRPr="004D49AD">
              <w:rPr>
                <w:rFonts w:cs="Arial"/>
                <w:szCs w:val="24"/>
              </w:rPr>
              <w:t>5</w:t>
            </w:r>
            <w:r w:rsidRPr="004D49AD">
              <w:rPr>
                <w:rFonts w:cs="Arial"/>
                <w:szCs w:val="24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B72F8B7" w14:textId="77777777" w:rsidR="00410E94" w:rsidRPr="004D49AD" w:rsidRDefault="00410E94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Ruim (0)</w:t>
            </w:r>
          </w:p>
        </w:tc>
      </w:tr>
      <w:tr w:rsidR="00410E94" w:rsidRPr="004D49AD" w14:paraId="6A6453A5" w14:textId="77777777" w:rsidTr="002C7E43">
        <w:trPr>
          <w:cantSplit/>
        </w:trPr>
        <w:tc>
          <w:tcPr>
            <w:tcW w:w="2337" w:type="dxa"/>
          </w:tcPr>
          <w:p w14:paraId="18926BF0" w14:textId="77777777" w:rsidR="00410E94" w:rsidRPr="004D49AD" w:rsidRDefault="00410E94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Portfólio</w:t>
            </w:r>
          </w:p>
        </w:tc>
        <w:tc>
          <w:tcPr>
            <w:tcW w:w="2337" w:type="dxa"/>
          </w:tcPr>
          <w:p w14:paraId="4443A41D" w14:textId="77777777" w:rsidR="00410E94" w:rsidRPr="004D49AD" w:rsidRDefault="00410E94" w:rsidP="00410E94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O estudante entregou o portfólio no prazo, completo </w:t>
            </w:r>
            <w:r w:rsidRPr="004D49AD">
              <w:rPr>
                <w:rFonts w:cs="Arial"/>
                <w:b/>
                <w:szCs w:val="24"/>
              </w:rPr>
              <w:t>e</w:t>
            </w:r>
            <w:r w:rsidRPr="004D49AD">
              <w:rPr>
                <w:rFonts w:cs="Arial"/>
                <w:szCs w:val="24"/>
              </w:rPr>
              <w:t xml:space="preserve"> os documentos não possuem erros.</w:t>
            </w:r>
          </w:p>
        </w:tc>
        <w:tc>
          <w:tcPr>
            <w:tcW w:w="2338" w:type="dxa"/>
          </w:tcPr>
          <w:p w14:paraId="71FBC2C6" w14:textId="77777777" w:rsidR="00410E94" w:rsidRPr="004D49AD" w:rsidRDefault="00410E94" w:rsidP="00410E94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O estudante entregou o portfólio no prazo, completo </w:t>
            </w:r>
            <w:r w:rsidRPr="004D49AD">
              <w:rPr>
                <w:rFonts w:cs="Arial"/>
                <w:b/>
                <w:szCs w:val="24"/>
              </w:rPr>
              <w:t>e</w:t>
            </w:r>
            <w:r w:rsidRPr="004D49AD">
              <w:rPr>
                <w:rFonts w:cs="Arial"/>
                <w:szCs w:val="24"/>
              </w:rPr>
              <w:t xml:space="preserve"> os documentos possuem erros.</w:t>
            </w:r>
          </w:p>
        </w:tc>
        <w:tc>
          <w:tcPr>
            <w:tcW w:w="2338" w:type="dxa"/>
          </w:tcPr>
          <w:p w14:paraId="626C28C1" w14:textId="77777777" w:rsidR="00410E94" w:rsidRPr="004D49AD" w:rsidRDefault="00410E94" w:rsidP="006F159B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O estudante não entregou o portfólio no prazo </w:t>
            </w:r>
            <w:r w:rsidR="006F159B" w:rsidRPr="004D49AD">
              <w:rPr>
                <w:rFonts w:cs="Arial"/>
                <w:b/>
                <w:szCs w:val="24"/>
              </w:rPr>
              <w:t>ou</w:t>
            </w:r>
            <w:r w:rsidRPr="004D49AD">
              <w:rPr>
                <w:rFonts w:cs="Arial"/>
                <w:szCs w:val="24"/>
              </w:rPr>
              <w:t xml:space="preserve"> </w:t>
            </w:r>
            <w:r w:rsidR="006F159B" w:rsidRPr="004D49AD">
              <w:rPr>
                <w:rFonts w:cs="Arial"/>
                <w:szCs w:val="24"/>
              </w:rPr>
              <w:t xml:space="preserve">está incompleto </w:t>
            </w:r>
            <w:r w:rsidR="006F159B" w:rsidRPr="004D49AD">
              <w:rPr>
                <w:rFonts w:cs="Arial"/>
                <w:b/>
                <w:szCs w:val="24"/>
              </w:rPr>
              <w:t>ou</w:t>
            </w:r>
            <w:r w:rsidR="006F159B" w:rsidRPr="004D49AD">
              <w:rPr>
                <w:rFonts w:cs="Arial"/>
                <w:szCs w:val="24"/>
              </w:rPr>
              <w:t xml:space="preserve"> está totalmente incorreto</w:t>
            </w:r>
            <w:r w:rsidRPr="004D49AD">
              <w:rPr>
                <w:rFonts w:cs="Arial"/>
                <w:szCs w:val="24"/>
              </w:rPr>
              <w:t>.</w:t>
            </w:r>
          </w:p>
        </w:tc>
      </w:tr>
      <w:tr w:rsidR="00410E94" w:rsidRPr="004D49AD" w14:paraId="73AB2CDB" w14:textId="77777777" w:rsidTr="002C7E43">
        <w:trPr>
          <w:cantSplit/>
        </w:trPr>
        <w:tc>
          <w:tcPr>
            <w:tcW w:w="2337" w:type="dxa"/>
          </w:tcPr>
          <w:p w14:paraId="25E9D17C" w14:textId="77777777" w:rsidR="00410E94" w:rsidRPr="004D49AD" w:rsidRDefault="006F159B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4D49AD">
              <w:rPr>
                <w:rFonts w:cs="Arial"/>
                <w:szCs w:val="24"/>
              </w:rPr>
              <w:t>Pitch</w:t>
            </w:r>
            <w:proofErr w:type="spellEnd"/>
            <w:r w:rsidR="00410E94" w:rsidRPr="004D49AD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337" w:type="dxa"/>
          </w:tcPr>
          <w:p w14:paraId="16165525" w14:textId="77777777" w:rsidR="00410E94" w:rsidRPr="004D49AD" w:rsidRDefault="006F159B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O estudante atendeu a todos os requisitos desta tarefa.</w:t>
            </w:r>
          </w:p>
        </w:tc>
        <w:tc>
          <w:tcPr>
            <w:tcW w:w="2338" w:type="dxa"/>
          </w:tcPr>
          <w:p w14:paraId="71CD30C6" w14:textId="77777777" w:rsidR="00410E94" w:rsidRPr="004D49AD" w:rsidRDefault="006F159B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O estudante atendeu parcialmente os requisitos desta tarefa</w:t>
            </w:r>
            <w:r w:rsidR="00410E94" w:rsidRPr="004D49AD">
              <w:rPr>
                <w:rFonts w:cs="Arial"/>
                <w:szCs w:val="24"/>
              </w:rPr>
              <w:t>.</w:t>
            </w:r>
          </w:p>
        </w:tc>
        <w:tc>
          <w:tcPr>
            <w:tcW w:w="2338" w:type="dxa"/>
          </w:tcPr>
          <w:p w14:paraId="67D50EF1" w14:textId="77777777" w:rsidR="00410E94" w:rsidRPr="004D49AD" w:rsidRDefault="006F159B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O estudante não atendeu os requisitos desta tarefa.</w:t>
            </w:r>
          </w:p>
        </w:tc>
      </w:tr>
      <w:tr w:rsidR="008F53B7" w:rsidRPr="004D49AD" w14:paraId="5CE32FB1" w14:textId="77777777" w:rsidTr="002C7E43">
        <w:trPr>
          <w:cantSplit/>
        </w:trPr>
        <w:tc>
          <w:tcPr>
            <w:tcW w:w="2337" w:type="dxa"/>
          </w:tcPr>
          <w:p w14:paraId="08E4D0B0" w14:textId="77777777" w:rsidR="008F53B7" w:rsidRPr="004D49AD" w:rsidRDefault="008F53B7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Apresentação do Projeto</w:t>
            </w:r>
          </w:p>
        </w:tc>
        <w:tc>
          <w:tcPr>
            <w:tcW w:w="2337" w:type="dxa"/>
          </w:tcPr>
          <w:p w14:paraId="4D269E9E" w14:textId="77777777" w:rsidR="008F53B7" w:rsidRPr="004D49AD" w:rsidRDefault="008F53B7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Demonstrou segurança</w:t>
            </w:r>
            <w:r w:rsidR="0098008E" w:rsidRPr="004D49AD">
              <w:rPr>
                <w:rFonts w:cs="Arial"/>
                <w:szCs w:val="24"/>
              </w:rPr>
              <w:t>, apresentou de forma clara e sintética, não leu anotações ou slides, e</w:t>
            </w:r>
            <w:r w:rsidRPr="004D49AD">
              <w:rPr>
                <w:rFonts w:cs="Arial"/>
                <w:szCs w:val="24"/>
              </w:rPr>
              <w:t xml:space="preserve"> utilizou adequadamente a</w:t>
            </w:r>
            <w:r w:rsidR="0098008E" w:rsidRPr="004D49AD">
              <w:rPr>
                <w:rFonts w:cs="Arial"/>
                <w:szCs w:val="24"/>
              </w:rPr>
              <w:t xml:space="preserve"> Língua Portuguesa sem gírias.</w:t>
            </w:r>
            <w:r w:rsidRPr="004D49AD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5D9FF374" w14:textId="77777777" w:rsidR="008F53B7" w:rsidRPr="004D49AD" w:rsidRDefault="0098008E" w:rsidP="0098008E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Na maior parte do tempo de sua apresentação </w:t>
            </w:r>
            <w:proofErr w:type="gramStart"/>
            <w:r w:rsidRPr="004D49AD">
              <w:rPr>
                <w:rFonts w:cs="Arial"/>
                <w:szCs w:val="24"/>
              </w:rPr>
              <w:t>demonstrou  segurança</w:t>
            </w:r>
            <w:proofErr w:type="gramEnd"/>
            <w:r w:rsidRPr="004D49AD">
              <w:rPr>
                <w:rFonts w:cs="Arial"/>
                <w:szCs w:val="24"/>
              </w:rPr>
              <w:t>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14:paraId="5C4BA419" w14:textId="77777777" w:rsidR="008F53B7" w:rsidRPr="004D49AD" w:rsidRDefault="0098008E" w:rsidP="0098008E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Na maior parte do tempo de sua apresentação não </w:t>
            </w:r>
            <w:proofErr w:type="gramStart"/>
            <w:r w:rsidRPr="004D49AD">
              <w:rPr>
                <w:rFonts w:cs="Arial"/>
                <w:szCs w:val="24"/>
              </w:rPr>
              <w:t>demonstrou  segurança</w:t>
            </w:r>
            <w:proofErr w:type="gramEnd"/>
            <w:r w:rsidRPr="004D49AD">
              <w:rPr>
                <w:rFonts w:cs="Arial"/>
                <w:szCs w:val="24"/>
              </w:rPr>
              <w:t>, não apresentou de forma clara e sintética, leu anotações ou slides e não utilizou adequadamente a</w:t>
            </w:r>
          </w:p>
        </w:tc>
      </w:tr>
    </w:tbl>
    <w:p w14:paraId="12A986A0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0C9E5C21" w14:textId="77777777" w:rsidR="00410E94" w:rsidRPr="004D49AD" w:rsidRDefault="00410E94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324113B7" w14:textId="77777777" w:rsidR="009C6119" w:rsidRPr="004D49AD" w:rsidRDefault="009C6119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059E1007" w14:textId="77777777" w:rsidR="009C6119" w:rsidRPr="004D49AD" w:rsidRDefault="009C6119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1BD98708" w14:textId="77777777" w:rsidR="009C6119" w:rsidRPr="004D49AD" w:rsidRDefault="009C6119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031DF103" w14:textId="77777777" w:rsidR="00F6711F" w:rsidRPr="004D49AD" w:rsidRDefault="00F6711F" w:rsidP="00F6711F">
      <w:pPr>
        <w:widowControl/>
        <w:autoSpaceDE/>
        <w:autoSpaceDN/>
        <w:spacing w:line="240" w:lineRule="auto"/>
        <w:rPr>
          <w:rFonts w:cs="Arial"/>
          <w:b/>
          <w:szCs w:val="24"/>
        </w:rPr>
      </w:pPr>
      <w:r w:rsidRPr="004D49AD">
        <w:rPr>
          <w:rFonts w:cs="Arial"/>
          <w:b/>
          <w:szCs w:val="24"/>
        </w:rPr>
        <w:t>Avaliação 360</w:t>
      </w:r>
      <w:r w:rsidRPr="004D49AD">
        <w:rPr>
          <w:rFonts w:cs="Arial"/>
          <w:b/>
          <w:szCs w:val="24"/>
          <w:vertAlign w:val="superscript"/>
        </w:rPr>
        <w:t>o</w:t>
      </w:r>
    </w:p>
    <w:p w14:paraId="2EB3AEEC" w14:textId="77777777" w:rsidR="009243AC" w:rsidRPr="004D49AD" w:rsidRDefault="009243AC" w:rsidP="00BC7A0B">
      <w:pPr>
        <w:widowControl/>
        <w:autoSpaceDE/>
        <w:autoSpaceDN/>
        <w:spacing w:before="120" w:line="360" w:lineRule="auto"/>
        <w:jc w:val="both"/>
        <w:rPr>
          <w:rFonts w:cs="Arial"/>
          <w:szCs w:val="24"/>
        </w:rPr>
      </w:pPr>
      <w:r w:rsidRPr="004D49AD">
        <w:rPr>
          <w:rFonts w:cs="Arial"/>
          <w:szCs w:val="24"/>
        </w:rPr>
        <w:t xml:space="preserve">Pinte o quadrado com a opção em que você melhor </w:t>
      </w:r>
      <w:r w:rsidR="00BC7A0B" w:rsidRPr="004D49AD">
        <w:rPr>
          <w:rFonts w:cs="Arial"/>
          <w:szCs w:val="24"/>
        </w:rPr>
        <w:t xml:space="preserve">descreve as competências </w:t>
      </w:r>
      <w:r w:rsidRPr="004D49AD">
        <w:rPr>
          <w:rFonts w:cs="Arial"/>
          <w:szCs w:val="24"/>
        </w:rPr>
        <w:t>do seu colega de grupo.</w:t>
      </w:r>
      <w:r w:rsidR="00331872" w:rsidRPr="004D49AD">
        <w:rPr>
          <w:rFonts w:cs="Arial"/>
          <w:szCs w:val="24"/>
        </w:rPr>
        <w:t xml:space="preserve"> </w:t>
      </w:r>
      <w:r w:rsidRPr="004D49AD">
        <w:rPr>
          <w:rFonts w:cs="Arial"/>
          <w:szCs w:val="24"/>
        </w:rPr>
        <w:t xml:space="preserve">Preencha uma tabela para cada colega de equipe. </w:t>
      </w:r>
      <w:r w:rsidR="00892EB5" w:rsidRPr="004D49AD">
        <w:rPr>
          <w:rFonts w:cs="Arial"/>
          <w:szCs w:val="24"/>
        </w:rPr>
        <w:t>Será mantido o sigilo</w:t>
      </w:r>
      <w:r w:rsidR="00331872" w:rsidRPr="004D49AD">
        <w:rPr>
          <w:rFonts w:cs="Arial"/>
          <w:szCs w:val="24"/>
        </w:rPr>
        <w:t xml:space="preserve"> sobre quem atribuiu cada nota a determinado membro do grupo.</w:t>
      </w:r>
      <w:r w:rsidR="008061DA" w:rsidRPr="004D49AD">
        <w:rPr>
          <w:rFonts w:cs="Arial"/>
          <w:szCs w:val="24"/>
        </w:rPr>
        <w:t xml:space="preserve"> A este item não cabe solicitação de revisão de nota.</w:t>
      </w:r>
      <w:r w:rsidR="006D6FE0" w:rsidRPr="004D49AD">
        <w:rPr>
          <w:rFonts w:cs="Arial"/>
          <w:szCs w:val="24"/>
        </w:rPr>
        <w:t xml:space="preserve"> </w:t>
      </w:r>
      <w:r w:rsidR="006D6FE0" w:rsidRPr="004D49AD">
        <w:rPr>
          <w:rFonts w:cs="Arial"/>
          <w:b/>
          <w:szCs w:val="24"/>
        </w:rPr>
        <w:t xml:space="preserve">O aluno que entregar esta avaliação sobre todos os colegas de equipe recebe nota </w:t>
      </w:r>
      <w:r w:rsidR="00EC7185" w:rsidRPr="004D49AD">
        <w:rPr>
          <w:rFonts w:cs="Arial"/>
          <w:b/>
          <w:szCs w:val="24"/>
        </w:rPr>
        <w:t>0,7</w:t>
      </w:r>
      <w:r w:rsidR="003178DF" w:rsidRPr="004D49AD">
        <w:rPr>
          <w:rFonts w:cs="Arial"/>
          <w:b/>
          <w:szCs w:val="24"/>
        </w:rPr>
        <w:t>5</w:t>
      </w:r>
      <w:r w:rsidR="006D6FE0" w:rsidRPr="004D49AD">
        <w:rPr>
          <w:rFonts w:cs="Arial"/>
          <w:b/>
          <w:szCs w:val="24"/>
        </w:rPr>
        <w:t>, caso não entregue ou falte a avaliação de algum colega de equipe, a nota será 0,0 (zero).</w:t>
      </w:r>
    </w:p>
    <w:p w14:paraId="3E4A5B5E" w14:textId="2455FFEB" w:rsidR="006547F8" w:rsidRPr="004D49AD" w:rsidRDefault="006547F8" w:rsidP="006547F8">
      <w:pPr>
        <w:pStyle w:val="Legenda"/>
        <w:keepNext/>
        <w:jc w:val="center"/>
        <w:rPr>
          <w:rFonts w:cs="Arial"/>
        </w:rPr>
      </w:pPr>
      <w:bookmarkStart w:id="102" w:name="_Toc106704271"/>
      <w:bookmarkStart w:id="103" w:name="_Toc106704504"/>
      <w:bookmarkStart w:id="104" w:name="_Toc106706788"/>
      <w:bookmarkStart w:id="105" w:name="_Toc151659902"/>
      <w:r w:rsidRPr="004D49AD">
        <w:rPr>
          <w:rFonts w:cs="Arial"/>
        </w:rPr>
        <w:lastRenderedPageBreak/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16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da avaliação 360o.</w:t>
      </w:r>
      <w:bookmarkEnd w:id="102"/>
      <w:bookmarkEnd w:id="103"/>
      <w:bookmarkEnd w:id="104"/>
      <w:bookmarkEnd w:id="10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52A12" w:rsidRPr="004D49AD" w14:paraId="27731129" w14:textId="77777777" w:rsidTr="49AF51CF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14:paraId="45A00881" w14:textId="77777777" w:rsidR="00F52A12" w:rsidRPr="004D49AD" w:rsidRDefault="00F52A12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Avaliação 360</w:t>
            </w:r>
            <w:r w:rsidRPr="004D49AD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004D49AD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="00F52A12" w:rsidRPr="004D49AD" w14:paraId="1C5CD292" w14:textId="77777777" w:rsidTr="49AF51CF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14:paraId="046612A3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14:paraId="5AE5A84B" w14:textId="77777777" w:rsidR="00F52A12" w:rsidRPr="004D49AD" w:rsidRDefault="001A6860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Excelente (0,</w:t>
            </w:r>
            <w:r w:rsidR="00464ED8" w:rsidRPr="004D49AD">
              <w:rPr>
                <w:rFonts w:cs="Arial"/>
                <w:sz w:val="22"/>
                <w:szCs w:val="22"/>
              </w:rPr>
              <w:t>2</w:t>
            </w:r>
            <w:r w:rsidR="00071D33" w:rsidRPr="004D49AD">
              <w:rPr>
                <w:rFonts w:cs="Arial"/>
                <w:sz w:val="22"/>
                <w:szCs w:val="22"/>
              </w:rPr>
              <w:t>5</w:t>
            </w:r>
            <w:r w:rsidR="00F52A12"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37761E1D" w14:textId="77777777" w:rsidR="00F52A12" w:rsidRPr="004D49AD" w:rsidRDefault="00F52A12" w:rsidP="00464ED8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Regular (0,</w:t>
            </w:r>
            <w:r w:rsidR="00464ED8" w:rsidRPr="004D49AD">
              <w:rPr>
                <w:rFonts w:cs="Arial"/>
                <w:sz w:val="22"/>
                <w:szCs w:val="22"/>
              </w:rPr>
              <w:t>1</w:t>
            </w:r>
            <w:r w:rsidRPr="004D49AD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14:paraId="496E0258" w14:textId="77777777" w:rsidR="00F52A12" w:rsidRPr="004D49AD" w:rsidRDefault="00F52A12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="00F52A12" w:rsidRPr="004D49AD" w14:paraId="1B6CBC36" w14:textId="77777777" w:rsidTr="49AF51CF">
        <w:trPr>
          <w:cantSplit/>
        </w:trPr>
        <w:tc>
          <w:tcPr>
            <w:tcW w:w="2337" w:type="dxa"/>
          </w:tcPr>
          <w:p w14:paraId="3006F465" w14:textId="77777777" w:rsidR="00F52A12" w:rsidRPr="004D49AD" w:rsidRDefault="72EA7780" w:rsidP="008F7B45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>P</w:t>
            </w:r>
            <w:r w:rsidR="5912C96D" w:rsidRPr="004D49AD">
              <w:rPr>
                <w:rFonts w:cs="Arial"/>
                <w:color w:val="000000" w:themeColor="text1"/>
                <w:sz w:val="22"/>
                <w:szCs w:val="22"/>
              </w:rPr>
              <w:t>ropor soluções criativas e inovadoras.</w:t>
            </w:r>
          </w:p>
        </w:tc>
        <w:tc>
          <w:tcPr>
            <w:tcW w:w="2337" w:type="dxa"/>
          </w:tcPr>
          <w:p w14:paraId="15DA99DD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7E4D7E96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="00F52A12" w:rsidRPr="004D49AD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7DFE2F62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49AF51CF" w:rsidRPr="004D49AD" w14:paraId="79996D51" w14:textId="77777777" w:rsidTr="49AF51CF">
        <w:trPr>
          <w:cantSplit/>
          <w:trHeight w:val="300"/>
        </w:trPr>
        <w:tc>
          <w:tcPr>
            <w:tcW w:w="2337" w:type="dxa"/>
          </w:tcPr>
          <w:p w14:paraId="357D35F7" w14:textId="77777777" w:rsidR="49AF51CF" w:rsidRPr="004D49AD" w:rsidRDefault="49AF51CF" w:rsidP="49AF51CF">
            <w:pPr>
              <w:spacing w:line="240" w:lineRule="auto"/>
              <w:jc w:val="both"/>
              <w:rPr>
                <w:rFonts w:cs="Arial"/>
                <w:color w:val="000000" w:themeColor="text1"/>
                <w:sz w:val="22"/>
                <w:szCs w:val="22"/>
              </w:rPr>
            </w:pPr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 xml:space="preserve">Demostrar capacidade de resolver </w:t>
            </w:r>
            <w:proofErr w:type="gramStart"/>
            <w:r w:rsidRPr="004D49AD">
              <w:rPr>
                <w:rFonts w:cs="Arial"/>
                <w:color w:val="000000" w:themeColor="text1"/>
                <w:sz w:val="22"/>
                <w:szCs w:val="22"/>
              </w:rPr>
              <w:t xml:space="preserve">problemas </w:t>
            </w:r>
            <w:r w:rsidR="523CEA19" w:rsidRPr="004D49AD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  <w:proofErr w:type="gramEnd"/>
          </w:p>
        </w:tc>
        <w:tc>
          <w:tcPr>
            <w:tcW w:w="2337" w:type="dxa"/>
          </w:tcPr>
          <w:p w14:paraId="1F8C101C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5B52D1AB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1342829D" w14:textId="77777777" w:rsidR="49AF51CF" w:rsidRPr="004D49AD" w:rsidRDefault="49AF51CF" w:rsidP="49AF51C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F52A12" w:rsidRPr="004D49AD" w14:paraId="76468FAB" w14:textId="77777777" w:rsidTr="49AF51CF">
        <w:trPr>
          <w:cantSplit/>
        </w:trPr>
        <w:tc>
          <w:tcPr>
            <w:tcW w:w="2337" w:type="dxa"/>
          </w:tcPr>
          <w:p w14:paraId="0E03A3AE" w14:textId="77777777" w:rsidR="00F52A12" w:rsidRPr="004D49AD" w:rsidRDefault="00ED3640" w:rsidP="008F7B45">
            <w:pPr>
              <w:widowControl/>
              <w:autoSpaceDE/>
              <w:autoSpaceDN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="00F52A12" w:rsidRPr="004D49AD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14:paraId="3CAB0960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</w:t>
            </w:r>
            <w:r w:rsidR="00F52A12" w:rsidRPr="004D49AD">
              <w:rPr>
                <w:rFonts w:cs="Arial"/>
                <w:sz w:val="22"/>
                <w:szCs w:val="22"/>
              </w:rPr>
              <w:t xml:space="preserve"> </w:t>
            </w:r>
            <w:r w:rsidRPr="004D49AD">
              <w:rPr>
                <w:rFonts w:cs="Arial"/>
                <w:sz w:val="22"/>
                <w:szCs w:val="22"/>
              </w:rPr>
              <w:t>plenamente esta competência</w:t>
            </w:r>
            <w:r w:rsidR="00F52A12" w:rsidRPr="004D49AD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14:paraId="08938670" w14:textId="77777777" w:rsidR="00F52A12" w:rsidRPr="004D49AD" w:rsidRDefault="00CA08FC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1E993302" w14:textId="77777777" w:rsidR="00F52A12" w:rsidRPr="004D49AD" w:rsidRDefault="00E76E93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E76E93" w:rsidRPr="004D49AD" w14:paraId="39B928C7" w14:textId="77777777" w:rsidTr="49AF51CF">
        <w:trPr>
          <w:cantSplit/>
        </w:trPr>
        <w:tc>
          <w:tcPr>
            <w:tcW w:w="2337" w:type="dxa"/>
          </w:tcPr>
          <w:p w14:paraId="0C0278F4" w14:textId="77777777" w:rsidR="00E76E93" w:rsidRPr="004D49AD" w:rsidRDefault="003E1083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Atuar de forma autônoma na execução</w:t>
            </w:r>
            <w:r w:rsidR="00ED3640" w:rsidRPr="004D49AD">
              <w:rPr>
                <w:rFonts w:cs="Arial"/>
                <w:color w:val="000000"/>
                <w:sz w:val="22"/>
                <w:szCs w:val="22"/>
              </w:rPr>
              <w:t xml:space="preserve"> da tarefa</w:t>
            </w:r>
            <w:r w:rsidR="008F7B45" w:rsidRPr="004D49AD">
              <w:rPr>
                <w:rFonts w:cs="Arial"/>
                <w:color w:val="000000"/>
                <w:sz w:val="22"/>
                <w:szCs w:val="22"/>
              </w:rPr>
              <w:t xml:space="preserve"> que lhe foi destinada no projeto</w:t>
            </w:r>
            <w:r w:rsidRPr="004D49AD">
              <w:rPr>
                <w:rFonts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14:paraId="55E6D66C" w14:textId="77777777" w:rsidR="00E76E93" w:rsidRPr="004D49AD" w:rsidRDefault="00E76E93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13BCC667" w14:textId="77777777" w:rsidR="00E76E93" w:rsidRPr="004D49AD" w:rsidRDefault="00E76E93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C1416BD" w14:textId="77777777" w:rsidR="00E76E93" w:rsidRPr="004D49AD" w:rsidRDefault="00E76E93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4D49AD" w14:paraId="2ACE4AA8" w14:textId="77777777" w:rsidTr="49AF51CF">
        <w:trPr>
          <w:cantSplit/>
        </w:trPr>
        <w:tc>
          <w:tcPr>
            <w:tcW w:w="2337" w:type="dxa"/>
          </w:tcPr>
          <w:p w14:paraId="0F5E2526" w14:textId="77777777" w:rsidR="00762501" w:rsidRPr="004D49AD" w:rsidRDefault="00762501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14:paraId="29C3E7E4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5BA3DB6F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382627B6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="00762501" w:rsidRPr="004D49AD" w14:paraId="03503A33" w14:textId="77777777" w:rsidTr="49AF51CF">
        <w:trPr>
          <w:cantSplit/>
        </w:trPr>
        <w:tc>
          <w:tcPr>
            <w:tcW w:w="2337" w:type="dxa"/>
          </w:tcPr>
          <w:p w14:paraId="4712EB31" w14:textId="77777777" w:rsidR="00762501" w:rsidRPr="004D49AD" w:rsidRDefault="00762501" w:rsidP="008F7B45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004D49AD">
              <w:rPr>
                <w:rFonts w:cs="Arial"/>
                <w:color w:val="000000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14:paraId="3BD5A0AD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14:paraId="0D81D994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14:paraId="4984B63E" w14:textId="77777777" w:rsidR="00762501" w:rsidRPr="004D49AD" w:rsidRDefault="00762501" w:rsidP="008F7B45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4D49AD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14:paraId="37D5698E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>Fonte: a autora</w:t>
      </w:r>
    </w:p>
    <w:p w14:paraId="113F3AD1" w14:textId="77777777" w:rsidR="009B0BEA" w:rsidRPr="004D49AD" w:rsidRDefault="009B0BEA" w:rsidP="00DD1AE4">
      <w:pPr>
        <w:widowControl/>
        <w:autoSpaceDE/>
        <w:autoSpaceDN/>
        <w:spacing w:line="240" w:lineRule="auto"/>
        <w:rPr>
          <w:rFonts w:cs="Arial"/>
          <w:b/>
          <w:szCs w:val="24"/>
        </w:rPr>
      </w:pPr>
      <w:r w:rsidRPr="004D49AD">
        <w:rPr>
          <w:rFonts w:cs="Arial"/>
          <w:b/>
          <w:szCs w:val="24"/>
        </w:rPr>
        <w:t xml:space="preserve">Avaliação Autoavaliação </w:t>
      </w:r>
    </w:p>
    <w:p w14:paraId="41C02051" w14:textId="77777777" w:rsidR="009243AC" w:rsidRPr="004D49AD" w:rsidRDefault="009243AC" w:rsidP="00BC7A0B">
      <w:pPr>
        <w:widowControl/>
        <w:autoSpaceDE/>
        <w:autoSpaceDN/>
        <w:spacing w:before="120" w:line="360" w:lineRule="auto"/>
        <w:jc w:val="both"/>
        <w:rPr>
          <w:rFonts w:cs="Arial"/>
          <w:szCs w:val="24"/>
        </w:rPr>
      </w:pPr>
      <w:r w:rsidRPr="004D49AD">
        <w:rPr>
          <w:rFonts w:cs="Arial"/>
          <w:szCs w:val="24"/>
        </w:rPr>
        <w:t>Pinte o quadrado com a opção</w:t>
      </w:r>
      <w:r w:rsidR="0025660B" w:rsidRPr="004D49AD">
        <w:rPr>
          <w:rFonts w:cs="Arial"/>
          <w:szCs w:val="24"/>
        </w:rPr>
        <w:t xml:space="preserve"> (Preciso melhorar,</w:t>
      </w:r>
      <w:r w:rsidRPr="004D49AD">
        <w:rPr>
          <w:rFonts w:cs="Arial"/>
          <w:szCs w:val="24"/>
        </w:rPr>
        <w:t xml:space="preserve"> </w:t>
      </w:r>
      <w:r w:rsidR="0025660B" w:rsidRPr="004D49AD">
        <w:rPr>
          <w:rFonts w:cs="Arial"/>
          <w:szCs w:val="24"/>
        </w:rPr>
        <w:t xml:space="preserve">Estou em desenvolvimento, Dentro das expectativas </w:t>
      </w:r>
      <w:proofErr w:type="gramStart"/>
      <w:r w:rsidR="0025660B" w:rsidRPr="004D49AD">
        <w:rPr>
          <w:rFonts w:cs="Arial"/>
          <w:szCs w:val="24"/>
        </w:rPr>
        <w:t>ou  Exemplar</w:t>
      </w:r>
      <w:proofErr w:type="gramEnd"/>
      <w:r w:rsidR="0025660B" w:rsidRPr="004D49AD">
        <w:rPr>
          <w:rFonts w:cs="Arial"/>
          <w:szCs w:val="24"/>
        </w:rPr>
        <w:t xml:space="preserve">) </w:t>
      </w:r>
      <w:r w:rsidRPr="004D49AD">
        <w:rPr>
          <w:rFonts w:cs="Arial"/>
          <w:szCs w:val="24"/>
        </w:rPr>
        <w:t xml:space="preserve">em que você melhor se encaixa. </w:t>
      </w:r>
      <w:r w:rsidR="00334DA7" w:rsidRPr="004D49AD">
        <w:rPr>
          <w:rFonts w:cs="Arial"/>
          <w:szCs w:val="24"/>
        </w:rPr>
        <w:t>Esta avaliação é opcional, preencha pelo menos para refletir sobre os aspectos abordados</w:t>
      </w:r>
      <w:r w:rsidRPr="004D49AD">
        <w:rPr>
          <w:rFonts w:cs="Arial"/>
          <w:szCs w:val="24"/>
        </w:rPr>
        <w:t>.</w:t>
      </w:r>
    </w:p>
    <w:p w14:paraId="02A4ACB4" w14:textId="10252252" w:rsidR="009C6119" w:rsidRPr="004D49AD" w:rsidRDefault="009C6119" w:rsidP="009C6119">
      <w:pPr>
        <w:pStyle w:val="Legenda"/>
        <w:keepNext/>
        <w:jc w:val="center"/>
        <w:rPr>
          <w:rFonts w:cs="Arial"/>
        </w:rPr>
      </w:pPr>
      <w:bookmarkStart w:id="106" w:name="_Toc106704272"/>
      <w:bookmarkStart w:id="107" w:name="_Toc106704505"/>
      <w:bookmarkStart w:id="108" w:name="_Toc106706789"/>
      <w:bookmarkStart w:id="109" w:name="_Toc151659903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17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de autoavaliação</w:t>
      </w:r>
      <w:bookmarkEnd w:id="106"/>
      <w:bookmarkEnd w:id="107"/>
      <w:bookmarkEnd w:id="108"/>
      <w:bookmarkEnd w:id="10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238AC" w:rsidRPr="004D49AD" w14:paraId="579470BE" w14:textId="77777777" w:rsidTr="002C7E43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14:paraId="028230BD" w14:textId="77777777" w:rsidR="00C238AC" w:rsidRPr="004D49AD" w:rsidRDefault="00C238AC" w:rsidP="00C238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Autoavaliação</w:t>
            </w:r>
            <w:r w:rsidR="00A03616" w:rsidRPr="004D49AD">
              <w:rPr>
                <w:rFonts w:cs="Arial"/>
                <w:szCs w:val="24"/>
              </w:rPr>
              <w:t>/Organização</w:t>
            </w:r>
            <w:r w:rsidRPr="004D49AD">
              <w:rPr>
                <w:rFonts w:cs="Arial"/>
                <w:szCs w:val="24"/>
              </w:rPr>
              <w:t xml:space="preserve"> (</w:t>
            </w:r>
            <w:r w:rsidR="00BC7A0B" w:rsidRPr="004D49AD">
              <w:rPr>
                <w:rFonts w:cs="Arial"/>
                <w:szCs w:val="24"/>
              </w:rPr>
              <w:t>entrega opcional)</w:t>
            </w:r>
          </w:p>
        </w:tc>
      </w:tr>
      <w:tr w:rsidR="00C238AC" w:rsidRPr="004D49AD" w14:paraId="1E8FD219" w14:textId="77777777" w:rsidTr="002C7E43">
        <w:tc>
          <w:tcPr>
            <w:tcW w:w="2337" w:type="dxa"/>
          </w:tcPr>
          <w:p w14:paraId="74B60EB2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Preciso melhorar  </w:t>
            </w:r>
          </w:p>
          <w:p w14:paraId="075EA785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554D5FAC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Ainda não consigo me organizar para os estudos.</w:t>
            </w:r>
          </w:p>
        </w:tc>
        <w:tc>
          <w:tcPr>
            <w:tcW w:w="2337" w:type="dxa"/>
          </w:tcPr>
          <w:p w14:paraId="145C38D5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Estou em desenvolvimento</w:t>
            </w:r>
          </w:p>
          <w:p w14:paraId="30FCF3B5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731E46A9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lastRenderedPageBreak/>
              <w:t>Tenho conseguido melhorar minha organização.</w:t>
            </w:r>
          </w:p>
        </w:tc>
        <w:tc>
          <w:tcPr>
            <w:tcW w:w="2338" w:type="dxa"/>
          </w:tcPr>
          <w:p w14:paraId="6B89AE6A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lastRenderedPageBreak/>
              <w:t>Dentro das expectativas</w:t>
            </w:r>
          </w:p>
          <w:p w14:paraId="1BF4FD70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20AB7EF1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lastRenderedPageBreak/>
              <w:t>Tenho conseguido organizar bem meus estudos.</w:t>
            </w:r>
          </w:p>
        </w:tc>
        <w:tc>
          <w:tcPr>
            <w:tcW w:w="2338" w:type="dxa"/>
          </w:tcPr>
          <w:p w14:paraId="6E31A170" w14:textId="77777777" w:rsidR="00B77255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lastRenderedPageBreak/>
              <w:t>Exemplar</w:t>
            </w:r>
          </w:p>
          <w:p w14:paraId="010B473E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28B8CB40" w14:textId="77777777" w:rsidR="00B77255" w:rsidRPr="004D49AD" w:rsidRDefault="00B77255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545A12CB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Sou muito organizado(a). </w:t>
            </w:r>
            <w:r w:rsidRPr="004D49AD">
              <w:rPr>
                <w:rFonts w:cs="Arial"/>
                <w:szCs w:val="24"/>
              </w:rPr>
              <w:lastRenderedPageBreak/>
              <w:t>Recebo elogios por isso e sou exemplo para os(as) meus(minhas) colegas.</w:t>
            </w:r>
          </w:p>
        </w:tc>
      </w:tr>
      <w:tr w:rsidR="00C238AC" w:rsidRPr="004D49AD" w14:paraId="1548FD61" w14:textId="77777777" w:rsidTr="002C7E43">
        <w:tc>
          <w:tcPr>
            <w:tcW w:w="2337" w:type="dxa"/>
          </w:tcPr>
          <w:p w14:paraId="0E7BCADF" w14:textId="77777777" w:rsidR="009243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Exemplos de comportamentos: 1.1 - Poucas vezes estou preparado(a) para as minhas aulas. </w:t>
            </w:r>
          </w:p>
          <w:p w14:paraId="3E2292EC" w14:textId="77777777" w:rsidR="009243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1.2 - Meu espaço de estudo está frequentemente desorganizado e os materiais de estudo necessários não estão devidamente separados.</w:t>
            </w:r>
          </w:p>
          <w:p w14:paraId="4F6B2D44" w14:textId="77777777" w:rsidR="009243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14:paraId="5DB4791F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14:paraId="6F9777EB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Exemplos de comportamentos:</w:t>
            </w:r>
          </w:p>
          <w:p w14:paraId="20E07486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2.1 - Consigo me preparar para algumas aulas. </w:t>
            </w:r>
          </w:p>
          <w:p w14:paraId="5DE2FFC9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2.2 - Meu espaço de estudo está mais organizado e poucas vezes preciso pegar meus materiais de aula após seu início. </w:t>
            </w:r>
          </w:p>
          <w:p w14:paraId="687BAA51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14:paraId="6B41DFA2" w14:textId="77777777" w:rsidR="00A03616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2.4 - Tenho melhorado a priorização das atividades passadas pelos(as) professores(as) mas, algumas vezes, ainda atraso os prazos de entrega ou deixo de fazê</w:t>
            </w:r>
            <w:r w:rsidR="009243AC" w:rsidRPr="004D49AD">
              <w:rPr>
                <w:rFonts w:cs="Arial"/>
                <w:sz w:val="20"/>
              </w:rPr>
              <w:t>-</w:t>
            </w:r>
            <w:r w:rsidRPr="004D49AD">
              <w:rPr>
                <w:rFonts w:cs="Arial"/>
                <w:sz w:val="20"/>
              </w:rPr>
              <w:t>las.</w:t>
            </w:r>
          </w:p>
        </w:tc>
        <w:tc>
          <w:tcPr>
            <w:tcW w:w="2338" w:type="dxa"/>
          </w:tcPr>
          <w:p w14:paraId="592D2D81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Exemplos de comportamentos:</w:t>
            </w:r>
          </w:p>
          <w:p w14:paraId="35379E2F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3.1 - Estou preparado(a) para as minhas aulas na maioria das vezes. </w:t>
            </w:r>
          </w:p>
          <w:p w14:paraId="31BC2F44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3.2 - Meu espaço de estudo está quase sempre organizado e os materiais necessários devidamente separados. </w:t>
            </w:r>
          </w:p>
          <w:p w14:paraId="1B6E1467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14:paraId="69117EF2" w14:textId="77777777" w:rsidR="00A03616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14:paraId="5F3FE759" w14:textId="77777777" w:rsidR="00C238AC" w:rsidRPr="004D49AD" w:rsidRDefault="00C238AC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Exemplos de comportamentos:</w:t>
            </w:r>
          </w:p>
          <w:p w14:paraId="319B2E94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4.1 - Eu me preparo para praticamente todas as minhas aulas do dia. </w:t>
            </w:r>
          </w:p>
          <w:p w14:paraId="2956B72A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4.2 - Meu espaço de estudo é organizado diariamente e os materiais necessários são separados antecipadamente. </w:t>
            </w:r>
          </w:p>
          <w:p w14:paraId="7EBD8019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14:paraId="46E847FA" w14:textId="77777777" w:rsidR="009243AC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4. 5 - Sei priorizar as atividades passadas pelos(as) professores(as) e nunca atraso ou deixo de fazer uma entrega. </w:t>
            </w:r>
          </w:p>
          <w:p w14:paraId="581E1643" w14:textId="77777777" w:rsidR="00A03616" w:rsidRPr="004D49AD" w:rsidRDefault="00A03616" w:rsidP="00DD1AE4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14:paraId="2C2D4170" w14:textId="77777777" w:rsidR="006A714A" w:rsidRPr="004D49AD" w:rsidRDefault="006A714A" w:rsidP="006A714A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 xml:space="preserve">Fonte: </w:t>
      </w:r>
      <w:r w:rsidRPr="004D49AD">
        <w:rPr>
          <w:rFonts w:cs="Arial"/>
          <w:sz w:val="22"/>
          <w:szCs w:val="22"/>
        </w:rPr>
        <w:t xml:space="preserve">CONTIN (2020) apud </w:t>
      </w:r>
      <w:proofErr w:type="gramStart"/>
      <w:r w:rsidRPr="004D49AD">
        <w:rPr>
          <w:rFonts w:cs="Arial"/>
          <w:sz w:val="22"/>
          <w:szCs w:val="22"/>
        </w:rPr>
        <w:t>CESU(</w:t>
      </w:r>
      <w:proofErr w:type="gramEnd"/>
      <w:r w:rsidRPr="004D49AD">
        <w:rPr>
          <w:rFonts w:cs="Arial"/>
          <w:sz w:val="22"/>
          <w:szCs w:val="22"/>
        </w:rPr>
        <w:t>2021)</w:t>
      </w:r>
    </w:p>
    <w:p w14:paraId="5F343F4D" w14:textId="77777777" w:rsidR="00A03616" w:rsidRPr="004D49AD" w:rsidRDefault="00A03616" w:rsidP="00DD1AE4">
      <w:pPr>
        <w:widowControl/>
        <w:autoSpaceDE/>
        <w:autoSpaceDN/>
        <w:spacing w:line="240" w:lineRule="auto"/>
        <w:rPr>
          <w:rFonts w:cs="Arial"/>
          <w:szCs w:val="24"/>
        </w:rPr>
      </w:pPr>
    </w:p>
    <w:p w14:paraId="726D501A" w14:textId="5FC6C083" w:rsidR="006A714A" w:rsidRPr="004D49AD" w:rsidRDefault="006A714A" w:rsidP="006A714A">
      <w:pPr>
        <w:pStyle w:val="Legenda"/>
        <w:keepNext/>
        <w:jc w:val="center"/>
        <w:rPr>
          <w:rFonts w:cs="Arial"/>
        </w:rPr>
      </w:pPr>
      <w:bookmarkStart w:id="110" w:name="_Toc106706790"/>
      <w:bookmarkStart w:id="111" w:name="_Toc151659904"/>
      <w:r w:rsidRPr="004D49AD">
        <w:rPr>
          <w:rFonts w:cs="Arial"/>
        </w:rPr>
        <w:t xml:space="preserve">Quadro </w:t>
      </w:r>
      <w:r w:rsidR="00A31671" w:rsidRPr="004D49AD">
        <w:rPr>
          <w:rFonts w:cs="Arial"/>
        </w:rPr>
        <w:fldChar w:fldCharType="begin"/>
      </w:r>
      <w:r w:rsidRPr="004D49AD">
        <w:rPr>
          <w:rFonts w:cs="Arial"/>
        </w:rPr>
        <w:instrText xml:space="preserve"> SEQ Quadro \* ARABIC </w:instrText>
      </w:r>
      <w:r w:rsidR="00A31671" w:rsidRPr="004D49AD">
        <w:rPr>
          <w:rFonts w:cs="Arial"/>
        </w:rPr>
        <w:fldChar w:fldCharType="separate"/>
      </w:r>
      <w:r w:rsidR="00C04818">
        <w:rPr>
          <w:rFonts w:cs="Arial"/>
          <w:noProof/>
        </w:rPr>
        <w:t>18</w:t>
      </w:r>
      <w:r w:rsidR="00A31671" w:rsidRPr="004D49AD">
        <w:rPr>
          <w:rFonts w:cs="Arial"/>
        </w:rPr>
        <w:fldChar w:fldCharType="end"/>
      </w:r>
      <w:r w:rsidRPr="004D49AD">
        <w:rPr>
          <w:rFonts w:cs="Arial"/>
        </w:rPr>
        <w:t xml:space="preserve"> Rubrica de autoavaliação</w:t>
      </w:r>
      <w:r w:rsidRPr="004D49AD">
        <w:rPr>
          <w:rFonts w:cs="Arial"/>
          <w:noProof/>
        </w:rPr>
        <w:t xml:space="preserve"> - Comprometimento</w:t>
      </w:r>
      <w:bookmarkEnd w:id="110"/>
      <w:bookmarkEnd w:id="111"/>
    </w:p>
    <w:tbl>
      <w:tblPr>
        <w:tblStyle w:val="Tabelacomgrade"/>
        <w:tblW w:w="9509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97"/>
      </w:tblGrid>
      <w:tr w:rsidR="00A03616" w:rsidRPr="004D49AD" w14:paraId="2A3400C8" w14:textId="77777777" w:rsidTr="49AF51CF">
        <w:trPr>
          <w:tblHeader/>
        </w:trPr>
        <w:tc>
          <w:tcPr>
            <w:tcW w:w="9509" w:type="dxa"/>
            <w:gridSpan w:val="4"/>
            <w:shd w:val="clear" w:color="auto" w:fill="AEAAAA" w:themeFill="background2" w:themeFillShade="BF"/>
            <w:vAlign w:val="center"/>
          </w:tcPr>
          <w:p w14:paraId="66A6DB32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jc w:val="center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Au</w:t>
            </w:r>
            <w:r w:rsidR="00BC7A0B" w:rsidRPr="004D49AD">
              <w:rPr>
                <w:rFonts w:cs="Arial"/>
                <w:szCs w:val="24"/>
              </w:rPr>
              <w:t>toavaliação/Comprometimento (entrega opcional</w:t>
            </w:r>
            <w:r w:rsidRPr="004D49AD">
              <w:rPr>
                <w:rFonts w:cs="Arial"/>
                <w:szCs w:val="24"/>
              </w:rPr>
              <w:t>)</w:t>
            </w:r>
          </w:p>
        </w:tc>
      </w:tr>
      <w:tr w:rsidR="00A03616" w:rsidRPr="004D49AD" w14:paraId="3F2F9815" w14:textId="77777777" w:rsidTr="49AF51CF">
        <w:trPr>
          <w:trHeight w:val="1890"/>
        </w:trPr>
        <w:tc>
          <w:tcPr>
            <w:tcW w:w="2337" w:type="dxa"/>
          </w:tcPr>
          <w:p w14:paraId="280EB68C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Preciso melhorar</w:t>
            </w:r>
          </w:p>
          <w:p w14:paraId="577DF40C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Tenho me esforçado ou me dedicado pouco aos estudos.</w:t>
            </w:r>
          </w:p>
          <w:p w14:paraId="16084C60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5766B473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337" w:type="dxa"/>
          </w:tcPr>
          <w:p w14:paraId="1A2574C0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Estou em desenvolvimento</w:t>
            </w:r>
          </w:p>
          <w:p w14:paraId="29FC9C7A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14:paraId="5B0BCD09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Dentro das expectativas</w:t>
            </w:r>
          </w:p>
          <w:p w14:paraId="6EC5AE81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Eu me esforço e me dedico aos estudos.</w:t>
            </w:r>
          </w:p>
        </w:tc>
        <w:tc>
          <w:tcPr>
            <w:tcW w:w="2497" w:type="dxa"/>
          </w:tcPr>
          <w:p w14:paraId="30C47BB5" w14:textId="77777777" w:rsidR="00B77255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 xml:space="preserve">Exemplar </w:t>
            </w:r>
          </w:p>
          <w:p w14:paraId="7CCA9782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</w:p>
          <w:p w14:paraId="03233E62" w14:textId="77777777" w:rsidR="00B77255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Cs w:val="24"/>
              </w:rPr>
            </w:pPr>
            <w:r w:rsidRPr="004D49AD">
              <w:rPr>
                <w:rFonts w:cs="Arial"/>
                <w:szCs w:val="24"/>
              </w:rPr>
              <w:t>Sou exemplo de esforço e dedicação aos estudos.</w:t>
            </w:r>
          </w:p>
          <w:p w14:paraId="7A1CD54B" w14:textId="77777777" w:rsidR="00A03616" w:rsidRPr="004D49AD" w:rsidRDefault="00A03616" w:rsidP="49AF51CF">
            <w:pPr>
              <w:widowControl/>
              <w:autoSpaceDE/>
              <w:autoSpaceDN/>
              <w:spacing w:line="240" w:lineRule="auto"/>
              <w:rPr>
                <w:rFonts w:cs="Arial"/>
              </w:rPr>
            </w:pPr>
          </w:p>
        </w:tc>
      </w:tr>
      <w:tr w:rsidR="009243AC" w:rsidRPr="004D49AD" w14:paraId="71DC3FA9" w14:textId="77777777" w:rsidTr="49AF51CF">
        <w:tc>
          <w:tcPr>
            <w:tcW w:w="2337" w:type="dxa"/>
          </w:tcPr>
          <w:p w14:paraId="1FEA3586" w14:textId="77777777" w:rsidR="009243AC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Exemplos de comportamentos: </w:t>
            </w:r>
          </w:p>
          <w:p w14:paraId="77140BA0" w14:textId="77777777" w:rsidR="009243AC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 xml:space="preserve">1.1 - Raramente me esforço para encarar minhas dificuldades no aprendizado. </w:t>
            </w:r>
          </w:p>
          <w:p w14:paraId="570EF0EF" w14:textId="77777777" w:rsidR="009243AC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1. 2 - Tenho dificuldades de dizer que não compreendi um conteúdo e raramente tento buscar ajuda. </w:t>
            </w:r>
          </w:p>
          <w:p w14:paraId="733DEBBE" w14:textId="77777777" w:rsidR="009243AC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1.3 - Diversas vezes não presto atenção durante as aulas online. </w:t>
            </w:r>
          </w:p>
          <w:p w14:paraId="2989DFF2" w14:textId="77777777" w:rsidR="009243AC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 xml:space="preserve">1.4 - Em casa, dou preferência a outras atividades em relação aos meus estudos. </w:t>
            </w:r>
          </w:p>
          <w:p w14:paraId="29610D93" w14:textId="77777777" w:rsidR="00A03616" w:rsidRPr="004D49AD" w:rsidRDefault="00B77255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14:paraId="0B527EE5" w14:textId="77777777" w:rsidR="009243AC" w:rsidRPr="004D49AD" w:rsidRDefault="009243AC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 xml:space="preserve">Exemplos de comportamentos: </w:t>
            </w:r>
          </w:p>
          <w:p w14:paraId="76DADD65" w14:textId="77777777" w:rsidR="00A03616" w:rsidRPr="004D49AD" w:rsidRDefault="009243AC" w:rsidP="49AF51CF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>2.1 - Tenho me esforçado mais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nos estudos, tentando encarar</w:t>
            </w:r>
            <w:r w:rsidR="22902C6F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minhas dificuldades no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aprendizado.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2.2 - Tenho tentado comunicar e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buscar ajuda quando não</w:t>
            </w:r>
            <w:r w:rsidR="128E777E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compreendo um conteúdo.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2.3 - Tenho buscado prestar</w:t>
            </w:r>
            <w:r w:rsidR="1C29960B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mais atenção durante as aulas</w:t>
            </w:r>
            <w:r w:rsidR="67929A87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on</w:t>
            </w:r>
            <w:r w:rsidRPr="004D49AD">
              <w:rPr>
                <w:rFonts w:cs="Arial"/>
                <w:i/>
                <w:iCs/>
                <w:sz w:val="20"/>
              </w:rPr>
              <w:t>line</w:t>
            </w:r>
            <w:r w:rsidRPr="004D49AD">
              <w:rPr>
                <w:rFonts w:cs="Arial"/>
                <w:sz w:val="20"/>
              </w:rPr>
              <w:t>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2.4 - Em casa, às vezes dou</w:t>
            </w:r>
            <w:r w:rsidR="765A22F8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preferência a outras atividades,</w:t>
            </w:r>
            <w:r w:rsidR="11C9B1B0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mas muitas vezes consigo</w:t>
            </w:r>
            <w:r w:rsidR="4BF130BC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retomar meus estudos e</w:t>
            </w:r>
            <w:r w:rsidR="7302DB0B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completar a maioria das minhas</w:t>
            </w:r>
            <w:r w:rsidR="795EBACE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tarefas da escola.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2.5 - Diante de uma tarefa</w:t>
            </w:r>
            <w:r w:rsidR="1D41E726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difícil, tento resolver por um</w:t>
            </w:r>
            <w:r w:rsidR="7C473C8C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tempo, mas frequentemente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ainda desisto e passo para a</w:t>
            </w:r>
            <w:r w:rsidR="57FC9252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próxima atividade.</w:t>
            </w:r>
          </w:p>
        </w:tc>
        <w:tc>
          <w:tcPr>
            <w:tcW w:w="2338" w:type="dxa"/>
          </w:tcPr>
          <w:p w14:paraId="456C7376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>Exemplos de comportamentos:</w:t>
            </w:r>
          </w:p>
          <w:p w14:paraId="6C9654CD" w14:textId="77777777" w:rsidR="00A03616" w:rsidRPr="004D49AD" w:rsidRDefault="009243AC" w:rsidP="49AF51CF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>3.1 - Geralmente me esforço</w:t>
            </w:r>
            <w:r w:rsidR="1D068BDF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para encarar minhas</w:t>
            </w:r>
            <w:r w:rsidR="2C21F6C4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dificuldades no aprendizado.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3.2 - Quando não compreendo</w:t>
            </w:r>
            <w:r w:rsidR="42F83B6A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algo, uso estratégias como a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troca com outras pessoas e</w:t>
            </w:r>
            <w:r w:rsidR="7FAEC4D6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pesquisas individuais.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3.3 - Permaneço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frequentemente focado(a)</w:t>
            </w:r>
            <w:r w:rsidR="2610133A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 xml:space="preserve">durante as aulas </w:t>
            </w:r>
            <w:r w:rsidRPr="004D49AD">
              <w:rPr>
                <w:rFonts w:cs="Arial"/>
                <w:i/>
                <w:iCs/>
                <w:sz w:val="20"/>
              </w:rPr>
              <w:t xml:space="preserve">online </w:t>
            </w:r>
            <w:r w:rsidRPr="004D49AD">
              <w:rPr>
                <w:rFonts w:cs="Arial"/>
                <w:sz w:val="20"/>
              </w:rPr>
              <w:t>e busco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participar da aula</w:t>
            </w:r>
            <w:r w:rsidRPr="004D49AD">
              <w:rPr>
                <w:rFonts w:cs="Arial"/>
                <w:i/>
                <w:iCs/>
                <w:sz w:val="20"/>
              </w:rPr>
              <w:t>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3.4 - Em casa, geralmente</w:t>
            </w:r>
            <w:r w:rsidR="756449C8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completo primeiro minhas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tarefas antes de realizar outras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atividades,</w:t>
            </w:r>
            <w:r w:rsidR="0EB229A7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conseguindo quase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sempre entregar tudo.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3.5 - Quando tenho uma tarefa</w:t>
            </w:r>
            <w:r w:rsidR="671775E2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que considero difícil, procuro</w:t>
            </w:r>
            <w:r w:rsidR="422DF427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 xml:space="preserve">diferentes maneiras de </w:t>
            </w:r>
            <w:proofErr w:type="spellStart"/>
            <w:r w:rsidRPr="004D49AD">
              <w:rPr>
                <w:rFonts w:cs="Arial"/>
                <w:sz w:val="20"/>
              </w:rPr>
              <w:t>resolvê</w:t>
            </w:r>
            <w:proofErr w:type="spellEnd"/>
            <w:r w:rsidRPr="004D49AD">
              <w:rPr>
                <w:rFonts w:cs="Arial"/>
                <w:sz w:val="20"/>
              </w:rPr>
              <w:t>-</w:t>
            </w:r>
            <w:r w:rsidRPr="004D49AD">
              <w:rPr>
                <w:rFonts w:cs="Arial"/>
              </w:rPr>
              <w:br/>
            </w:r>
            <w:proofErr w:type="spellStart"/>
            <w:r w:rsidRPr="004D49AD">
              <w:rPr>
                <w:rFonts w:cs="Arial"/>
                <w:sz w:val="20"/>
              </w:rPr>
              <w:t>la</w:t>
            </w:r>
            <w:proofErr w:type="spellEnd"/>
            <w:r w:rsidRPr="004D49AD">
              <w:rPr>
                <w:rFonts w:cs="Arial"/>
                <w:sz w:val="20"/>
              </w:rPr>
              <w:t>.</w:t>
            </w:r>
          </w:p>
        </w:tc>
        <w:tc>
          <w:tcPr>
            <w:tcW w:w="2497" w:type="dxa"/>
          </w:tcPr>
          <w:p w14:paraId="5E401BA1" w14:textId="77777777" w:rsidR="00A03616" w:rsidRPr="004D49AD" w:rsidRDefault="00A03616" w:rsidP="009243AC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>Exemplos de comportamentos:</w:t>
            </w:r>
          </w:p>
          <w:p w14:paraId="5C70E3B3" w14:textId="77777777" w:rsidR="00A03616" w:rsidRPr="004D49AD" w:rsidRDefault="009243AC" w:rsidP="49AF51CF">
            <w:pPr>
              <w:widowControl/>
              <w:autoSpaceDE/>
              <w:autoSpaceDN/>
              <w:spacing w:line="240" w:lineRule="auto"/>
              <w:rPr>
                <w:rFonts w:cs="Arial"/>
                <w:sz w:val="20"/>
              </w:rPr>
            </w:pPr>
            <w:r w:rsidRPr="004D49AD">
              <w:rPr>
                <w:rFonts w:cs="Arial"/>
                <w:sz w:val="20"/>
              </w:rPr>
              <w:lastRenderedPageBreak/>
              <w:t>4.1 - Eu me esforço bastante para</w:t>
            </w:r>
            <w:r w:rsidR="6D7E0C46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encarar minhas dificuldades no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aprendizado.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4.2 - Converso com colegas,</w:t>
            </w:r>
            <w:r w:rsidR="7CE7207F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professores(as) ou outras pessoas</w:t>
            </w:r>
            <w:r w:rsidR="7F422BD1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para me ajudar sempre que</w:t>
            </w:r>
            <w:r w:rsidR="411BEC6E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necessário, e também procuro</w:t>
            </w:r>
            <w:r w:rsidR="297BC27F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pesquisar sozinho(a) para superar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desafios semanalmente.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-4.3 - Estou sempre muito</w:t>
            </w:r>
            <w:r w:rsidR="2056ACBA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focado(a) e participo ativamente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 xml:space="preserve">das aulas </w:t>
            </w:r>
            <w:r w:rsidRPr="004D49AD">
              <w:rPr>
                <w:rFonts w:cs="Arial"/>
                <w:i/>
                <w:iCs/>
                <w:sz w:val="20"/>
              </w:rPr>
              <w:t>online.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4.4 - Em casa, finalizo primeiro</w:t>
            </w:r>
            <w:r w:rsidR="556918BE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minhas tarefas antes de realizar</w:t>
            </w:r>
            <w:r w:rsidR="503AE8FD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outras atividades, conseguindo</w:t>
            </w:r>
            <w:r w:rsidR="386E3B86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sempre entregar tudo e manter</w:t>
            </w:r>
            <w:r w:rsidR="59CA857A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uma rotina de estudos saudável.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4.5 - Diante de tarefas difíceis,</w:t>
            </w:r>
            <w:r w:rsidR="6E6CC824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me sinto motivado a buscar</w:t>
            </w:r>
            <w:r w:rsidR="347F5927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soluções, independente do tempo</w:t>
            </w:r>
            <w:r w:rsidR="569854F4" w:rsidRPr="004D49AD">
              <w:rPr>
                <w:rFonts w:cs="Arial"/>
                <w:sz w:val="20"/>
              </w:rPr>
              <w:t xml:space="preserve"> </w:t>
            </w:r>
            <w:r w:rsidRPr="004D49AD">
              <w:rPr>
                <w:rFonts w:cs="Arial"/>
                <w:sz w:val="20"/>
              </w:rPr>
              <w:t>dedicado. Gosto de sentir que fui</w:t>
            </w:r>
            <w:r w:rsidRPr="004D49AD">
              <w:rPr>
                <w:rFonts w:cs="Arial"/>
              </w:rPr>
              <w:br/>
            </w:r>
            <w:r w:rsidRPr="004D49AD">
              <w:rPr>
                <w:rFonts w:cs="Arial"/>
                <w:sz w:val="20"/>
              </w:rPr>
              <w:t>desafiado.</w:t>
            </w:r>
          </w:p>
        </w:tc>
      </w:tr>
    </w:tbl>
    <w:p w14:paraId="29833D58" w14:textId="77777777" w:rsidR="009C6119" w:rsidRPr="004D49AD" w:rsidRDefault="009C6119" w:rsidP="009C6119">
      <w:pPr>
        <w:jc w:val="center"/>
        <w:rPr>
          <w:rFonts w:cs="Arial"/>
          <w:sz w:val="20"/>
        </w:rPr>
      </w:pPr>
      <w:r w:rsidRPr="004D49AD">
        <w:rPr>
          <w:rFonts w:cs="Arial"/>
          <w:sz w:val="20"/>
        </w:rPr>
        <w:t xml:space="preserve">Fonte: </w:t>
      </w:r>
      <w:r w:rsidR="006A714A" w:rsidRPr="004D49AD">
        <w:rPr>
          <w:rFonts w:cs="Arial"/>
          <w:sz w:val="22"/>
          <w:szCs w:val="22"/>
        </w:rPr>
        <w:t xml:space="preserve">CONTIN (2020) apud </w:t>
      </w:r>
      <w:proofErr w:type="gramStart"/>
      <w:r w:rsidR="006A714A" w:rsidRPr="004D49AD">
        <w:rPr>
          <w:rFonts w:cs="Arial"/>
          <w:sz w:val="22"/>
          <w:szCs w:val="22"/>
        </w:rPr>
        <w:t>CESU(</w:t>
      </w:r>
      <w:proofErr w:type="gramEnd"/>
      <w:r w:rsidR="006A714A" w:rsidRPr="004D49AD">
        <w:rPr>
          <w:rFonts w:cs="Arial"/>
          <w:sz w:val="22"/>
          <w:szCs w:val="22"/>
        </w:rPr>
        <w:t>2021)</w:t>
      </w:r>
    </w:p>
    <w:p w14:paraId="2AD511B1" w14:textId="77777777" w:rsidR="00C46F93" w:rsidRPr="004D49AD" w:rsidRDefault="00C46F93">
      <w:pPr>
        <w:widowControl/>
        <w:autoSpaceDE/>
        <w:autoSpaceDN/>
        <w:spacing w:line="240" w:lineRule="auto"/>
        <w:rPr>
          <w:rFonts w:cs="Arial"/>
          <w:b/>
          <w:bCs/>
          <w:sz w:val="28"/>
        </w:rPr>
      </w:pPr>
      <w:r w:rsidRPr="004D49AD">
        <w:rPr>
          <w:rFonts w:cs="Arial"/>
        </w:rPr>
        <w:br w:type="page"/>
      </w:r>
    </w:p>
    <w:p w14:paraId="6B9A70BA" w14:textId="6646BE94" w:rsidR="008066CB" w:rsidRDefault="008066CB" w:rsidP="00CC09A8">
      <w:pPr>
        <w:pStyle w:val="Ttulo2"/>
        <w:numPr>
          <w:ilvl w:val="0"/>
          <w:numId w:val="0"/>
        </w:numPr>
        <w:spacing w:line="360" w:lineRule="auto"/>
        <w:rPr>
          <w:rFonts w:cs="Arial"/>
        </w:rPr>
      </w:pPr>
      <w:bookmarkStart w:id="112" w:name="_Toc106706830"/>
      <w:bookmarkStart w:id="113" w:name="_Toc144101663"/>
      <w:r w:rsidRPr="004D49AD">
        <w:rPr>
          <w:rFonts w:cs="Arial"/>
        </w:rPr>
        <w:lastRenderedPageBreak/>
        <w:t>Referência Bibliográfica</w:t>
      </w:r>
      <w:bookmarkEnd w:id="112"/>
      <w:bookmarkEnd w:id="113"/>
    </w:p>
    <w:p w14:paraId="7403819D" w14:textId="77777777" w:rsidR="00CC09A8" w:rsidRPr="00CC09A8" w:rsidRDefault="00CC09A8" w:rsidP="00CC09A8"/>
    <w:p w14:paraId="1EE37806" w14:textId="77777777" w:rsidR="008066CB" w:rsidRPr="00CC09A8" w:rsidRDefault="008066CB" w:rsidP="00CC09A8">
      <w:pPr>
        <w:widowControl/>
        <w:autoSpaceDE/>
        <w:autoSpaceDN/>
        <w:spacing w:line="360" w:lineRule="auto"/>
        <w:jc w:val="both"/>
        <w:rPr>
          <w:rFonts w:cs="Arial"/>
          <w:szCs w:val="24"/>
        </w:rPr>
      </w:pPr>
      <w:r w:rsidRPr="00CC09A8">
        <w:rPr>
          <w:rFonts w:cs="Arial"/>
          <w:szCs w:val="24"/>
        </w:rPr>
        <w:t xml:space="preserve">Júnior, José F. </w:t>
      </w:r>
      <w:r w:rsidRPr="00CC09A8">
        <w:rPr>
          <w:rFonts w:cs="Arial"/>
          <w:b/>
          <w:bCs/>
          <w:szCs w:val="24"/>
        </w:rPr>
        <w:t>PM Canvas</w:t>
      </w:r>
      <w:r w:rsidRPr="00CC09A8">
        <w:rPr>
          <w:rFonts w:cs="Arial"/>
          <w:szCs w:val="24"/>
        </w:rPr>
        <w:t xml:space="preserve"> 2ED. Disponível em: Minha Biblioteca, (2nd edição). Editora Saraiva, 2020.</w:t>
      </w:r>
    </w:p>
    <w:p w14:paraId="5081BCF9" w14:textId="77777777" w:rsidR="00CC09A8" w:rsidRPr="00CC09A8" w:rsidRDefault="00CC09A8" w:rsidP="00CC09A8">
      <w:pPr>
        <w:widowControl/>
        <w:autoSpaceDE/>
        <w:autoSpaceDN/>
        <w:spacing w:line="360" w:lineRule="auto"/>
        <w:jc w:val="both"/>
        <w:rPr>
          <w:rFonts w:cs="Arial"/>
          <w:szCs w:val="24"/>
        </w:rPr>
      </w:pPr>
    </w:p>
    <w:p w14:paraId="178039C0" w14:textId="77777777" w:rsidR="006A714A" w:rsidRPr="00CC09A8" w:rsidRDefault="006A714A" w:rsidP="00CC09A8">
      <w:pPr>
        <w:widowControl/>
        <w:autoSpaceDE/>
        <w:autoSpaceDN/>
        <w:spacing w:line="360" w:lineRule="auto"/>
        <w:jc w:val="both"/>
        <w:rPr>
          <w:rFonts w:cs="Arial"/>
          <w:szCs w:val="24"/>
        </w:rPr>
      </w:pPr>
      <w:r w:rsidRPr="00CC09A8">
        <w:rPr>
          <w:rFonts w:cs="Arial"/>
          <w:szCs w:val="24"/>
        </w:rPr>
        <w:t xml:space="preserve">Unidade do Ensino Superior de Graduação (CESU). </w:t>
      </w:r>
      <w:r w:rsidRPr="00CC09A8">
        <w:rPr>
          <w:rFonts w:cs="Arial"/>
          <w:b/>
          <w:bCs/>
          <w:szCs w:val="24"/>
        </w:rPr>
        <w:t>Manual de Projetos Interdisciplinares para o CST em Desenvolvimento de Software Multiplataforma</w:t>
      </w:r>
      <w:r w:rsidRPr="00CC09A8">
        <w:rPr>
          <w:rFonts w:cs="Arial"/>
          <w:szCs w:val="24"/>
        </w:rPr>
        <w:t xml:space="preserve">. </w:t>
      </w:r>
      <w:r w:rsidR="00C46F93" w:rsidRPr="00CC09A8">
        <w:rPr>
          <w:rFonts w:cs="Arial"/>
          <w:szCs w:val="24"/>
        </w:rPr>
        <w:t xml:space="preserve">São Paulo: Centro Paula Souza, </w:t>
      </w:r>
      <w:r w:rsidRPr="00CC09A8">
        <w:rPr>
          <w:rFonts w:cs="Arial"/>
          <w:szCs w:val="24"/>
        </w:rPr>
        <w:t>2021.</w:t>
      </w:r>
    </w:p>
    <w:p w14:paraId="79F18EB2" w14:textId="77777777" w:rsidR="00483012" w:rsidRPr="00CC09A8" w:rsidRDefault="00483012" w:rsidP="00CC09A8">
      <w:pPr>
        <w:widowControl/>
        <w:autoSpaceDE/>
        <w:autoSpaceDN/>
        <w:spacing w:line="360" w:lineRule="auto"/>
        <w:jc w:val="both"/>
        <w:rPr>
          <w:rFonts w:cs="Arial"/>
          <w:szCs w:val="24"/>
        </w:rPr>
      </w:pPr>
    </w:p>
    <w:p w14:paraId="7BCB2099" w14:textId="77777777" w:rsidR="00CC09A8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proofErr w:type="spellStart"/>
      <w:r w:rsidRPr="00CC09A8">
        <w:rPr>
          <w:rStyle w:val="normaltextrun"/>
          <w:rFonts w:ascii="Arial" w:hAnsi="Arial" w:cs="Arial"/>
        </w:rPr>
        <w:t>Newcomer</w:t>
      </w:r>
      <w:proofErr w:type="spellEnd"/>
      <w:r w:rsidRPr="00CC09A8">
        <w:rPr>
          <w:rStyle w:val="normaltextrun"/>
          <w:rFonts w:ascii="Arial" w:hAnsi="Arial" w:cs="Arial"/>
        </w:rPr>
        <w:t xml:space="preserve"> et al.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Timely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of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Early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Childhood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Vaccinations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and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Undervaccination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patterns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in Montana</w:t>
      </w:r>
      <w:r w:rsidRPr="00CC09A8">
        <w:rPr>
          <w:rStyle w:val="normaltextrun"/>
          <w:rFonts w:ascii="Arial" w:hAnsi="Arial" w:cs="Arial"/>
        </w:rPr>
        <w:t xml:space="preserve">. American Journey </w:t>
      </w:r>
      <w:proofErr w:type="spellStart"/>
      <w:r w:rsidRPr="00CC09A8">
        <w:rPr>
          <w:rStyle w:val="normaltextrun"/>
          <w:rFonts w:ascii="Arial" w:hAnsi="Arial" w:cs="Arial"/>
        </w:rPr>
        <w:t>of</w:t>
      </w:r>
      <w:proofErr w:type="spellEnd"/>
      <w:r w:rsidRPr="00CC09A8">
        <w:rPr>
          <w:rStyle w:val="normaltextrun"/>
          <w:rFonts w:ascii="Arial" w:hAnsi="Arial" w:cs="Arial"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</w:rPr>
        <w:t>Preventive</w:t>
      </w:r>
      <w:proofErr w:type="spellEnd"/>
      <w:r w:rsidRPr="00CC09A8">
        <w:rPr>
          <w:rStyle w:val="normaltextrun"/>
          <w:rFonts w:ascii="Arial" w:hAnsi="Arial" w:cs="Arial"/>
        </w:rPr>
        <w:t xml:space="preserve"> Medicine, 2021.</w:t>
      </w:r>
    </w:p>
    <w:p w14:paraId="01CABD99" w14:textId="32AB96F6" w:rsidR="00483012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5490B4A1" w14:textId="77777777" w:rsidR="00CC09A8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proofErr w:type="spellStart"/>
      <w:r w:rsidRPr="00CC09A8">
        <w:rPr>
          <w:rStyle w:val="normaltextrun"/>
          <w:rFonts w:ascii="Arial" w:hAnsi="Arial" w:cs="Arial"/>
        </w:rPr>
        <w:t>Repa</w:t>
      </w:r>
      <w:proofErr w:type="spellEnd"/>
      <w:r w:rsidRPr="00CC09A8">
        <w:rPr>
          <w:rStyle w:val="normaltextrun"/>
          <w:rFonts w:ascii="Arial" w:hAnsi="Arial" w:cs="Arial"/>
        </w:rPr>
        <w:t xml:space="preserve">, T. S.; da Silva, D. R. </w:t>
      </w:r>
      <w:r w:rsidRPr="00CC09A8">
        <w:rPr>
          <w:rStyle w:val="normaltextrun"/>
          <w:rFonts w:ascii="Arial" w:hAnsi="Arial" w:cs="Arial"/>
          <w:b/>
          <w:bCs/>
        </w:rPr>
        <w:t>A relevância da cobertura vacinal e da imunização em crianças no Brasil</w:t>
      </w:r>
      <w:r w:rsidRPr="00CC09A8">
        <w:rPr>
          <w:rStyle w:val="normaltextrun"/>
          <w:rFonts w:ascii="Arial" w:hAnsi="Arial" w:cs="Arial"/>
        </w:rPr>
        <w:t>. Centro Universitário FAG-Cascavel. 2018.</w:t>
      </w:r>
    </w:p>
    <w:p w14:paraId="59D838AC" w14:textId="3AAE877E" w:rsidR="00483012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7C422161" w14:textId="77777777" w:rsidR="00CC09A8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proofErr w:type="spellStart"/>
      <w:r w:rsidRPr="00CC09A8">
        <w:rPr>
          <w:rStyle w:val="normaltextrun"/>
          <w:rFonts w:ascii="Arial" w:hAnsi="Arial" w:cs="Arial"/>
        </w:rPr>
        <w:t>Newcomer</w:t>
      </w:r>
      <w:proofErr w:type="spellEnd"/>
      <w:r w:rsidRPr="00CC09A8">
        <w:rPr>
          <w:rStyle w:val="normaltextrun"/>
          <w:rFonts w:ascii="Arial" w:hAnsi="Arial" w:cs="Arial"/>
        </w:rPr>
        <w:t xml:space="preserve">, S. R.; </w:t>
      </w:r>
      <w:proofErr w:type="spellStart"/>
      <w:r w:rsidRPr="00CC09A8">
        <w:rPr>
          <w:rStyle w:val="normaltextrun"/>
          <w:rFonts w:ascii="Arial" w:hAnsi="Arial" w:cs="Arial"/>
        </w:rPr>
        <w:t>Glanz</w:t>
      </w:r>
      <w:proofErr w:type="spellEnd"/>
      <w:r w:rsidRPr="00CC09A8">
        <w:rPr>
          <w:rStyle w:val="normaltextrun"/>
          <w:rFonts w:ascii="Arial" w:hAnsi="Arial" w:cs="Arial"/>
        </w:rPr>
        <w:t xml:space="preserve">, J. M.; Daley, M. F.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Beyond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Vaccination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Coverage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: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Population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Based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Measurement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of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Early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Childhood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Immunization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Schedule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Adherence</w:t>
      </w:r>
      <w:proofErr w:type="spellEnd"/>
      <w:r w:rsidRPr="00CC09A8">
        <w:rPr>
          <w:rStyle w:val="normaltextrun"/>
          <w:rFonts w:ascii="Arial" w:hAnsi="Arial" w:cs="Arial"/>
        </w:rPr>
        <w:t xml:space="preserve">. Acad </w:t>
      </w:r>
      <w:proofErr w:type="spellStart"/>
      <w:r w:rsidRPr="00CC09A8">
        <w:rPr>
          <w:rStyle w:val="normaltextrun"/>
          <w:rFonts w:ascii="Arial" w:hAnsi="Arial" w:cs="Arial"/>
        </w:rPr>
        <w:t>Pediatr</w:t>
      </w:r>
      <w:proofErr w:type="spellEnd"/>
      <w:r w:rsidRPr="00CC09A8">
        <w:rPr>
          <w:rStyle w:val="normaltextrun"/>
          <w:rFonts w:ascii="Arial" w:hAnsi="Arial" w:cs="Arial"/>
        </w:rPr>
        <w:t>. 2023.</w:t>
      </w:r>
    </w:p>
    <w:p w14:paraId="57031120" w14:textId="4E6E65BF" w:rsidR="00483012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0DC5B751" w14:textId="77777777" w:rsidR="00CC09A8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r w:rsidRPr="00CC09A8">
        <w:rPr>
          <w:rStyle w:val="normaltextrun"/>
          <w:rFonts w:ascii="Arial" w:hAnsi="Arial" w:cs="Arial"/>
        </w:rPr>
        <w:t xml:space="preserve">Choi et al.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Improving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vaccination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rates in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older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adults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and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at-risk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groups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: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focus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pertussis</w:t>
      </w:r>
      <w:proofErr w:type="spellEnd"/>
      <w:r w:rsidRPr="00CC09A8">
        <w:rPr>
          <w:rStyle w:val="normaltextrun"/>
          <w:rFonts w:ascii="Arial" w:hAnsi="Arial" w:cs="Arial"/>
        </w:rPr>
        <w:t>. Springer. 2022.</w:t>
      </w:r>
    </w:p>
    <w:p w14:paraId="2BB4E606" w14:textId="10079401" w:rsidR="00483012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6DC29CC5" w14:textId="7175D0F4" w:rsidR="00483012" w:rsidRPr="00CC09A8" w:rsidRDefault="00483012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normaltextrun"/>
          <w:rFonts w:ascii="Arial" w:hAnsi="Arial" w:cs="Arial"/>
        </w:rPr>
        <w:t xml:space="preserve">Ramos, L. M. </w:t>
      </w:r>
      <w:r w:rsidRPr="00CC09A8">
        <w:rPr>
          <w:rStyle w:val="normaltextrun"/>
          <w:rFonts w:ascii="Arial" w:hAnsi="Arial" w:cs="Arial"/>
          <w:b/>
          <w:bCs/>
        </w:rPr>
        <w:t>Fatores que contribuem para a adesão e não adesão à vacinação infantil no Brasil: revisão integrativa</w:t>
      </w:r>
      <w:r w:rsidRPr="00CC09A8">
        <w:rPr>
          <w:rStyle w:val="normaltextrun"/>
          <w:rFonts w:ascii="Arial" w:hAnsi="Arial" w:cs="Arial"/>
        </w:rPr>
        <w:t>. Centro Universitário Ritter dos Reis. 2023.</w:t>
      </w:r>
      <w:r w:rsidRPr="00CC09A8">
        <w:rPr>
          <w:rStyle w:val="eop"/>
          <w:rFonts w:ascii="Arial" w:hAnsi="Arial" w:cs="Arial"/>
        </w:rPr>
        <w:t> </w:t>
      </w:r>
    </w:p>
    <w:p w14:paraId="2A527E77" w14:textId="1593A7C1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CC09A8">
        <w:rPr>
          <w:rStyle w:val="normaltextrun"/>
          <w:rFonts w:ascii="Arial" w:hAnsi="Arial" w:cs="Arial"/>
          <w:b/>
          <w:bCs/>
        </w:rPr>
        <w:t xml:space="preserve">Ranking da tarifa residencial. </w:t>
      </w:r>
      <w:r w:rsidRPr="00CC09A8">
        <w:rPr>
          <w:rStyle w:val="normaltextrun"/>
          <w:rFonts w:ascii="Arial" w:hAnsi="Arial" w:cs="Arial"/>
        </w:rPr>
        <w:t xml:space="preserve">Disponível em: &lt;https://portalrelatorios.aneel.gov.br/luznatarifa/rankingtarifas&gt;. Acesso em: 06 </w:t>
      </w:r>
      <w:proofErr w:type="spellStart"/>
      <w:r w:rsidRPr="00CC09A8">
        <w:rPr>
          <w:rStyle w:val="normaltextrun"/>
          <w:rFonts w:ascii="Arial" w:hAnsi="Arial" w:cs="Arial"/>
        </w:rPr>
        <w:t>Nov</w:t>
      </w:r>
      <w:proofErr w:type="spellEnd"/>
      <w:r w:rsidRPr="00CC09A8">
        <w:rPr>
          <w:rStyle w:val="normaltextrun"/>
          <w:rFonts w:ascii="Arial" w:hAnsi="Arial" w:cs="Arial"/>
        </w:rPr>
        <w:t xml:space="preserve"> 2023.</w:t>
      </w:r>
      <w:r w:rsidRPr="00CC09A8">
        <w:rPr>
          <w:rStyle w:val="eop"/>
          <w:rFonts w:ascii="Arial" w:hAnsi="Arial" w:cs="Arial"/>
        </w:rPr>
        <w:t> </w:t>
      </w:r>
    </w:p>
    <w:p w14:paraId="7772D881" w14:textId="77777777" w:rsidR="00CC09A8" w:rsidRPr="00CC09A8" w:rsidRDefault="00CC09A8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153B5747" w14:textId="208FFA10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CC09A8">
        <w:rPr>
          <w:rStyle w:val="normaltextrun"/>
          <w:rFonts w:ascii="Arial" w:hAnsi="Arial" w:cs="Arial"/>
          <w:b/>
          <w:bCs/>
        </w:rPr>
        <w:t>SDGS (Objetivos de Desenvolvimento Sustentável)</w:t>
      </w:r>
      <w:r w:rsidRPr="00CC09A8">
        <w:rPr>
          <w:rStyle w:val="normaltextrun"/>
          <w:rFonts w:ascii="Arial" w:hAnsi="Arial" w:cs="Arial"/>
        </w:rPr>
        <w:t xml:space="preserve">. Disponível em: &lt;Home | </w:t>
      </w:r>
      <w:proofErr w:type="spellStart"/>
      <w:r w:rsidRPr="00CC09A8">
        <w:rPr>
          <w:rStyle w:val="normaltextrun"/>
          <w:rFonts w:ascii="Arial" w:hAnsi="Arial" w:cs="Arial"/>
        </w:rPr>
        <w:t>Sustainable</w:t>
      </w:r>
      <w:proofErr w:type="spellEnd"/>
      <w:r w:rsidRPr="00CC09A8">
        <w:rPr>
          <w:rStyle w:val="normaltextrun"/>
          <w:rFonts w:ascii="Arial" w:hAnsi="Arial" w:cs="Arial"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</w:rPr>
        <w:t>Development</w:t>
      </w:r>
      <w:proofErr w:type="spellEnd"/>
      <w:r w:rsidRPr="00CC09A8">
        <w:rPr>
          <w:rStyle w:val="normaltextrun"/>
          <w:rFonts w:ascii="Arial" w:hAnsi="Arial" w:cs="Arial"/>
        </w:rPr>
        <w:t xml:space="preserve"> (un.org)&gt;. Acesso em: 30 Out 2023.)</w:t>
      </w:r>
      <w:r w:rsidRPr="00CC09A8">
        <w:rPr>
          <w:rStyle w:val="eop"/>
          <w:rFonts w:ascii="Arial" w:hAnsi="Arial" w:cs="Arial"/>
        </w:rPr>
        <w:t> </w:t>
      </w:r>
    </w:p>
    <w:p w14:paraId="7D2C95A0" w14:textId="77777777" w:rsidR="00CC09A8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</w:rPr>
      </w:pPr>
      <w:r w:rsidRPr="00CC09A8">
        <w:rPr>
          <w:rStyle w:val="normaltextrun"/>
          <w:rFonts w:ascii="Arial" w:hAnsi="Arial" w:cs="Arial"/>
        </w:rPr>
        <w:t xml:space="preserve">Souza, M. C. C. de; da Silva, L. R.; Santos, D. A. S.; Goulart, L. S. </w:t>
      </w:r>
      <w:r w:rsidRPr="00CC09A8">
        <w:rPr>
          <w:rStyle w:val="normaltextrun"/>
          <w:rFonts w:ascii="Arial" w:hAnsi="Arial" w:cs="Arial"/>
          <w:b/>
          <w:bCs/>
        </w:rPr>
        <w:t>Adesão à imunização infantil no Brasil: uma revisão narrativa</w:t>
      </w:r>
      <w:r w:rsidRPr="00CC09A8">
        <w:rPr>
          <w:rStyle w:val="normaltextrun"/>
          <w:rFonts w:ascii="Arial" w:hAnsi="Arial" w:cs="Arial"/>
        </w:rPr>
        <w:t xml:space="preserve">. </w:t>
      </w:r>
      <w:proofErr w:type="spellStart"/>
      <w:r w:rsidRPr="00CC09A8">
        <w:rPr>
          <w:rStyle w:val="normaltextrun"/>
          <w:rFonts w:ascii="Arial" w:hAnsi="Arial" w:cs="Arial"/>
        </w:rPr>
        <w:t>Scientific</w:t>
      </w:r>
      <w:proofErr w:type="spellEnd"/>
      <w:r w:rsidRPr="00CC09A8">
        <w:rPr>
          <w:rStyle w:val="normaltextrun"/>
          <w:rFonts w:ascii="Arial" w:hAnsi="Arial" w:cs="Arial"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</w:rPr>
        <w:t>Electronic</w:t>
      </w:r>
      <w:proofErr w:type="spellEnd"/>
      <w:r w:rsidRPr="00CC09A8">
        <w:rPr>
          <w:rStyle w:val="normaltextrun"/>
          <w:rFonts w:ascii="Arial" w:hAnsi="Arial" w:cs="Arial"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</w:rPr>
        <w:t>Archives</w:t>
      </w:r>
      <w:proofErr w:type="spellEnd"/>
      <w:r w:rsidRPr="00CC09A8">
        <w:rPr>
          <w:rStyle w:val="normaltextrun"/>
          <w:rFonts w:ascii="Arial" w:hAnsi="Arial" w:cs="Arial"/>
        </w:rPr>
        <w:t>, 2023.</w:t>
      </w:r>
    </w:p>
    <w:p w14:paraId="132687E7" w14:textId="0BE8CDD2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lastRenderedPageBreak/>
        <w:t> </w:t>
      </w:r>
    </w:p>
    <w:p w14:paraId="4838702D" w14:textId="77777777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normaltextrun"/>
          <w:rFonts w:ascii="Arial" w:hAnsi="Arial" w:cs="Arial"/>
          <w:b/>
          <w:bCs/>
        </w:rPr>
        <w:t>UML: Casos de uso</w:t>
      </w:r>
      <w:r w:rsidRPr="00CC09A8">
        <w:rPr>
          <w:rStyle w:val="normaltextrun"/>
          <w:rFonts w:ascii="Arial" w:hAnsi="Arial" w:cs="Arial"/>
        </w:rPr>
        <w:t xml:space="preserve">. Disponível em: &lt;https://moodle.unesp.br/pluginfile.php/25934/mod_resource/content/1/diagrama_casos_uso.pdf&gt;. Acesso em: 21 </w:t>
      </w:r>
      <w:proofErr w:type="spellStart"/>
      <w:r w:rsidRPr="00CC09A8">
        <w:rPr>
          <w:rStyle w:val="normaltextrun"/>
          <w:rFonts w:ascii="Arial" w:hAnsi="Arial" w:cs="Arial"/>
        </w:rPr>
        <w:t>Nov</w:t>
      </w:r>
      <w:proofErr w:type="spellEnd"/>
      <w:r w:rsidRPr="00CC09A8">
        <w:rPr>
          <w:rStyle w:val="normaltextrun"/>
          <w:rFonts w:ascii="Arial" w:hAnsi="Arial" w:cs="Arial"/>
        </w:rPr>
        <w:t xml:space="preserve"> 2023.</w:t>
      </w:r>
      <w:r w:rsidRPr="00CC09A8">
        <w:rPr>
          <w:rStyle w:val="eop"/>
          <w:rFonts w:ascii="Arial" w:hAnsi="Arial" w:cs="Arial"/>
        </w:rPr>
        <w:t> </w:t>
      </w:r>
    </w:p>
    <w:p w14:paraId="38343E39" w14:textId="77777777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4743DC4F" w14:textId="77777777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normaltextrun"/>
          <w:rFonts w:ascii="Arial" w:hAnsi="Arial" w:cs="Arial"/>
        </w:rPr>
        <w:t xml:space="preserve">Unidade do Ensino Superior de Graduação (CESU). </w:t>
      </w:r>
      <w:r w:rsidRPr="00CC09A8">
        <w:rPr>
          <w:rStyle w:val="normaltextrun"/>
          <w:rFonts w:ascii="Arial" w:hAnsi="Arial" w:cs="Arial"/>
          <w:b/>
          <w:bCs/>
        </w:rPr>
        <w:t>Manual de Projetos Interdisciplinares para o CST em Desenvolvimento de Software Multiplataforma</w:t>
      </w:r>
      <w:r w:rsidRPr="00CC09A8">
        <w:rPr>
          <w:rStyle w:val="normaltextrun"/>
          <w:rFonts w:ascii="Arial" w:hAnsi="Arial" w:cs="Arial"/>
        </w:rPr>
        <w:t>. São Paulo: Centro Paula Souza, 2021.</w:t>
      </w:r>
      <w:r w:rsidRPr="00CC09A8">
        <w:rPr>
          <w:rStyle w:val="eop"/>
          <w:rFonts w:ascii="Arial" w:hAnsi="Arial" w:cs="Arial"/>
        </w:rPr>
        <w:t> </w:t>
      </w:r>
    </w:p>
    <w:p w14:paraId="1167A71B" w14:textId="77777777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r w:rsidRPr="00CC09A8">
        <w:rPr>
          <w:rStyle w:val="eop"/>
          <w:rFonts w:ascii="Arial" w:hAnsi="Arial" w:cs="Arial"/>
        </w:rPr>
        <w:t> </w:t>
      </w:r>
    </w:p>
    <w:p w14:paraId="50827992" w14:textId="77777777" w:rsidR="004E4B60" w:rsidRPr="00CC09A8" w:rsidRDefault="004E4B60" w:rsidP="00CC09A8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sz w:val="18"/>
          <w:szCs w:val="18"/>
        </w:rPr>
      </w:pPr>
      <w:proofErr w:type="spellStart"/>
      <w:r w:rsidRPr="00CC09A8">
        <w:rPr>
          <w:rStyle w:val="normaltextrun"/>
          <w:rFonts w:ascii="Arial" w:hAnsi="Arial" w:cs="Arial"/>
          <w:b/>
          <w:bCs/>
        </w:rPr>
        <w:t>What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Is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Straight-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Line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Depreciation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? </w:t>
      </w:r>
      <w:proofErr w:type="spellStart"/>
      <w:r w:rsidRPr="00CC09A8">
        <w:rPr>
          <w:rStyle w:val="normaltextrun"/>
          <w:rFonts w:ascii="Arial" w:hAnsi="Arial" w:cs="Arial"/>
          <w:b/>
          <w:bCs/>
        </w:rPr>
        <w:t>Guide</w:t>
      </w:r>
      <w:proofErr w:type="spellEnd"/>
      <w:r w:rsidRPr="00CC09A8">
        <w:rPr>
          <w:rStyle w:val="normaltextrun"/>
          <w:rFonts w:ascii="Arial" w:hAnsi="Arial" w:cs="Arial"/>
          <w:b/>
          <w:bCs/>
        </w:rPr>
        <w:t xml:space="preserve"> &amp; </w:t>
      </w:r>
      <w:proofErr w:type="gramStart"/>
      <w:r w:rsidRPr="00CC09A8">
        <w:rPr>
          <w:rStyle w:val="normaltextrun"/>
          <w:rFonts w:ascii="Arial" w:hAnsi="Arial" w:cs="Arial"/>
          <w:b/>
          <w:bCs/>
        </w:rPr>
        <w:t>Formula</w:t>
      </w:r>
      <w:proofErr w:type="gramEnd"/>
      <w:r w:rsidRPr="00CC09A8">
        <w:rPr>
          <w:rStyle w:val="normaltextrun"/>
          <w:rFonts w:ascii="Arial" w:hAnsi="Arial" w:cs="Arial"/>
          <w:b/>
          <w:bCs/>
        </w:rPr>
        <w:t xml:space="preserve">. </w:t>
      </w:r>
      <w:r w:rsidRPr="00CC09A8">
        <w:rPr>
          <w:rStyle w:val="normaltextrun"/>
          <w:rFonts w:ascii="Arial" w:hAnsi="Arial" w:cs="Arial"/>
        </w:rPr>
        <w:t xml:space="preserve">Disponível em: &lt;https://www.netsuite.com/portal/resource/articles/accounting/straight-line-depreciation.shtml&gt;. Acesso em: 06 </w:t>
      </w:r>
      <w:proofErr w:type="spellStart"/>
      <w:r w:rsidRPr="00CC09A8">
        <w:rPr>
          <w:rStyle w:val="normaltextrun"/>
          <w:rFonts w:ascii="Arial" w:hAnsi="Arial" w:cs="Arial"/>
        </w:rPr>
        <w:t>Nov</w:t>
      </w:r>
      <w:proofErr w:type="spellEnd"/>
      <w:r w:rsidRPr="00CC09A8">
        <w:rPr>
          <w:rStyle w:val="normaltextrun"/>
          <w:rFonts w:ascii="Arial" w:hAnsi="Arial" w:cs="Arial"/>
        </w:rPr>
        <w:t xml:space="preserve"> 2023.</w:t>
      </w:r>
      <w:r w:rsidRPr="00CC09A8">
        <w:rPr>
          <w:rStyle w:val="eop"/>
          <w:rFonts w:ascii="Arial" w:hAnsi="Arial" w:cs="Arial"/>
        </w:rPr>
        <w:t> </w:t>
      </w:r>
    </w:p>
    <w:p w14:paraId="60E3644F" w14:textId="77777777" w:rsidR="00483012" w:rsidRPr="004D49AD" w:rsidRDefault="00483012" w:rsidP="00CC09A8">
      <w:pPr>
        <w:widowControl/>
        <w:autoSpaceDE/>
        <w:autoSpaceDN/>
        <w:spacing w:line="360" w:lineRule="auto"/>
        <w:jc w:val="both"/>
        <w:rPr>
          <w:rFonts w:cs="Arial"/>
          <w:szCs w:val="24"/>
        </w:rPr>
      </w:pPr>
    </w:p>
    <w:sectPr w:rsidR="00483012" w:rsidRPr="004D49AD" w:rsidSect="00656325">
      <w:headerReference w:type="first" r:id="rId39"/>
      <w:pgSz w:w="12240" w:h="15840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9F219" w14:textId="77777777" w:rsidR="009406FB" w:rsidRDefault="009406FB">
      <w:pPr>
        <w:spacing w:line="240" w:lineRule="auto"/>
      </w:pPr>
      <w:r>
        <w:separator/>
      </w:r>
    </w:p>
  </w:endnote>
  <w:endnote w:type="continuationSeparator" w:id="0">
    <w:p w14:paraId="14E58D90" w14:textId="77777777" w:rsidR="009406FB" w:rsidRDefault="009406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7CB14" w14:textId="77777777" w:rsidR="00D8491C" w:rsidRDefault="00D8491C" w:rsidP="00477276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8736B" w14:textId="77777777" w:rsidR="009406FB" w:rsidRDefault="009406FB">
      <w:pPr>
        <w:spacing w:line="240" w:lineRule="auto"/>
      </w:pPr>
      <w:r>
        <w:separator/>
      </w:r>
    </w:p>
  </w:footnote>
  <w:footnote w:type="continuationSeparator" w:id="0">
    <w:p w14:paraId="643DD420" w14:textId="77777777" w:rsidR="009406FB" w:rsidRDefault="009406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BD0F8" w14:textId="77777777" w:rsidR="00D8491C" w:rsidRDefault="00D8491C">
    <w:pPr>
      <w:pStyle w:val="Cabealho"/>
    </w:pPr>
    <w:r>
      <w:rPr>
        <w:noProof/>
        <w:snapToGrid/>
        <w:lang w:eastAsia="pt-BR"/>
      </w:rPr>
      <w:drawing>
        <wp:anchor distT="0" distB="0" distL="114300" distR="114300" simplePos="0" relativeHeight="251664384" behindDoc="0" locked="0" layoutInCell="1" allowOverlap="1" wp14:anchorId="52CB2AAF" wp14:editId="573169A5">
          <wp:simplePos x="0" y="0"/>
          <wp:positionH relativeFrom="column">
            <wp:posOffset>2428875</wp:posOffset>
          </wp:positionH>
          <wp:positionV relativeFrom="paragraph">
            <wp:posOffset>209550</wp:posOffset>
          </wp:positionV>
          <wp:extent cx="3676973" cy="788035"/>
          <wp:effectExtent l="0" t="0" r="0" b="0"/>
          <wp:wrapSquare wrapText="bothSides"/>
          <wp:docPr id="90544737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544737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6973" cy="788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napToGrid/>
        <w:lang w:eastAsia="pt-BR"/>
      </w:rPr>
      <w:drawing>
        <wp:anchor distT="0" distB="0" distL="114300" distR="114300" simplePos="0" relativeHeight="251663360" behindDoc="0" locked="0" layoutInCell="1" allowOverlap="1" wp14:anchorId="1DAEB244" wp14:editId="51F98D94">
          <wp:simplePos x="0" y="0"/>
          <wp:positionH relativeFrom="column">
            <wp:posOffset>9525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549E3" w14:textId="702C87E3" w:rsidR="00D8491C" w:rsidRDefault="004D49AD">
    <w:pPr>
      <w:pStyle w:val="Cabealho"/>
      <w:jc w:val="right"/>
    </w:pPr>
    <w:r>
      <w:rPr>
        <w:noProof/>
        <w:snapToGrid/>
        <w:lang w:eastAsia="pt-BR"/>
      </w:rPr>
      <w:drawing>
        <wp:anchor distT="0" distB="0" distL="114300" distR="114300" simplePos="0" relativeHeight="251668480" behindDoc="1" locked="0" layoutInCell="1" allowOverlap="1" wp14:anchorId="10FB47B4" wp14:editId="728E6E27">
          <wp:simplePos x="0" y="0"/>
          <wp:positionH relativeFrom="margin">
            <wp:posOffset>2075585</wp:posOffset>
          </wp:positionH>
          <wp:positionV relativeFrom="paragraph">
            <wp:posOffset>8371</wp:posOffset>
          </wp:positionV>
          <wp:extent cx="3676650" cy="788035"/>
          <wp:effectExtent l="0" t="0" r="0" b="0"/>
          <wp:wrapNone/>
          <wp:docPr id="1430956814" name="Imagem 1430956814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544737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6650" cy="788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napToGrid/>
        <w:lang w:eastAsia="pt-BR"/>
      </w:rPr>
      <w:drawing>
        <wp:anchor distT="0" distB="0" distL="114300" distR="114300" simplePos="0" relativeHeight="251666432" behindDoc="0" locked="0" layoutInCell="1" allowOverlap="1" wp14:anchorId="6E022989" wp14:editId="5F5C5CC8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572260" cy="990600"/>
          <wp:effectExtent l="0" t="0" r="8890" b="0"/>
          <wp:wrapNone/>
          <wp:docPr id="1564801911" name="Imagem 156480191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B72E8">
      <w:fldChar w:fldCharType="begin"/>
    </w:r>
    <w:r w:rsidR="006B72E8">
      <w:instrText>PAGE   \* MERGEFORMAT</w:instrText>
    </w:r>
    <w:r w:rsidR="006B72E8">
      <w:fldChar w:fldCharType="separate"/>
    </w:r>
    <w:r w:rsidR="00B54E87" w:rsidRPr="00B54E87">
      <w:rPr>
        <w:noProof/>
      </w:rPr>
      <w:t>24</w:t>
    </w:r>
    <w:r w:rsidR="006B72E8">
      <w:rPr>
        <w:noProof/>
      </w:rPr>
      <w:fldChar w:fldCharType="end"/>
    </w:r>
  </w:p>
  <w:p w14:paraId="41E05CDC" w14:textId="44CC6431" w:rsidR="00D8491C" w:rsidRPr="007407B4" w:rsidRDefault="00D8491C" w:rsidP="003A41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2FACA3A"/>
    <w:lvl w:ilvl="0">
      <w:start w:val="1"/>
      <w:numFmt w:val="decimal"/>
      <w:pStyle w:val="Ttulo1"/>
      <w:lvlText w:val="%1."/>
      <w:lvlJc w:val="left"/>
      <w:rPr>
        <w:b/>
        <w:bCs/>
        <w:sz w:val="28"/>
        <w:szCs w:val="28"/>
      </w:rPr>
    </w:lvl>
    <w:lvl w:ilvl="1">
      <w:start w:val="1"/>
      <w:numFmt w:val="decimal"/>
      <w:pStyle w:val="Ttulo2"/>
      <w:lvlText w:val="%1.%2"/>
      <w:lvlJc w:val="left"/>
      <w:rPr>
        <w:sz w:val="28"/>
        <w:szCs w:val="28"/>
      </w:rPr>
    </w:lvl>
    <w:lvl w:ilvl="2">
      <w:start w:val="1"/>
      <w:numFmt w:val="decimal"/>
      <w:pStyle w:val="Ttulo3"/>
      <w:lvlText w:val="%1.%2.%3"/>
      <w:lvlJc w:val="left"/>
      <w:rPr>
        <w:sz w:val="28"/>
        <w:szCs w:val="28"/>
      </w:rPr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23141A2"/>
    <w:multiLevelType w:val="multilevel"/>
    <w:tmpl w:val="5B48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B97271"/>
    <w:multiLevelType w:val="multilevel"/>
    <w:tmpl w:val="56E6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570C5"/>
    <w:multiLevelType w:val="multilevel"/>
    <w:tmpl w:val="2D08E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141658"/>
    <w:multiLevelType w:val="multilevel"/>
    <w:tmpl w:val="DC3C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866C2B"/>
    <w:multiLevelType w:val="hybridMultilevel"/>
    <w:tmpl w:val="F70C2D22"/>
    <w:lvl w:ilvl="0" w:tplc="F9FA9E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D269F4"/>
    <w:multiLevelType w:val="hybridMultilevel"/>
    <w:tmpl w:val="B7BAD508"/>
    <w:lvl w:ilvl="0" w:tplc="2A22BF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DE17AA"/>
    <w:multiLevelType w:val="multilevel"/>
    <w:tmpl w:val="2B18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F94E47"/>
    <w:multiLevelType w:val="multilevel"/>
    <w:tmpl w:val="9480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524ECA"/>
    <w:multiLevelType w:val="hybridMultilevel"/>
    <w:tmpl w:val="DAE05E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4289D"/>
    <w:multiLevelType w:val="multilevel"/>
    <w:tmpl w:val="70FE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4057EA"/>
    <w:multiLevelType w:val="hybridMultilevel"/>
    <w:tmpl w:val="C93EFE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C83771D"/>
    <w:multiLevelType w:val="hybridMultilevel"/>
    <w:tmpl w:val="087254E0"/>
    <w:lvl w:ilvl="0" w:tplc="899CBC6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F741A9"/>
    <w:multiLevelType w:val="multilevel"/>
    <w:tmpl w:val="72A4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7867B97"/>
    <w:multiLevelType w:val="hybridMultilevel"/>
    <w:tmpl w:val="46769C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1CCD8"/>
    <w:multiLevelType w:val="hybridMultilevel"/>
    <w:tmpl w:val="B38C7218"/>
    <w:lvl w:ilvl="0" w:tplc="7786C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1CFC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8E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E9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62BD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2A66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526E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CCC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1A76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29E8"/>
    <w:multiLevelType w:val="multilevel"/>
    <w:tmpl w:val="4DCA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54432BC"/>
    <w:multiLevelType w:val="multilevel"/>
    <w:tmpl w:val="3ED8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8A0744"/>
    <w:multiLevelType w:val="multilevel"/>
    <w:tmpl w:val="E1F4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AF6B2D"/>
    <w:multiLevelType w:val="multilevel"/>
    <w:tmpl w:val="E44E4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CCA5BD5"/>
    <w:multiLevelType w:val="multilevel"/>
    <w:tmpl w:val="626A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B8A227"/>
    <w:multiLevelType w:val="hybridMultilevel"/>
    <w:tmpl w:val="6ECAC086"/>
    <w:lvl w:ilvl="0" w:tplc="7A4C1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56A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C20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AE0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66F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40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5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DA3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07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7CD56A9"/>
    <w:multiLevelType w:val="multilevel"/>
    <w:tmpl w:val="A218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DFA2D41"/>
    <w:multiLevelType w:val="hybridMultilevel"/>
    <w:tmpl w:val="C0F4C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955498">
    <w:abstractNumId w:val="19"/>
  </w:num>
  <w:num w:numId="2" w16cid:durableId="1006438641">
    <w:abstractNumId w:val="26"/>
  </w:num>
  <w:num w:numId="3" w16cid:durableId="857692515">
    <w:abstractNumId w:val="0"/>
  </w:num>
  <w:num w:numId="4" w16cid:durableId="784694187">
    <w:abstractNumId w:val="17"/>
  </w:num>
  <w:num w:numId="5" w16cid:durableId="503057505">
    <w:abstractNumId w:val="23"/>
  </w:num>
  <w:num w:numId="6" w16cid:durableId="2080901206">
    <w:abstractNumId w:val="14"/>
  </w:num>
  <w:num w:numId="7" w16cid:durableId="1313212753">
    <w:abstractNumId w:val="27"/>
  </w:num>
  <w:num w:numId="8" w16cid:durableId="927926741">
    <w:abstractNumId w:val="18"/>
  </w:num>
  <w:num w:numId="9" w16cid:durableId="1542281232">
    <w:abstractNumId w:val="25"/>
  </w:num>
  <w:num w:numId="10" w16cid:durableId="1976139100">
    <w:abstractNumId w:val="29"/>
  </w:num>
  <w:num w:numId="11" w16cid:durableId="1749497560">
    <w:abstractNumId w:val="6"/>
  </w:num>
  <w:num w:numId="12" w16cid:durableId="1305963132">
    <w:abstractNumId w:val="11"/>
  </w:num>
  <w:num w:numId="13" w16cid:durableId="611978534">
    <w:abstractNumId w:val="3"/>
  </w:num>
  <w:num w:numId="14" w16cid:durableId="658971434">
    <w:abstractNumId w:val="13"/>
  </w:num>
  <w:num w:numId="15" w16cid:durableId="1720015347">
    <w:abstractNumId w:val="9"/>
  </w:num>
  <w:num w:numId="16" w16cid:durableId="1645698771">
    <w:abstractNumId w:val="4"/>
  </w:num>
  <w:num w:numId="17" w16cid:durableId="1835873572">
    <w:abstractNumId w:val="16"/>
  </w:num>
  <w:num w:numId="18" w16cid:durableId="2060397745">
    <w:abstractNumId w:val="22"/>
  </w:num>
  <w:num w:numId="19" w16cid:durableId="1058279481">
    <w:abstractNumId w:val="10"/>
  </w:num>
  <w:num w:numId="20" w16cid:durableId="474876410">
    <w:abstractNumId w:val="24"/>
  </w:num>
  <w:num w:numId="21" w16cid:durableId="881600293">
    <w:abstractNumId w:val="5"/>
  </w:num>
  <w:num w:numId="22" w16cid:durableId="1937977194">
    <w:abstractNumId w:val="28"/>
  </w:num>
  <w:num w:numId="23" w16cid:durableId="559098002">
    <w:abstractNumId w:val="8"/>
  </w:num>
  <w:num w:numId="24" w16cid:durableId="46999665">
    <w:abstractNumId w:val="7"/>
  </w:num>
  <w:num w:numId="25" w16cid:durableId="1242255193">
    <w:abstractNumId w:val="15"/>
  </w:num>
  <w:num w:numId="26" w16cid:durableId="1370060890">
    <w:abstractNumId w:val="12"/>
  </w:num>
  <w:num w:numId="27" w16cid:durableId="1393693704">
    <w:abstractNumId w:val="21"/>
  </w:num>
  <w:num w:numId="28" w16cid:durableId="802964759">
    <w:abstractNumId w:val="0"/>
  </w:num>
  <w:num w:numId="29" w16cid:durableId="380250035">
    <w:abstractNumId w:val="20"/>
  </w:num>
  <w:num w:numId="30" w16cid:durableId="1280531846">
    <w:abstractNumId w:val="1"/>
  </w:num>
  <w:num w:numId="31" w16cid:durableId="1545560752">
    <w:abstractNumId w:val="2"/>
  </w:num>
  <w:num w:numId="32" w16cid:durableId="882132950">
    <w:abstractNumId w:val="0"/>
  </w:num>
  <w:num w:numId="33" w16cid:durableId="482352419">
    <w:abstractNumId w:val="0"/>
  </w:num>
  <w:num w:numId="34" w16cid:durableId="453183650">
    <w:abstractNumId w:val="0"/>
  </w:num>
  <w:num w:numId="35" w16cid:durableId="1065493168">
    <w:abstractNumId w:val="0"/>
  </w:num>
  <w:num w:numId="36" w16cid:durableId="1821076032">
    <w:abstractNumId w:val="0"/>
  </w:num>
  <w:num w:numId="37" w16cid:durableId="6377049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A49"/>
    <w:rsid w:val="00001C2B"/>
    <w:rsid w:val="00001F4B"/>
    <w:rsid w:val="00001F60"/>
    <w:rsid w:val="00006828"/>
    <w:rsid w:val="00011868"/>
    <w:rsid w:val="00016981"/>
    <w:rsid w:val="00017B11"/>
    <w:rsid w:val="00017C9C"/>
    <w:rsid w:val="00023038"/>
    <w:rsid w:val="00037846"/>
    <w:rsid w:val="00040563"/>
    <w:rsid w:val="000421C1"/>
    <w:rsid w:val="000467F7"/>
    <w:rsid w:val="0005027F"/>
    <w:rsid w:val="000540D0"/>
    <w:rsid w:val="00070B85"/>
    <w:rsid w:val="00071D33"/>
    <w:rsid w:val="000765CA"/>
    <w:rsid w:val="00083E55"/>
    <w:rsid w:val="0008410F"/>
    <w:rsid w:val="00086381"/>
    <w:rsid w:val="00087436"/>
    <w:rsid w:val="0009160C"/>
    <w:rsid w:val="0009294A"/>
    <w:rsid w:val="00092D6D"/>
    <w:rsid w:val="000A2076"/>
    <w:rsid w:val="000A4424"/>
    <w:rsid w:val="000A4F74"/>
    <w:rsid w:val="000B033B"/>
    <w:rsid w:val="000B5631"/>
    <w:rsid w:val="000C1884"/>
    <w:rsid w:val="000C2091"/>
    <w:rsid w:val="000D065F"/>
    <w:rsid w:val="000D07B0"/>
    <w:rsid w:val="000D4B6D"/>
    <w:rsid w:val="000D683B"/>
    <w:rsid w:val="000D6B46"/>
    <w:rsid w:val="000E2BCF"/>
    <w:rsid w:val="000E4A5E"/>
    <w:rsid w:val="000E5D86"/>
    <w:rsid w:val="000E70E8"/>
    <w:rsid w:val="000F3B0C"/>
    <w:rsid w:val="000F691E"/>
    <w:rsid w:val="00104809"/>
    <w:rsid w:val="0010500A"/>
    <w:rsid w:val="0011409D"/>
    <w:rsid w:val="001236A1"/>
    <w:rsid w:val="001425ED"/>
    <w:rsid w:val="00145BB6"/>
    <w:rsid w:val="00150036"/>
    <w:rsid w:val="00154BD0"/>
    <w:rsid w:val="00155C2A"/>
    <w:rsid w:val="00161A57"/>
    <w:rsid w:val="00164BB4"/>
    <w:rsid w:val="00171BB6"/>
    <w:rsid w:val="00172A10"/>
    <w:rsid w:val="00174B2B"/>
    <w:rsid w:val="00174EF2"/>
    <w:rsid w:val="001944F5"/>
    <w:rsid w:val="001A0AAC"/>
    <w:rsid w:val="001A6233"/>
    <w:rsid w:val="001A6860"/>
    <w:rsid w:val="001B0C6E"/>
    <w:rsid w:val="001B3107"/>
    <w:rsid w:val="001B3A94"/>
    <w:rsid w:val="001B4ED4"/>
    <w:rsid w:val="001C01B5"/>
    <w:rsid w:val="001D2952"/>
    <w:rsid w:val="001E2CD4"/>
    <w:rsid w:val="001E571D"/>
    <w:rsid w:val="001E6548"/>
    <w:rsid w:val="001F2BD9"/>
    <w:rsid w:val="0020038E"/>
    <w:rsid w:val="002066DE"/>
    <w:rsid w:val="00210FDD"/>
    <w:rsid w:val="0021149E"/>
    <w:rsid w:val="00213F01"/>
    <w:rsid w:val="002166F3"/>
    <w:rsid w:val="002226CC"/>
    <w:rsid w:val="0022301A"/>
    <w:rsid w:val="00225382"/>
    <w:rsid w:val="00225BED"/>
    <w:rsid w:val="00227EAA"/>
    <w:rsid w:val="0023005C"/>
    <w:rsid w:val="002309FE"/>
    <w:rsid w:val="00230C4C"/>
    <w:rsid w:val="002315BB"/>
    <w:rsid w:val="0023756E"/>
    <w:rsid w:val="00240B64"/>
    <w:rsid w:val="00241F70"/>
    <w:rsid w:val="00255091"/>
    <w:rsid w:val="0025660B"/>
    <w:rsid w:val="0025755A"/>
    <w:rsid w:val="00263F8E"/>
    <w:rsid w:val="00267187"/>
    <w:rsid w:val="00270742"/>
    <w:rsid w:val="00274F17"/>
    <w:rsid w:val="00281C7A"/>
    <w:rsid w:val="0028451D"/>
    <w:rsid w:val="00286483"/>
    <w:rsid w:val="00286756"/>
    <w:rsid w:val="00286A6A"/>
    <w:rsid w:val="002901A4"/>
    <w:rsid w:val="0029210D"/>
    <w:rsid w:val="002A5089"/>
    <w:rsid w:val="002B4561"/>
    <w:rsid w:val="002C1E8B"/>
    <w:rsid w:val="002C37C9"/>
    <w:rsid w:val="002C4285"/>
    <w:rsid w:val="002C5086"/>
    <w:rsid w:val="002C5C15"/>
    <w:rsid w:val="002C7E43"/>
    <w:rsid w:val="002D5EF8"/>
    <w:rsid w:val="002E0634"/>
    <w:rsid w:val="002E56FD"/>
    <w:rsid w:val="002F75C7"/>
    <w:rsid w:val="003052A2"/>
    <w:rsid w:val="003114DA"/>
    <w:rsid w:val="00312EFD"/>
    <w:rsid w:val="003178DF"/>
    <w:rsid w:val="003222F2"/>
    <w:rsid w:val="003246A0"/>
    <w:rsid w:val="00331872"/>
    <w:rsid w:val="00332CB6"/>
    <w:rsid w:val="00334DA7"/>
    <w:rsid w:val="003353E4"/>
    <w:rsid w:val="00335973"/>
    <w:rsid w:val="0033665E"/>
    <w:rsid w:val="00336EC2"/>
    <w:rsid w:val="0034142A"/>
    <w:rsid w:val="00343C22"/>
    <w:rsid w:val="00345A40"/>
    <w:rsid w:val="00346651"/>
    <w:rsid w:val="003478F1"/>
    <w:rsid w:val="00351BDD"/>
    <w:rsid w:val="00352FB6"/>
    <w:rsid w:val="00353E3C"/>
    <w:rsid w:val="003540BA"/>
    <w:rsid w:val="00354883"/>
    <w:rsid w:val="0035585C"/>
    <w:rsid w:val="00356D06"/>
    <w:rsid w:val="00367205"/>
    <w:rsid w:val="00372464"/>
    <w:rsid w:val="0038132E"/>
    <w:rsid w:val="00382BEE"/>
    <w:rsid w:val="00386B0D"/>
    <w:rsid w:val="0038719D"/>
    <w:rsid w:val="00396AA1"/>
    <w:rsid w:val="003A41B7"/>
    <w:rsid w:val="003A5D4D"/>
    <w:rsid w:val="003A7956"/>
    <w:rsid w:val="003A7AC1"/>
    <w:rsid w:val="003B04A5"/>
    <w:rsid w:val="003B2CB3"/>
    <w:rsid w:val="003B631D"/>
    <w:rsid w:val="003C2D98"/>
    <w:rsid w:val="003C3852"/>
    <w:rsid w:val="003E1083"/>
    <w:rsid w:val="003E1D72"/>
    <w:rsid w:val="003E39EF"/>
    <w:rsid w:val="003E7DE8"/>
    <w:rsid w:val="003F2FEB"/>
    <w:rsid w:val="003F3A52"/>
    <w:rsid w:val="0040147A"/>
    <w:rsid w:val="004031CF"/>
    <w:rsid w:val="00403CF1"/>
    <w:rsid w:val="00410E94"/>
    <w:rsid w:val="00412BF7"/>
    <w:rsid w:val="004168C6"/>
    <w:rsid w:val="00420767"/>
    <w:rsid w:val="0042456C"/>
    <w:rsid w:val="00425C1C"/>
    <w:rsid w:val="0043207D"/>
    <w:rsid w:val="004375EE"/>
    <w:rsid w:val="004420F5"/>
    <w:rsid w:val="004439D8"/>
    <w:rsid w:val="0044669D"/>
    <w:rsid w:val="00451B4E"/>
    <w:rsid w:val="0045549F"/>
    <w:rsid w:val="00461891"/>
    <w:rsid w:val="0046231E"/>
    <w:rsid w:val="00462D17"/>
    <w:rsid w:val="004643CE"/>
    <w:rsid w:val="00464ED8"/>
    <w:rsid w:val="00465E3C"/>
    <w:rsid w:val="0047143D"/>
    <w:rsid w:val="00471AD2"/>
    <w:rsid w:val="004740FB"/>
    <w:rsid w:val="00477276"/>
    <w:rsid w:val="00483012"/>
    <w:rsid w:val="00484832"/>
    <w:rsid w:val="0049005D"/>
    <w:rsid w:val="00493F8A"/>
    <w:rsid w:val="00494E2E"/>
    <w:rsid w:val="004A364C"/>
    <w:rsid w:val="004B2005"/>
    <w:rsid w:val="004C347C"/>
    <w:rsid w:val="004D00BF"/>
    <w:rsid w:val="004D1B5B"/>
    <w:rsid w:val="004D3DA0"/>
    <w:rsid w:val="004D49AD"/>
    <w:rsid w:val="004E0CF4"/>
    <w:rsid w:val="004E1DD5"/>
    <w:rsid w:val="004E3F74"/>
    <w:rsid w:val="004E4B60"/>
    <w:rsid w:val="004F2C64"/>
    <w:rsid w:val="004F6852"/>
    <w:rsid w:val="005165B8"/>
    <w:rsid w:val="005177E8"/>
    <w:rsid w:val="005188D2"/>
    <w:rsid w:val="005209E6"/>
    <w:rsid w:val="00520CDB"/>
    <w:rsid w:val="00523B22"/>
    <w:rsid w:val="005306D0"/>
    <w:rsid w:val="00534010"/>
    <w:rsid w:val="005358A8"/>
    <w:rsid w:val="00537127"/>
    <w:rsid w:val="00543733"/>
    <w:rsid w:val="00545E22"/>
    <w:rsid w:val="005464F2"/>
    <w:rsid w:val="005579B8"/>
    <w:rsid w:val="0056547F"/>
    <w:rsid w:val="00566207"/>
    <w:rsid w:val="005672F3"/>
    <w:rsid w:val="0057204C"/>
    <w:rsid w:val="00573252"/>
    <w:rsid w:val="00576D42"/>
    <w:rsid w:val="00583A0F"/>
    <w:rsid w:val="00584653"/>
    <w:rsid w:val="005919BE"/>
    <w:rsid w:val="00593665"/>
    <w:rsid w:val="005A4395"/>
    <w:rsid w:val="005A599C"/>
    <w:rsid w:val="005C3202"/>
    <w:rsid w:val="005C5B5A"/>
    <w:rsid w:val="005D10D3"/>
    <w:rsid w:val="005D252A"/>
    <w:rsid w:val="005D4FA9"/>
    <w:rsid w:val="005D6C85"/>
    <w:rsid w:val="005D6D5C"/>
    <w:rsid w:val="005D6F68"/>
    <w:rsid w:val="005E07A2"/>
    <w:rsid w:val="005E7413"/>
    <w:rsid w:val="005F328B"/>
    <w:rsid w:val="005F34F2"/>
    <w:rsid w:val="005F4800"/>
    <w:rsid w:val="005F699B"/>
    <w:rsid w:val="00600BB7"/>
    <w:rsid w:val="0060488D"/>
    <w:rsid w:val="00605CAE"/>
    <w:rsid w:val="006165C0"/>
    <w:rsid w:val="00617AD3"/>
    <w:rsid w:val="00620411"/>
    <w:rsid w:val="00620487"/>
    <w:rsid w:val="00620A29"/>
    <w:rsid w:val="006357C6"/>
    <w:rsid w:val="00646FE6"/>
    <w:rsid w:val="00652C78"/>
    <w:rsid w:val="006547F8"/>
    <w:rsid w:val="00654CB8"/>
    <w:rsid w:val="00656325"/>
    <w:rsid w:val="006748F8"/>
    <w:rsid w:val="00676108"/>
    <w:rsid w:val="00687E92"/>
    <w:rsid w:val="006A6A4B"/>
    <w:rsid w:val="006A714A"/>
    <w:rsid w:val="006B08E1"/>
    <w:rsid w:val="006B21D5"/>
    <w:rsid w:val="006B299A"/>
    <w:rsid w:val="006B72E8"/>
    <w:rsid w:val="006C6363"/>
    <w:rsid w:val="006D0164"/>
    <w:rsid w:val="006D14FE"/>
    <w:rsid w:val="006D5B82"/>
    <w:rsid w:val="006D6FE0"/>
    <w:rsid w:val="006E1C16"/>
    <w:rsid w:val="006E393C"/>
    <w:rsid w:val="006F159B"/>
    <w:rsid w:val="006F3A2E"/>
    <w:rsid w:val="006F7194"/>
    <w:rsid w:val="00702721"/>
    <w:rsid w:val="007041CE"/>
    <w:rsid w:val="007053FE"/>
    <w:rsid w:val="0071366E"/>
    <w:rsid w:val="00714ECB"/>
    <w:rsid w:val="00730995"/>
    <w:rsid w:val="00740302"/>
    <w:rsid w:val="007407B4"/>
    <w:rsid w:val="00741379"/>
    <w:rsid w:val="007465AF"/>
    <w:rsid w:val="007466C4"/>
    <w:rsid w:val="0074742F"/>
    <w:rsid w:val="00751A68"/>
    <w:rsid w:val="00752C92"/>
    <w:rsid w:val="007576D3"/>
    <w:rsid w:val="00762501"/>
    <w:rsid w:val="00765021"/>
    <w:rsid w:val="00766E7A"/>
    <w:rsid w:val="00767790"/>
    <w:rsid w:val="00777492"/>
    <w:rsid w:val="00792E18"/>
    <w:rsid w:val="00794A94"/>
    <w:rsid w:val="00795F60"/>
    <w:rsid w:val="007A5784"/>
    <w:rsid w:val="007A57CB"/>
    <w:rsid w:val="007A654A"/>
    <w:rsid w:val="007B7FF4"/>
    <w:rsid w:val="007C1253"/>
    <w:rsid w:val="007C176D"/>
    <w:rsid w:val="007D568E"/>
    <w:rsid w:val="007E0E2B"/>
    <w:rsid w:val="007F1E20"/>
    <w:rsid w:val="007F2218"/>
    <w:rsid w:val="007F5C67"/>
    <w:rsid w:val="008061DA"/>
    <w:rsid w:val="00806205"/>
    <w:rsid w:val="008066CB"/>
    <w:rsid w:val="00816D4F"/>
    <w:rsid w:val="00821593"/>
    <w:rsid w:val="00825966"/>
    <w:rsid w:val="00837328"/>
    <w:rsid w:val="008405D3"/>
    <w:rsid w:val="00844033"/>
    <w:rsid w:val="008500EB"/>
    <w:rsid w:val="0085243C"/>
    <w:rsid w:val="008539BD"/>
    <w:rsid w:val="0086444F"/>
    <w:rsid w:val="00880201"/>
    <w:rsid w:val="0088458F"/>
    <w:rsid w:val="0089201D"/>
    <w:rsid w:val="00892EB5"/>
    <w:rsid w:val="008937B8"/>
    <w:rsid w:val="008A29DC"/>
    <w:rsid w:val="008A4642"/>
    <w:rsid w:val="008B6879"/>
    <w:rsid w:val="008B745D"/>
    <w:rsid w:val="008C01B3"/>
    <w:rsid w:val="008C154A"/>
    <w:rsid w:val="008C28DA"/>
    <w:rsid w:val="008C42CD"/>
    <w:rsid w:val="008C496D"/>
    <w:rsid w:val="008D0680"/>
    <w:rsid w:val="008D456C"/>
    <w:rsid w:val="008E0063"/>
    <w:rsid w:val="008F0EAF"/>
    <w:rsid w:val="008F1673"/>
    <w:rsid w:val="008F4A95"/>
    <w:rsid w:val="008F53B7"/>
    <w:rsid w:val="008F7B45"/>
    <w:rsid w:val="00905D91"/>
    <w:rsid w:val="00906118"/>
    <w:rsid w:val="00912000"/>
    <w:rsid w:val="00920AA0"/>
    <w:rsid w:val="0092193B"/>
    <w:rsid w:val="009243AC"/>
    <w:rsid w:val="0093251A"/>
    <w:rsid w:val="00935556"/>
    <w:rsid w:val="00937719"/>
    <w:rsid w:val="009406FB"/>
    <w:rsid w:val="00943421"/>
    <w:rsid w:val="009449A4"/>
    <w:rsid w:val="00946799"/>
    <w:rsid w:val="009549D2"/>
    <w:rsid w:val="009577EB"/>
    <w:rsid w:val="00964C59"/>
    <w:rsid w:val="009656B4"/>
    <w:rsid w:val="009723C5"/>
    <w:rsid w:val="00972F89"/>
    <w:rsid w:val="00973D7D"/>
    <w:rsid w:val="00973F4C"/>
    <w:rsid w:val="0098008E"/>
    <w:rsid w:val="0098257F"/>
    <w:rsid w:val="0098407A"/>
    <w:rsid w:val="00985AA5"/>
    <w:rsid w:val="00987BD4"/>
    <w:rsid w:val="009A3BFF"/>
    <w:rsid w:val="009A3E50"/>
    <w:rsid w:val="009A41C9"/>
    <w:rsid w:val="009A5F68"/>
    <w:rsid w:val="009A7E11"/>
    <w:rsid w:val="009B0BEA"/>
    <w:rsid w:val="009B464B"/>
    <w:rsid w:val="009B63F2"/>
    <w:rsid w:val="009C08C4"/>
    <w:rsid w:val="009C6119"/>
    <w:rsid w:val="009D0A33"/>
    <w:rsid w:val="009D142A"/>
    <w:rsid w:val="009D4214"/>
    <w:rsid w:val="009D44B8"/>
    <w:rsid w:val="009D50EA"/>
    <w:rsid w:val="009E6255"/>
    <w:rsid w:val="009F1685"/>
    <w:rsid w:val="00A02F86"/>
    <w:rsid w:val="00A03616"/>
    <w:rsid w:val="00A05CE3"/>
    <w:rsid w:val="00A06200"/>
    <w:rsid w:val="00A07D14"/>
    <w:rsid w:val="00A11C04"/>
    <w:rsid w:val="00A22F68"/>
    <w:rsid w:val="00A25C44"/>
    <w:rsid w:val="00A31671"/>
    <w:rsid w:val="00A335CE"/>
    <w:rsid w:val="00A35F50"/>
    <w:rsid w:val="00A400FB"/>
    <w:rsid w:val="00A4568B"/>
    <w:rsid w:val="00A463D9"/>
    <w:rsid w:val="00A4765C"/>
    <w:rsid w:val="00A52A49"/>
    <w:rsid w:val="00A53B99"/>
    <w:rsid w:val="00A5669C"/>
    <w:rsid w:val="00A64A3B"/>
    <w:rsid w:val="00A660B3"/>
    <w:rsid w:val="00A67707"/>
    <w:rsid w:val="00A70FE2"/>
    <w:rsid w:val="00A7254E"/>
    <w:rsid w:val="00A75CDF"/>
    <w:rsid w:val="00A826B6"/>
    <w:rsid w:val="00A85448"/>
    <w:rsid w:val="00A91C4C"/>
    <w:rsid w:val="00A97CBB"/>
    <w:rsid w:val="00AA305A"/>
    <w:rsid w:val="00AA76CA"/>
    <w:rsid w:val="00AC13A7"/>
    <w:rsid w:val="00AC5624"/>
    <w:rsid w:val="00AC68CA"/>
    <w:rsid w:val="00AC79F6"/>
    <w:rsid w:val="00AE2CCE"/>
    <w:rsid w:val="00AE47AA"/>
    <w:rsid w:val="00AF04DF"/>
    <w:rsid w:val="00B00C72"/>
    <w:rsid w:val="00B078B9"/>
    <w:rsid w:val="00B174FA"/>
    <w:rsid w:val="00B201F3"/>
    <w:rsid w:val="00B32FA0"/>
    <w:rsid w:val="00B33BC2"/>
    <w:rsid w:val="00B33F24"/>
    <w:rsid w:val="00B47EE7"/>
    <w:rsid w:val="00B54E87"/>
    <w:rsid w:val="00B60861"/>
    <w:rsid w:val="00B70869"/>
    <w:rsid w:val="00B70F24"/>
    <w:rsid w:val="00B71EB0"/>
    <w:rsid w:val="00B77255"/>
    <w:rsid w:val="00B8370D"/>
    <w:rsid w:val="00B8509D"/>
    <w:rsid w:val="00B9064A"/>
    <w:rsid w:val="00B912FD"/>
    <w:rsid w:val="00B91383"/>
    <w:rsid w:val="00B96A9D"/>
    <w:rsid w:val="00B97CFF"/>
    <w:rsid w:val="00BB2EAF"/>
    <w:rsid w:val="00BB692E"/>
    <w:rsid w:val="00BC4A76"/>
    <w:rsid w:val="00BC7A0B"/>
    <w:rsid w:val="00BD188D"/>
    <w:rsid w:val="00BD2249"/>
    <w:rsid w:val="00BD3FDA"/>
    <w:rsid w:val="00BE2964"/>
    <w:rsid w:val="00BE356F"/>
    <w:rsid w:val="00BE6C7F"/>
    <w:rsid w:val="00BF1E1E"/>
    <w:rsid w:val="00BF63D1"/>
    <w:rsid w:val="00BF7EAF"/>
    <w:rsid w:val="00C00F8E"/>
    <w:rsid w:val="00C02482"/>
    <w:rsid w:val="00C03157"/>
    <w:rsid w:val="00C04818"/>
    <w:rsid w:val="00C13103"/>
    <w:rsid w:val="00C16EB2"/>
    <w:rsid w:val="00C20276"/>
    <w:rsid w:val="00C21E0D"/>
    <w:rsid w:val="00C238AC"/>
    <w:rsid w:val="00C2797F"/>
    <w:rsid w:val="00C301AE"/>
    <w:rsid w:val="00C30EAE"/>
    <w:rsid w:val="00C340B7"/>
    <w:rsid w:val="00C410D5"/>
    <w:rsid w:val="00C46F93"/>
    <w:rsid w:val="00C50C0C"/>
    <w:rsid w:val="00C51DAF"/>
    <w:rsid w:val="00C51F77"/>
    <w:rsid w:val="00C57877"/>
    <w:rsid w:val="00C57917"/>
    <w:rsid w:val="00C61E58"/>
    <w:rsid w:val="00C75EC6"/>
    <w:rsid w:val="00C781DA"/>
    <w:rsid w:val="00C812D4"/>
    <w:rsid w:val="00C86E2A"/>
    <w:rsid w:val="00C91516"/>
    <w:rsid w:val="00C96378"/>
    <w:rsid w:val="00C964FD"/>
    <w:rsid w:val="00C97783"/>
    <w:rsid w:val="00CA08FC"/>
    <w:rsid w:val="00CB1652"/>
    <w:rsid w:val="00CB256B"/>
    <w:rsid w:val="00CB38C3"/>
    <w:rsid w:val="00CC09A8"/>
    <w:rsid w:val="00CC270B"/>
    <w:rsid w:val="00CC76F3"/>
    <w:rsid w:val="00CD79AE"/>
    <w:rsid w:val="00CE55F9"/>
    <w:rsid w:val="00CF345B"/>
    <w:rsid w:val="00CF3AB8"/>
    <w:rsid w:val="00CF4281"/>
    <w:rsid w:val="00CF4B5C"/>
    <w:rsid w:val="00CF4E9A"/>
    <w:rsid w:val="00CF5276"/>
    <w:rsid w:val="00CF7811"/>
    <w:rsid w:val="00D12FAA"/>
    <w:rsid w:val="00D14E72"/>
    <w:rsid w:val="00D20234"/>
    <w:rsid w:val="00D304B5"/>
    <w:rsid w:val="00D34912"/>
    <w:rsid w:val="00D41664"/>
    <w:rsid w:val="00D421F5"/>
    <w:rsid w:val="00D4439C"/>
    <w:rsid w:val="00D502B3"/>
    <w:rsid w:val="00D53111"/>
    <w:rsid w:val="00D54B58"/>
    <w:rsid w:val="00D67CEC"/>
    <w:rsid w:val="00D7484E"/>
    <w:rsid w:val="00D74A95"/>
    <w:rsid w:val="00D80ADA"/>
    <w:rsid w:val="00D81C3D"/>
    <w:rsid w:val="00D83BEB"/>
    <w:rsid w:val="00D8491C"/>
    <w:rsid w:val="00D87139"/>
    <w:rsid w:val="00D966BE"/>
    <w:rsid w:val="00DA5767"/>
    <w:rsid w:val="00DB37D5"/>
    <w:rsid w:val="00DC3C5F"/>
    <w:rsid w:val="00DC7219"/>
    <w:rsid w:val="00DD0256"/>
    <w:rsid w:val="00DD02A9"/>
    <w:rsid w:val="00DD1018"/>
    <w:rsid w:val="00DD1AE4"/>
    <w:rsid w:val="00DD1B52"/>
    <w:rsid w:val="00DD48EF"/>
    <w:rsid w:val="00DD5EE8"/>
    <w:rsid w:val="00DD7344"/>
    <w:rsid w:val="00DE0AAC"/>
    <w:rsid w:val="00DE2999"/>
    <w:rsid w:val="00DE4626"/>
    <w:rsid w:val="00DE5FEE"/>
    <w:rsid w:val="00DF17B2"/>
    <w:rsid w:val="00DF513C"/>
    <w:rsid w:val="00E028BF"/>
    <w:rsid w:val="00E059A9"/>
    <w:rsid w:val="00E12480"/>
    <w:rsid w:val="00E132F5"/>
    <w:rsid w:val="00E14CC3"/>
    <w:rsid w:val="00E23086"/>
    <w:rsid w:val="00E2798E"/>
    <w:rsid w:val="00E344B5"/>
    <w:rsid w:val="00E369CC"/>
    <w:rsid w:val="00E452A5"/>
    <w:rsid w:val="00E56E87"/>
    <w:rsid w:val="00E64E23"/>
    <w:rsid w:val="00E65C3C"/>
    <w:rsid w:val="00E72C53"/>
    <w:rsid w:val="00E72D8D"/>
    <w:rsid w:val="00E76E93"/>
    <w:rsid w:val="00E77DED"/>
    <w:rsid w:val="00E868FC"/>
    <w:rsid w:val="00E90911"/>
    <w:rsid w:val="00E948C5"/>
    <w:rsid w:val="00EA0472"/>
    <w:rsid w:val="00EA1F86"/>
    <w:rsid w:val="00EA2904"/>
    <w:rsid w:val="00EB0911"/>
    <w:rsid w:val="00EB1AAD"/>
    <w:rsid w:val="00EB7D7E"/>
    <w:rsid w:val="00EC23E9"/>
    <w:rsid w:val="00EC5F7B"/>
    <w:rsid w:val="00EC7185"/>
    <w:rsid w:val="00ED3640"/>
    <w:rsid w:val="00EE2546"/>
    <w:rsid w:val="00EE3D0D"/>
    <w:rsid w:val="00EE4D52"/>
    <w:rsid w:val="00EF5D9A"/>
    <w:rsid w:val="00F01F8A"/>
    <w:rsid w:val="00F02000"/>
    <w:rsid w:val="00F05CEB"/>
    <w:rsid w:val="00F06657"/>
    <w:rsid w:val="00F11AF2"/>
    <w:rsid w:val="00F147E1"/>
    <w:rsid w:val="00F150C9"/>
    <w:rsid w:val="00F1536E"/>
    <w:rsid w:val="00F2759A"/>
    <w:rsid w:val="00F31E7E"/>
    <w:rsid w:val="00F33684"/>
    <w:rsid w:val="00F362AB"/>
    <w:rsid w:val="00F3720D"/>
    <w:rsid w:val="00F40771"/>
    <w:rsid w:val="00F45EB2"/>
    <w:rsid w:val="00F50928"/>
    <w:rsid w:val="00F50D79"/>
    <w:rsid w:val="00F525F3"/>
    <w:rsid w:val="00F52A12"/>
    <w:rsid w:val="00F562E4"/>
    <w:rsid w:val="00F6711F"/>
    <w:rsid w:val="00F676A0"/>
    <w:rsid w:val="00F70163"/>
    <w:rsid w:val="00F83DE7"/>
    <w:rsid w:val="00F852B4"/>
    <w:rsid w:val="00F9630E"/>
    <w:rsid w:val="00FA6C34"/>
    <w:rsid w:val="00FC7B3D"/>
    <w:rsid w:val="00FD1604"/>
    <w:rsid w:val="00FE5A89"/>
    <w:rsid w:val="00FE7DD6"/>
    <w:rsid w:val="00FF00A0"/>
    <w:rsid w:val="00FF0C57"/>
    <w:rsid w:val="00FF6432"/>
    <w:rsid w:val="00FF761D"/>
    <w:rsid w:val="00FF79A6"/>
    <w:rsid w:val="02A504FD"/>
    <w:rsid w:val="0346DCD1"/>
    <w:rsid w:val="03CBEB95"/>
    <w:rsid w:val="05BD6C2C"/>
    <w:rsid w:val="07E78B21"/>
    <w:rsid w:val="082CC7B6"/>
    <w:rsid w:val="0A5E4638"/>
    <w:rsid w:val="0B7E56DD"/>
    <w:rsid w:val="0E1FD193"/>
    <w:rsid w:val="0E930CC0"/>
    <w:rsid w:val="0EB229A7"/>
    <w:rsid w:val="0F28023D"/>
    <w:rsid w:val="0F558BE0"/>
    <w:rsid w:val="0FA7E49B"/>
    <w:rsid w:val="11C9B1B0"/>
    <w:rsid w:val="11FFE5F6"/>
    <w:rsid w:val="128E777E"/>
    <w:rsid w:val="131E552E"/>
    <w:rsid w:val="147B55BE"/>
    <w:rsid w:val="14E925E7"/>
    <w:rsid w:val="152C149B"/>
    <w:rsid w:val="16AF08A5"/>
    <w:rsid w:val="16E9D32F"/>
    <w:rsid w:val="1755A17D"/>
    <w:rsid w:val="1A2173F1"/>
    <w:rsid w:val="1AA1A444"/>
    <w:rsid w:val="1B99D7E6"/>
    <w:rsid w:val="1C29960B"/>
    <w:rsid w:val="1CFE3160"/>
    <w:rsid w:val="1D068BDF"/>
    <w:rsid w:val="1D41E726"/>
    <w:rsid w:val="1D86A4E7"/>
    <w:rsid w:val="1E638C3B"/>
    <w:rsid w:val="1EF4E514"/>
    <w:rsid w:val="1F8CC79A"/>
    <w:rsid w:val="2056ACBA"/>
    <w:rsid w:val="21DD11BE"/>
    <w:rsid w:val="22870365"/>
    <w:rsid w:val="22902C6F"/>
    <w:rsid w:val="232158B8"/>
    <w:rsid w:val="232633C1"/>
    <w:rsid w:val="24D964A4"/>
    <w:rsid w:val="2610133A"/>
    <w:rsid w:val="271719DF"/>
    <w:rsid w:val="2746B450"/>
    <w:rsid w:val="297BC27F"/>
    <w:rsid w:val="29DF2693"/>
    <w:rsid w:val="2A3F8541"/>
    <w:rsid w:val="2A753EAA"/>
    <w:rsid w:val="2AE7AF98"/>
    <w:rsid w:val="2B7678BB"/>
    <w:rsid w:val="2C21F6C4"/>
    <w:rsid w:val="2D12491C"/>
    <w:rsid w:val="2DC30202"/>
    <w:rsid w:val="2ECA0366"/>
    <w:rsid w:val="2F10B56D"/>
    <w:rsid w:val="2FACB221"/>
    <w:rsid w:val="30AC85CE"/>
    <w:rsid w:val="31463487"/>
    <w:rsid w:val="31C1D838"/>
    <w:rsid w:val="324A9726"/>
    <w:rsid w:val="32E279AC"/>
    <w:rsid w:val="33A56644"/>
    <w:rsid w:val="347F5927"/>
    <w:rsid w:val="365F81A8"/>
    <w:rsid w:val="3755C70B"/>
    <w:rsid w:val="386E3B86"/>
    <w:rsid w:val="388BFA68"/>
    <w:rsid w:val="3B46F836"/>
    <w:rsid w:val="3CF1DD58"/>
    <w:rsid w:val="3DDA4168"/>
    <w:rsid w:val="3EEA3A90"/>
    <w:rsid w:val="4003B4C4"/>
    <w:rsid w:val="411BEC6E"/>
    <w:rsid w:val="41F79F47"/>
    <w:rsid w:val="42229CA8"/>
    <w:rsid w:val="422DF427"/>
    <w:rsid w:val="4266677F"/>
    <w:rsid w:val="42F83B6A"/>
    <w:rsid w:val="4339148F"/>
    <w:rsid w:val="437A2557"/>
    <w:rsid w:val="46A5B265"/>
    <w:rsid w:val="4739D8A2"/>
    <w:rsid w:val="49AA970A"/>
    <w:rsid w:val="49AF51CF"/>
    <w:rsid w:val="4B3F68A9"/>
    <w:rsid w:val="4BF130BC"/>
    <w:rsid w:val="4CD07EDF"/>
    <w:rsid w:val="4DDE8006"/>
    <w:rsid w:val="4DE295C2"/>
    <w:rsid w:val="4F8CD56D"/>
    <w:rsid w:val="503AE8FD"/>
    <w:rsid w:val="5161B608"/>
    <w:rsid w:val="521CB0E5"/>
    <w:rsid w:val="523CEA19"/>
    <w:rsid w:val="52890B5B"/>
    <w:rsid w:val="531BE1E3"/>
    <w:rsid w:val="5335CC19"/>
    <w:rsid w:val="5378B556"/>
    <w:rsid w:val="550BEBCC"/>
    <w:rsid w:val="551485B7"/>
    <w:rsid w:val="556918BE"/>
    <w:rsid w:val="56872F69"/>
    <w:rsid w:val="569854F4"/>
    <w:rsid w:val="56CFD769"/>
    <w:rsid w:val="57FC9252"/>
    <w:rsid w:val="5912C96D"/>
    <w:rsid w:val="59C66763"/>
    <w:rsid w:val="59CA857A"/>
    <w:rsid w:val="5BA3488C"/>
    <w:rsid w:val="5DE23670"/>
    <w:rsid w:val="5EDAE94E"/>
    <w:rsid w:val="5FA2C84B"/>
    <w:rsid w:val="61719EE4"/>
    <w:rsid w:val="630D6F45"/>
    <w:rsid w:val="644C4F18"/>
    <w:rsid w:val="64A93FA6"/>
    <w:rsid w:val="671775E2"/>
    <w:rsid w:val="6725E58B"/>
    <w:rsid w:val="67533FCC"/>
    <w:rsid w:val="67929A87"/>
    <w:rsid w:val="68AEB11A"/>
    <w:rsid w:val="6BA64C16"/>
    <w:rsid w:val="6D7E0C46"/>
    <w:rsid w:val="6E5021EC"/>
    <w:rsid w:val="6E6CC824"/>
    <w:rsid w:val="6F8A96E6"/>
    <w:rsid w:val="6FAC265D"/>
    <w:rsid w:val="6FEBF24D"/>
    <w:rsid w:val="70CCC7D1"/>
    <w:rsid w:val="72EA7780"/>
    <w:rsid w:val="7302DB0B"/>
    <w:rsid w:val="7430410D"/>
    <w:rsid w:val="7539E7FA"/>
    <w:rsid w:val="756449C8"/>
    <w:rsid w:val="763AE932"/>
    <w:rsid w:val="765A22F8"/>
    <w:rsid w:val="77405E4B"/>
    <w:rsid w:val="795EBACE"/>
    <w:rsid w:val="797289F4"/>
    <w:rsid w:val="797E9EB4"/>
    <w:rsid w:val="7ACD498D"/>
    <w:rsid w:val="7B36927A"/>
    <w:rsid w:val="7B671776"/>
    <w:rsid w:val="7C473C8C"/>
    <w:rsid w:val="7CE7207F"/>
    <w:rsid w:val="7DCD5BD2"/>
    <w:rsid w:val="7DF4CF86"/>
    <w:rsid w:val="7E6E333C"/>
    <w:rsid w:val="7E93461B"/>
    <w:rsid w:val="7F422BD1"/>
    <w:rsid w:val="7FAEC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D5DD"/>
  <w15:docId w15:val="{62D3BC74-570B-4FBB-81EF-A95138E7F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12"/>
    <w:pPr>
      <w:widowControl w:val="0"/>
      <w:autoSpaceDE w:val="0"/>
      <w:autoSpaceDN w:val="0"/>
      <w:spacing w:line="240" w:lineRule="atLeast"/>
    </w:pPr>
    <w:rPr>
      <w:rFonts w:ascii="Arial" w:hAnsi="Arial"/>
      <w:snapToGrid w:val="0"/>
      <w:sz w:val="24"/>
      <w:lang w:eastAsia="en-US"/>
    </w:rPr>
  </w:style>
  <w:style w:type="paragraph" w:styleId="Ttulo1">
    <w:name w:val="heading 1"/>
    <w:basedOn w:val="Normal"/>
    <w:next w:val="Normal"/>
    <w:qFormat/>
    <w:rsid w:val="00D83BEB"/>
    <w:pPr>
      <w:keepNext/>
      <w:numPr>
        <w:numId w:val="3"/>
      </w:numPr>
      <w:spacing w:before="120" w:after="60"/>
      <w:outlineLvl w:val="0"/>
    </w:pPr>
    <w:rPr>
      <w:b/>
      <w:bCs/>
      <w:sz w:val="28"/>
      <w:szCs w:val="24"/>
    </w:rPr>
  </w:style>
  <w:style w:type="paragraph" w:styleId="Ttulo2">
    <w:name w:val="heading 2"/>
    <w:basedOn w:val="Ttulo1"/>
    <w:next w:val="Normal"/>
    <w:link w:val="Ttulo2Char"/>
    <w:qFormat/>
    <w:rsid w:val="00017B11"/>
    <w:pPr>
      <w:numPr>
        <w:ilvl w:val="1"/>
      </w:numPr>
      <w:outlineLvl w:val="1"/>
    </w:pPr>
    <w:rPr>
      <w:szCs w:val="20"/>
    </w:rPr>
  </w:style>
  <w:style w:type="paragraph" w:styleId="Ttulo3">
    <w:name w:val="heading 3"/>
    <w:basedOn w:val="Ttulo1"/>
    <w:next w:val="Normal"/>
    <w:qFormat/>
    <w:rsid w:val="00017B11"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Ttulo4">
    <w:name w:val="heading 4"/>
    <w:basedOn w:val="Ttulo1"/>
    <w:next w:val="Normal"/>
    <w:qFormat/>
    <w:rsid w:val="00017B11"/>
    <w:pPr>
      <w:numPr>
        <w:ilvl w:val="3"/>
      </w:numPr>
      <w:outlineLvl w:val="3"/>
    </w:pPr>
    <w:rPr>
      <w:b w:val="0"/>
      <w:bCs w:val="0"/>
      <w:szCs w:val="20"/>
    </w:rPr>
  </w:style>
  <w:style w:type="paragraph" w:styleId="Ttulo5">
    <w:name w:val="heading 5"/>
    <w:basedOn w:val="Normal"/>
    <w:next w:val="Normal"/>
    <w:qFormat/>
    <w:rsid w:val="00017B11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017B11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017B11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7B11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7B11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017B11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rsid w:val="00017B11"/>
    <w:pPr>
      <w:spacing w:line="240" w:lineRule="auto"/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qFormat/>
    <w:rsid w:val="00017B11"/>
    <w:pPr>
      <w:spacing w:after="60"/>
      <w:jc w:val="center"/>
    </w:pPr>
    <w:rPr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017B11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F3720D"/>
    <w:pPr>
      <w:tabs>
        <w:tab w:val="left" w:pos="432"/>
        <w:tab w:val="right" w:pos="9360"/>
      </w:tabs>
      <w:spacing w:before="12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017B11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017B11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Cabealho">
    <w:name w:val="header"/>
    <w:basedOn w:val="Normal"/>
    <w:link w:val="CabealhoChar"/>
    <w:uiPriority w:val="99"/>
    <w:rsid w:val="00017B11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017B11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017B11"/>
  </w:style>
  <w:style w:type="paragraph" w:styleId="Sumrio4">
    <w:name w:val="toc 4"/>
    <w:basedOn w:val="Normal"/>
    <w:next w:val="Normal"/>
    <w:autoRedefine/>
    <w:semiHidden/>
    <w:rsid w:val="00017B11"/>
    <w:pPr>
      <w:ind w:left="600"/>
    </w:pPr>
  </w:style>
  <w:style w:type="paragraph" w:styleId="Sumrio5">
    <w:name w:val="toc 5"/>
    <w:basedOn w:val="Normal"/>
    <w:next w:val="Normal"/>
    <w:autoRedefine/>
    <w:semiHidden/>
    <w:rsid w:val="00017B11"/>
    <w:pPr>
      <w:ind w:left="800"/>
    </w:pPr>
  </w:style>
  <w:style w:type="paragraph" w:customStyle="1" w:styleId="Tabletext">
    <w:name w:val="Tabletext"/>
    <w:basedOn w:val="Normal"/>
    <w:rsid w:val="00017B11"/>
    <w:pPr>
      <w:keepLines/>
      <w:spacing w:after="120"/>
    </w:pPr>
  </w:style>
  <w:style w:type="paragraph" w:styleId="Corpodetexto">
    <w:name w:val="Body Text"/>
    <w:basedOn w:val="Normal"/>
    <w:semiHidden/>
    <w:rsid w:val="00017B11"/>
    <w:pPr>
      <w:keepLines/>
      <w:spacing w:after="120"/>
      <w:ind w:left="720"/>
    </w:pPr>
  </w:style>
  <w:style w:type="paragraph" w:styleId="Sumrio6">
    <w:name w:val="toc 6"/>
    <w:basedOn w:val="Normal"/>
    <w:next w:val="Normal"/>
    <w:autoRedefine/>
    <w:semiHidden/>
    <w:rsid w:val="00017B11"/>
    <w:pPr>
      <w:ind w:left="1000"/>
    </w:pPr>
  </w:style>
  <w:style w:type="paragraph" w:styleId="Sumrio7">
    <w:name w:val="toc 7"/>
    <w:basedOn w:val="Normal"/>
    <w:next w:val="Normal"/>
    <w:autoRedefine/>
    <w:semiHidden/>
    <w:rsid w:val="00017B11"/>
    <w:pPr>
      <w:ind w:left="1200"/>
    </w:pPr>
  </w:style>
  <w:style w:type="paragraph" w:styleId="Sumrio8">
    <w:name w:val="toc 8"/>
    <w:basedOn w:val="Normal"/>
    <w:next w:val="Normal"/>
    <w:autoRedefine/>
    <w:semiHidden/>
    <w:rsid w:val="00017B11"/>
    <w:pPr>
      <w:ind w:left="1400"/>
    </w:pPr>
  </w:style>
  <w:style w:type="paragraph" w:styleId="Sumrio9">
    <w:name w:val="toc 9"/>
    <w:basedOn w:val="Normal"/>
    <w:next w:val="Normal"/>
    <w:autoRedefine/>
    <w:semiHidden/>
    <w:rsid w:val="00017B11"/>
    <w:pPr>
      <w:ind w:left="1600"/>
    </w:pPr>
  </w:style>
  <w:style w:type="paragraph" w:customStyle="1" w:styleId="Bullet1">
    <w:name w:val="Bullet1"/>
    <w:basedOn w:val="Normal"/>
    <w:rsid w:val="00017B11"/>
    <w:pPr>
      <w:ind w:left="720" w:hanging="432"/>
    </w:pPr>
  </w:style>
  <w:style w:type="paragraph" w:customStyle="1" w:styleId="Bullet2">
    <w:name w:val="Bullet2"/>
    <w:basedOn w:val="Normal"/>
    <w:rsid w:val="00017B11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017B11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017B11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017B11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017B11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017B11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017B11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017B11"/>
    <w:pPr>
      <w:spacing w:before="80" w:line="240" w:lineRule="auto"/>
      <w:ind w:left="2250"/>
      <w:jc w:val="both"/>
    </w:pPr>
  </w:style>
  <w:style w:type="paragraph" w:styleId="Recuodecorpodetexto">
    <w:name w:val="Body Text Indent"/>
    <w:basedOn w:val="Normal"/>
    <w:semiHidden/>
    <w:rsid w:val="00017B11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017B11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017B11"/>
    <w:pPr>
      <w:widowControl/>
      <w:numPr>
        <w:numId w:val="4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F1536E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017B11"/>
    <w:rPr>
      <w:color w:val="0000FF"/>
      <w:u w:val="single"/>
    </w:rPr>
  </w:style>
  <w:style w:type="character" w:customStyle="1" w:styleId="tw4winNone">
    <w:name w:val="tw4winNone"/>
    <w:basedOn w:val="Fontepargpadro"/>
    <w:rsid w:val="00017B11"/>
  </w:style>
  <w:style w:type="character" w:customStyle="1" w:styleId="tw4winExternal">
    <w:name w:val="tw4winExternal"/>
    <w:basedOn w:val="Fontepargpadro"/>
    <w:rsid w:val="00017B11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017B11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017B11"/>
    <w:rPr>
      <w:color w:val="0000FF"/>
    </w:rPr>
  </w:style>
  <w:style w:type="character" w:customStyle="1" w:styleId="tw4winPopup">
    <w:name w:val="tw4winPopup"/>
    <w:rsid w:val="00017B11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017B11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017B11"/>
    <w:rPr>
      <w:rFonts w:ascii="Courier New" w:hAnsi="Courier New"/>
      <w:noProof/>
      <w:color w:val="800000"/>
    </w:rPr>
  </w:style>
  <w:style w:type="paragraph" w:customStyle="1" w:styleId="infoblue0">
    <w:name w:val="infoblue"/>
    <w:basedOn w:val="Normal"/>
    <w:rsid w:val="00A52A49"/>
    <w:pPr>
      <w:widowControl/>
      <w:spacing w:after="120"/>
      <w:ind w:left="720"/>
    </w:pPr>
    <w:rPr>
      <w:i/>
      <w:iCs/>
      <w:color w:val="0000FF"/>
    </w:rPr>
  </w:style>
  <w:style w:type="character" w:styleId="TextodoEspaoReservado">
    <w:name w:val="Placeholder Text"/>
    <w:basedOn w:val="Fontepargpadro"/>
    <w:uiPriority w:val="99"/>
    <w:semiHidden/>
    <w:rsid w:val="005464F2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E948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948C5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948C5"/>
    <w:rPr>
      <w:snapToGrid w:val="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948C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948C5"/>
    <w:rPr>
      <w:b/>
      <w:bCs/>
      <w:snapToGrid w:val="0"/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48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48C5"/>
    <w:rPr>
      <w:rFonts w:ascii="Segoe UI" w:hAnsi="Segoe UI" w:cs="Segoe UI"/>
      <w:snapToGrid w:val="0"/>
      <w:sz w:val="18"/>
      <w:szCs w:val="18"/>
      <w:lang w:val="en-US" w:eastAsia="en-US"/>
    </w:rPr>
  </w:style>
  <w:style w:type="character" w:customStyle="1" w:styleId="TtuloChar">
    <w:name w:val="Título Char"/>
    <w:basedOn w:val="Fontepargpadro"/>
    <w:link w:val="Ttulo"/>
    <w:rsid w:val="00B70F24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B70F24"/>
    <w:rPr>
      <w:snapToGrid w:val="0"/>
      <w:lang w:val="en-US" w:eastAsia="en-US"/>
    </w:rPr>
  </w:style>
  <w:style w:type="character" w:customStyle="1" w:styleId="RodapChar">
    <w:name w:val="Rodapé Char"/>
    <w:basedOn w:val="Fontepargpadro"/>
    <w:link w:val="Rodap"/>
    <w:uiPriority w:val="99"/>
    <w:rsid w:val="00B70F24"/>
    <w:rPr>
      <w:snapToGrid w:val="0"/>
      <w:lang w:val="en-US" w:eastAsia="en-US"/>
    </w:rPr>
  </w:style>
  <w:style w:type="paragraph" w:customStyle="1" w:styleId="Corpodetexto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elacomgrade">
    <w:name w:val="Table Grid"/>
    <w:basedOn w:val="Tabelanormal"/>
    <w:uiPriority w:val="39"/>
    <w:rsid w:val="008B7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14CC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rsid w:val="00E14CC3"/>
    <w:rPr>
      <w:rFonts w:ascii="Arial" w:hAnsi="Arial"/>
      <w:b/>
      <w:bCs/>
      <w:snapToGrid w:val="0"/>
      <w:lang w:eastAsia="en-US"/>
    </w:rPr>
  </w:style>
  <w:style w:type="character" w:customStyle="1" w:styleId="normaltextrun">
    <w:name w:val="normaltextrun"/>
    <w:basedOn w:val="Fontepargpadro"/>
    <w:rsid w:val="000C1884"/>
  </w:style>
  <w:style w:type="character" w:customStyle="1" w:styleId="spellingerror">
    <w:name w:val="spellingerror"/>
    <w:basedOn w:val="Fontepargpadro"/>
    <w:rsid w:val="000E5D86"/>
  </w:style>
  <w:style w:type="paragraph" w:styleId="Legenda">
    <w:name w:val="caption"/>
    <w:basedOn w:val="Normal"/>
    <w:next w:val="Normal"/>
    <w:uiPriority w:val="35"/>
    <w:unhideWhenUsed/>
    <w:qFormat/>
    <w:rsid w:val="000B56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C6119"/>
  </w:style>
  <w:style w:type="character" w:customStyle="1" w:styleId="MenoPendente1">
    <w:name w:val="Menção Pendente1"/>
    <w:basedOn w:val="Fontepargpadro"/>
    <w:uiPriority w:val="99"/>
    <w:semiHidden/>
    <w:unhideWhenUsed/>
    <w:rsid w:val="00617AD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2901A4"/>
    <w:pPr>
      <w:widowControl/>
      <w:autoSpaceDE/>
      <w:autoSpaceDN/>
      <w:spacing w:before="100" w:beforeAutospacing="1" w:after="100" w:afterAutospacing="1" w:line="240" w:lineRule="auto"/>
    </w:pPr>
    <w:rPr>
      <w:rFonts w:ascii="Times New Roman" w:hAnsi="Times New Roman"/>
      <w:snapToGrid/>
      <w:szCs w:val="24"/>
      <w:lang w:eastAsia="pt-BR"/>
    </w:rPr>
  </w:style>
  <w:style w:type="character" w:customStyle="1" w:styleId="eop">
    <w:name w:val="eop"/>
    <w:basedOn w:val="Fontepargpadro"/>
    <w:rsid w:val="002901A4"/>
  </w:style>
  <w:style w:type="character" w:customStyle="1" w:styleId="wacimagecontainer">
    <w:name w:val="wacimagecontainer"/>
    <w:basedOn w:val="Fontepargpadro"/>
    <w:rsid w:val="00462D17"/>
  </w:style>
  <w:style w:type="character" w:styleId="MenoPendente">
    <w:name w:val="Unresolved Mention"/>
    <w:basedOn w:val="Fontepargpadro"/>
    <w:uiPriority w:val="99"/>
    <w:semiHidden/>
    <w:unhideWhenUsed/>
    <w:rsid w:val="00CF4E9A"/>
    <w:rPr>
      <w:color w:val="605E5C"/>
      <w:shd w:val="clear" w:color="auto" w:fill="E1DFDD"/>
    </w:rPr>
  </w:style>
  <w:style w:type="character" w:customStyle="1" w:styleId="scxw118184217">
    <w:name w:val="scxw118184217"/>
    <w:basedOn w:val="Fontepargpadro"/>
    <w:rsid w:val="00F150C9"/>
  </w:style>
  <w:style w:type="character" w:customStyle="1" w:styleId="scxw64076427">
    <w:name w:val="scxw64076427"/>
    <w:basedOn w:val="Fontepargpadro"/>
    <w:rsid w:val="008500EB"/>
  </w:style>
  <w:style w:type="character" w:customStyle="1" w:styleId="scxw110258606">
    <w:name w:val="scxw110258606"/>
    <w:basedOn w:val="Fontepargpadro"/>
    <w:rsid w:val="008500EB"/>
  </w:style>
  <w:style w:type="character" w:customStyle="1" w:styleId="scxw89358004">
    <w:name w:val="scxw89358004"/>
    <w:basedOn w:val="Fontepargpadro"/>
    <w:rsid w:val="004168C6"/>
  </w:style>
  <w:style w:type="character" w:customStyle="1" w:styleId="scxw140945790">
    <w:name w:val="scxw140945790"/>
    <w:basedOn w:val="Fontepargpadro"/>
    <w:rsid w:val="004168C6"/>
  </w:style>
  <w:style w:type="character" w:customStyle="1" w:styleId="scxw83924722">
    <w:name w:val="scxw83924722"/>
    <w:basedOn w:val="Fontepargpadro"/>
    <w:rsid w:val="004168C6"/>
  </w:style>
  <w:style w:type="character" w:customStyle="1" w:styleId="scxw62232289">
    <w:name w:val="scxw62232289"/>
    <w:basedOn w:val="Fontepargpadro"/>
    <w:rsid w:val="004168C6"/>
  </w:style>
  <w:style w:type="character" w:customStyle="1" w:styleId="scxw71567046">
    <w:name w:val="scxw71567046"/>
    <w:basedOn w:val="Fontepargpadro"/>
    <w:rsid w:val="004168C6"/>
  </w:style>
  <w:style w:type="character" w:customStyle="1" w:styleId="scxw45851321">
    <w:name w:val="scxw45851321"/>
    <w:basedOn w:val="Fontepargpadro"/>
    <w:rsid w:val="004168C6"/>
  </w:style>
  <w:style w:type="character" w:customStyle="1" w:styleId="scxw43386049">
    <w:name w:val="scxw43386049"/>
    <w:basedOn w:val="Fontepargpadro"/>
    <w:rsid w:val="00EB0911"/>
  </w:style>
  <w:style w:type="character" w:customStyle="1" w:styleId="scxw229238318">
    <w:name w:val="scxw229238318"/>
    <w:basedOn w:val="Fontepargpadro"/>
    <w:rsid w:val="00EB0911"/>
  </w:style>
  <w:style w:type="character" w:customStyle="1" w:styleId="scxw131787194">
    <w:name w:val="scxw131787194"/>
    <w:basedOn w:val="Fontepargpadro"/>
    <w:rsid w:val="00EB0911"/>
  </w:style>
  <w:style w:type="character" w:customStyle="1" w:styleId="scxw128128306">
    <w:name w:val="scxw128128306"/>
    <w:basedOn w:val="Fontepargpadro"/>
    <w:rsid w:val="00EB0911"/>
  </w:style>
  <w:style w:type="character" w:customStyle="1" w:styleId="scxw265963070">
    <w:name w:val="scxw265963070"/>
    <w:basedOn w:val="Fontepargpadro"/>
    <w:rsid w:val="00EB0911"/>
  </w:style>
  <w:style w:type="character" w:customStyle="1" w:styleId="scxw162679011">
    <w:name w:val="scxw162679011"/>
    <w:basedOn w:val="Fontepargpadro"/>
    <w:rsid w:val="00EB0911"/>
  </w:style>
  <w:style w:type="character" w:customStyle="1" w:styleId="scxw46216638">
    <w:name w:val="scxw46216638"/>
    <w:basedOn w:val="Fontepargpadro"/>
    <w:rsid w:val="00EB0911"/>
  </w:style>
  <w:style w:type="character" w:customStyle="1" w:styleId="scxw23471729">
    <w:name w:val="scxw23471729"/>
    <w:basedOn w:val="Fontepargpadro"/>
    <w:rsid w:val="00312EFD"/>
  </w:style>
  <w:style w:type="character" w:customStyle="1" w:styleId="scxw164845968">
    <w:name w:val="scxw164845968"/>
    <w:basedOn w:val="Fontepargpadro"/>
    <w:rsid w:val="00312EFD"/>
  </w:style>
  <w:style w:type="character" w:customStyle="1" w:styleId="scxw27338902">
    <w:name w:val="scxw27338902"/>
    <w:basedOn w:val="Fontepargpadro"/>
    <w:rsid w:val="00312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39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1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7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14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7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56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4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58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2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61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4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3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2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7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9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25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7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4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24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3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1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1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4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3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7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74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5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6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00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90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3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1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3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29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9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1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9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22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9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5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30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5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8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7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2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66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08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05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7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9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04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26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70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9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84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3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6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87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7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1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1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2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37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64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70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5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4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75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6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8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7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8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32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86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4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5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9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49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6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77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22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30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2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57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2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3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6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39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69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27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8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5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7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82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7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98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8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1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92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2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0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2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4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46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8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95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41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5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7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3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0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60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838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83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9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9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33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5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6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0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1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9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3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75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4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14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0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4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7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3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0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7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6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5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7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0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40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4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22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3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20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24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2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9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1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3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00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5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7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08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96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7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2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08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2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77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1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85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88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3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1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2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1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0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1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5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42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0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58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46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9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28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8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30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9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9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2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1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4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5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1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4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2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06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77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6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7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44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37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2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35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7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27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54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60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4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1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74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5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1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2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8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7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34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02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11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9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5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0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46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0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7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4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23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56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2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5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4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8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6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95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9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6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03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8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2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5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9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8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2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9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8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1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7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6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8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2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9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4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3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9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3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9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6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9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0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6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9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0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3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2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1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4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4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2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6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2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2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3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7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8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4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64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72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4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2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2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6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1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74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9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0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5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72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9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8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65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37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6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71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9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7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5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8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49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7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76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3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108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4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6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4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8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0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54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3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8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4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6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82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09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8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76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34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8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24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1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41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1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8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61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9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9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41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2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0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92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6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7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0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49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5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45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2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73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6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60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4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2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70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3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29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1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2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3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4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9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97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25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3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18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2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1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0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8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28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9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4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9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0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7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7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5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54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8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1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5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75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7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56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37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18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9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5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7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8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1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7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1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4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3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4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85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9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40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85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3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53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1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8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35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80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44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8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8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95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90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3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95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8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4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17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1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4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5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01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0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1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98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3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6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9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61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71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3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85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43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0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5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55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0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4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4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4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8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3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39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22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1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77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3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3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80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55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3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9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6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0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9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00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8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06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06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3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08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92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2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03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7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9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6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3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77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4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7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6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0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20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2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6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03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4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0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7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2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0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1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0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5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0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4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5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9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7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18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17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7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9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2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2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1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s://www.krop.com/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bookcreator.com/" TargetMode="External"/><Relationship Id="rId38" Type="http://schemas.openxmlformats.org/officeDocument/2006/relationships/hyperlink" Target="https://pt.wix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mferreir4/projeto_integrador.gi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www.behance.net/" TargetMode="External"/><Relationship Id="rId37" Type="http://schemas.openxmlformats.org/officeDocument/2006/relationships/hyperlink" Target="https://spark.adobe.com/pt-BR/features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bvsms.saude.gov.br/bvs/publicacoes/manual_procedimentos_vacinacao.pdf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medium.com/@portugu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youtube.com/shorts/-FQkYJ8KQrg?feature=shar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youtu.be/UHgY6-Rx1xI?si=3bX5m5mYHiumBPkP" TargetMode="External"/><Relationship Id="rId35" Type="http://schemas.openxmlformats.org/officeDocument/2006/relationships/hyperlink" Target="https://mahara.org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F8F28D6BD0BE47B22BA9CC88D969CC" ma:contentTypeVersion="4" ma:contentTypeDescription="Crie um novo documento." ma:contentTypeScope="" ma:versionID="5988f6f5d8e4934c197edede9a31d088">
  <xsd:schema xmlns:xsd="http://www.w3.org/2001/XMLSchema" xmlns:xs="http://www.w3.org/2001/XMLSchema" xmlns:p="http://schemas.microsoft.com/office/2006/metadata/properties" xmlns:ns2="9e1c4c31-20ad-47e2-b75b-baa20c6dbf34" targetNamespace="http://schemas.microsoft.com/office/2006/metadata/properties" ma:root="true" ma:fieldsID="a8aade1e37d7e44a6bd418315fb1a70d" ns2:_="">
    <xsd:import namespace="9e1c4c31-20ad-47e2-b75b-baa20c6dbf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1c4c31-20ad-47e2-b75b-baa20c6dbf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9BA81A-17EB-45D2-B665-37AF5FE2F4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1c4c31-20ad-47e2-b75b-baa20c6dbf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075438-C919-4C03-994D-12C64F4544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Esp-Componente.dot</Template>
  <TotalTime>153</TotalTime>
  <Pages>49</Pages>
  <Words>8241</Words>
  <Characters>44506</Characters>
  <Application>Microsoft Office Word</Application>
  <DocSecurity>0</DocSecurity>
  <Lines>370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Componente&gt;</vt:lpstr>
    </vt:vector>
  </TitlesOfParts>
  <Manager>CITAR – INPE /</Manager>
  <Company>&lt;Nome da Inst. Parceira&gt;</Company>
  <LinksUpToDate>false</LinksUpToDate>
  <CharactersWithSpaces>52642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Componente&gt;</dc:title>
  <dc:subject>&lt;Nome do Projeto&gt;</dc:subject>
  <dc:creator>&lt;Nome do Autor&gt;</dc:creator>
  <cp:keywords>Processo de  Desenvolvimento de Software</cp:keywords>
  <dc:description/>
  <cp:lastModifiedBy>MATHEUS DA SILVA FERREIRA</cp:lastModifiedBy>
  <cp:revision>10</cp:revision>
  <cp:lastPrinted>2023-11-24T00:44:00Z</cp:lastPrinted>
  <dcterms:created xsi:type="dcterms:W3CDTF">2023-11-23T22:12:00Z</dcterms:created>
  <dcterms:modified xsi:type="dcterms:W3CDTF">2023-11-24T00:45:00Z</dcterms:modified>
  <cp:category>Especificação de Componente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0x010100B6F8F28D6BD0BE47B22BA9CC88D969CC</vt:lpwstr>
  </property>
  <property fmtid="{D5CDD505-2E9C-101B-9397-08002B2CF9AE}" pid="3" name="GrammarlyDocumentId">
    <vt:lpwstr>de10bb9b8d122b13fffe7f9b4066b1c5a14f7ed4038b5bc350a71907d3d9f3ec</vt:lpwstr>
  </property>
</Properties>
</file>